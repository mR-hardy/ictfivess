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202B6" w14:textId="533EE27F" w:rsidR="00BF6878" w:rsidRPr="00BF6878" w:rsidRDefault="00127070" w:rsidP="000E1D7E">
      <w:pPr>
        <w:spacing w:line="360" w:lineRule="auto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 w:rsidR="00BF6878">
        <w:rPr>
          <w:rFonts w:ascii="Times New Roman" w:eastAsiaTheme="minorEastAsia" w:hAnsi="Times New Roman" w:hint="eastAsia"/>
          <w:b/>
          <w:sz w:val="24"/>
          <w:szCs w:val="24"/>
        </w:rPr>
        <w:t>網絡</w:t>
      </w:r>
    </w:p>
    <w:p w14:paraId="2A6CB50D" w14:textId="614E4BEB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</w:t>
      </w:r>
      <w:proofErr w:type="gramStart"/>
      <w:r w:rsidRPr="001E17A2">
        <w:rPr>
          <w:rFonts w:ascii="Times New Roman" w:eastAsiaTheme="minorEastAsia" w:hAnsi="Times New Roman"/>
        </w:rPr>
        <w:t xml:space="preserve">(  </w:t>
      </w:r>
      <w:proofErr w:type="gramEnd"/>
      <w:r w:rsidRPr="001E17A2">
        <w:rPr>
          <w:rFonts w:ascii="Times New Roman" w:eastAsiaTheme="minorEastAsia" w:hAnsi="Times New Roman"/>
        </w:rPr>
        <w:t xml:space="preserve">      )</w:t>
      </w:r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26E98B28" w14:textId="72D4BE64" w:rsidR="00064F0F" w:rsidRPr="001E17A2" w:rsidRDefault="00340615" w:rsidP="00064F0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  <w:r>
        <w:rPr>
          <w:rFonts w:ascii="Times New Roman" w:eastAsiaTheme="minorEastAsia" w:hAnsi="Times New Roman"/>
          <w:noProof/>
          <w:u w:val="single"/>
        </w:rPr>
        <w:drawing>
          <wp:anchor distT="0" distB="0" distL="114300" distR="114300" simplePos="0" relativeHeight="251658250" behindDoc="0" locked="0" layoutInCell="1" allowOverlap="1" wp14:anchorId="7E3503EA" wp14:editId="43E0062F">
            <wp:simplePos x="0" y="0"/>
            <wp:positionH relativeFrom="column">
              <wp:posOffset>-124460</wp:posOffset>
            </wp:positionH>
            <wp:positionV relativeFrom="paragraph">
              <wp:posOffset>808816</wp:posOffset>
            </wp:positionV>
            <wp:extent cx="6120130" cy="576580"/>
            <wp:effectExtent l="0" t="0" r="1270" b="0"/>
            <wp:wrapTopAndBottom/>
            <wp:docPr id="7934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7818" name="Picture 793478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 w:rsidR="00064F0F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8</w:t>
      </w:r>
    </w:p>
    <w:p w14:paraId="50BC64EE" w14:textId="31182116" w:rsidR="003B41F1" w:rsidRDefault="00340615" w:rsidP="00127070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51" behindDoc="0" locked="0" layoutInCell="1" allowOverlap="1" wp14:anchorId="4F7E324E" wp14:editId="25740037">
            <wp:simplePos x="0" y="0"/>
            <wp:positionH relativeFrom="column">
              <wp:posOffset>-214630</wp:posOffset>
            </wp:positionH>
            <wp:positionV relativeFrom="paragraph">
              <wp:posOffset>1584151</wp:posOffset>
            </wp:positionV>
            <wp:extent cx="6490335" cy="3172460"/>
            <wp:effectExtent l="0" t="0" r="0" b="2540"/>
            <wp:wrapTopAndBottom/>
            <wp:docPr id="85284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4822" name="Picture 852848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647FB" w14:textId="75F35167" w:rsidR="008A56E6" w:rsidRDefault="00F6589E" w:rsidP="00127070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70C7F1B6" wp14:editId="498F0443">
            <wp:simplePos x="0" y="0"/>
            <wp:positionH relativeFrom="column">
              <wp:posOffset>-346075</wp:posOffset>
            </wp:positionH>
            <wp:positionV relativeFrom="paragraph">
              <wp:posOffset>476250</wp:posOffset>
            </wp:positionV>
            <wp:extent cx="6854825" cy="8001000"/>
            <wp:effectExtent l="0" t="0" r="3175" b="0"/>
            <wp:wrapTopAndBottom/>
            <wp:docPr id="163221968" name="Picture 1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1968" name="Picture 1" descr="A paper with writing on 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127070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019</w:t>
      </w:r>
    </w:p>
    <w:p w14:paraId="316933D3" w14:textId="6474F54C" w:rsidR="00064F0F" w:rsidRDefault="00064F0F" w:rsidP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2BB9EB8A" w14:textId="77777777" w:rsidR="00F6589E" w:rsidRDefault="00F6589E" w:rsidP="00064F0F">
      <w:pPr>
        <w:spacing w:line="360" w:lineRule="auto"/>
        <w:jc w:val="center"/>
        <w:rPr>
          <w:rFonts w:ascii="Times New Roman" w:eastAsiaTheme="minorEastAsia" w:hAnsi="Times New Roman"/>
          <w:sz w:val="22"/>
          <w:szCs w:val="22"/>
        </w:rPr>
      </w:pPr>
    </w:p>
    <w:p w14:paraId="164E758B" w14:textId="5F0A9348" w:rsidR="00F6589E" w:rsidRDefault="00F6589E" w:rsidP="00064F0F">
      <w:pPr>
        <w:spacing w:line="360" w:lineRule="auto"/>
        <w:jc w:val="center"/>
        <w:rPr>
          <w:rFonts w:ascii="Times New Roman" w:eastAsiaTheme="minorEastAsia" w:hAnsi="Times New Roman"/>
          <w:sz w:val="22"/>
          <w:szCs w:val="22"/>
        </w:rPr>
      </w:pPr>
      <w:r>
        <w:rPr>
          <w:rFonts w:ascii="Times New Roman" w:eastAsiaTheme="minorEastAsia" w:hAnsi="Times New Roman"/>
          <w:noProof/>
          <w:sz w:val="22"/>
          <w:szCs w:val="22"/>
        </w:rPr>
        <w:lastRenderedPageBreak/>
        <w:drawing>
          <wp:anchor distT="0" distB="0" distL="114300" distR="114300" simplePos="0" relativeHeight="251658241" behindDoc="0" locked="0" layoutInCell="1" allowOverlap="1" wp14:anchorId="33C12200" wp14:editId="30DFB3C8">
            <wp:simplePos x="0" y="0"/>
            <wp:positionH relativeFrom="column">
              <wp:posOffset>-304800</wp:posOffset>
            </wp:positionH>
            <wp:positionV relativeFrom="paragraph">
              <wp:posOffset>0</wp:posOffset>
            </wp:positionV>
            <wp:extent cx="6898640" cy="9430385"/>
            <wp:effectExtent l="0" t="0" r="0" b="5715"/>
            <wp:wrapTopAndBottom/>
            <wp:docPr id="1356503365" name="Picture 2" descr="A page of a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03365" name="Picture 2" descr="A page of a book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98640" cy="943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064F0F">
        <w:rPr>
          <w:rFonts w:ascii="Times New Roman" w:eastAsiaTheme="minorEastAsia" w:hAnsi="Times New Roman"/>
          <w:sz w:val="22"/>
          <w:szCs w:val="22"/>
        </w:rPr>
        <w:br w:type="page"/>
      </w:r>
    </w:p>
    <w:p w14:paraId="0D029E7C" w14:textId="5EDACA77" w:rsidR="00127070" w:rsidRDefault="002725A2" w:rsidP="00064F0F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58242" behindDoc="0" locked="0" layoutInCell="1" allowOverlap="1" wp14:anchorId="7143E1A9" wp14:editId="07BE8CC9">
            <wp:simplePos x="0" y="0"/>
            <wp:positionH relativeFrom="column">
              <wp:posOffset>-460375</wp:posOffset>
            </wp:positionH>
            <wp:positionV relativeFrom="paragraph">
              <wp:posOffset>372110</wp:posOffset>
            </wp:positionV>
            <wp:extent cx="6991985" cy="8644890"/>
            <wp:effectExtent l="0" t="0" r="5715" b="3810"/>
            <wp:wrapTopAndBottom/>
            <wp:docPr id="157487609" name="Picture 3" descr="A paper with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7609" name="Picture 3" descr="A paper with text and symbol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91985" cy="8644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7070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202</w:t>
      </w:r>
      <w:r w:rsidR="00064F0F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1</w:t>
      </w:r>
    </w:p>
    <w:p w14:paraId="4A9A9BF5" w14:textId="71970DF2" w:rsidR="00064F0F" w:rsidRDefault="002725A2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58243" behindDoc="0" locked="0" layoutInCell="1" allowOverlap="1" wp14:anchorId="6007D5A6" wp14:editId="2F8BB064">
            <wp:simplePos x="0" y="0"/>
            <wp:positionH relativeFrom="column">
              <wp:posOffset>-450215</wp:posOffset>
            </wp:positionH>
            <wp:positionV relativeFrom="paragraph">
              <wp:posOffset>215900</wp:posOffset>
            </wp:positionV>
            <wp:extent cx="7155180" cy="7044690"/>
            <wp:effectExtent l="0" t="0" r="0" b="3810"/>
            <wp:wrapTopAndBottom/>
            <wp:docPr id="653300314" name="Picture 4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00314" name="Picture 4" descr="A paper with writing on i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704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224FC257" w14:textId="1F03DAE1" w:rsidR="00064F0F" w:rsidRDefault="00D336D9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58244" behindDoc="0" locked="0" layoutInCell="1" allowOverlap="1" wp14:anchorId="2F13E9C1" wp14:editId="0BA81D58">
            <wp:simplePos x="0" y="0"/>
            <wp:positionH relativeFrom="column">
              <wp:posOffset>-429202</wp:posOffset>
            </wp:positionH>
            <wp:positionV relativeFrom="paragraph">
              <wp:posOffset>413385</wp:posOffset>
            </wp:positionV>
            <wp:extent cx="7013575" cy="8472805"/>
            <wp:effectExtent l="0" t="0" r="0" b="0"/>
            <wp:wrapTopAndBottom/>
            <wp:docPr id="1925531758" name="Picture 5" descr="A paper with text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31758" name="Picture 5" descr="A paper with text and symbol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13575" cy="847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0F"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="00064F0F"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 w:rsidR="00064F0F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22</w:t>
      </w:r>
    </w:p>
    <w:p w14:paraId="16BF6C2C" w14:textId="4F13B1EF" w:rsidR="00064F0F" w:rsidRDefault="00D336D9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58245" behindDoc="0" locked="0" layoutInCell="1" allowOverlap="1" wp14:anchorId="53EAB5BF" wp14:editId="46CE22AA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6629400" cy="6229350"/>
            <wp:effectExtent l="0" t="0" r="0" b="6350"/>
            <wp:wrapTopAndBottom/>
            <wp:docPr id="573472409" name="Picture 6" descr="A paper with lines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72409" name="Picture 6" descr="A paper with lines and text&#10;&#10;Description automatically generated with medium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372A6B" w14:textId="0E28D22D" w:rsidR="00064F0F" w:rsidRDefault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23292FEB" w14:textId="7147CBF9" w:rsidR="00064F0F" w:rsidRDefault="00D336D9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/>
          <w:noProof/>
          <w:sz w:val="22"/>
          <w:szCs w:val="22"/>
          <w:lang w:eastAsia="zh-CN"/>
        </w:rPr>
        <w:lastRenderedPageBreak/>
        <w:drawing>
          <wp:anchor distT="0" distB="0" distL="114300" distR="114300" simplePos="0" relativeHeight="251658247" behindDoc="0" locked="0" layoutInCell="1" allowOverlap="1" wp14:anchorId="38FBDA62" wp14:editId="48DEA11B">
            <wp:simplePos x="0" y="0"/>
            <wp:positionH relativeFrom="column">
              <wp:posOffset>3040842</wp:posOffset>
            </wp:positionH>
            <wp:positionV relativeFrom="paragraph">
              <wp:posOffset>1410970</wp:posOffset>
            </wp:positionV>
            <wp:extent cx="3532332" cy="2816823"/>
            <wp:effectExtent l="0" t="0" r="0" b="3175"/>
            <wp:wrapNone/>
            <wp:docPr id="519171759" name="Picture 8" descr="A close 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71759" name="Picture 8" descr="A close up of a documen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2332" cy="281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noProof/>
          <w:sz w:val="22"/>
          <w:szCs w:val="22"/>
          <w:lang w:eastAsia="zh-CN"/>
        </w:rPr>
        <w:drawing>
          <wp:anchor distT="0" distB="0" distL="114300" distR="114300" simplePos="0" relativeHeight="251658246" behindDoc="0" locked="0" layoutInCell="1" allowOverlap="1" wp14:anchorId="0CB55290" wp14:editId="755E092E">
            <wp:simplePos x="0" y="0"/>
            <wp:positionH relativeFrom="column">
              <wp:posOffset>-472440</wp:posOffset>
            </wp:positionH>
            <wp:positionV relativeFrom="paragraph">
              <wp:posOffset>0</wp:posOffset>
            </wp:positionV>
            <wp:extent cx="3378200" cy="2857500"/>
            <wp:effectExtent l="0" t="0" r="0" b="0"/>
            <wp:wrapTopAndBottom/>
            <wp:docPr id="523549162" name="Picture 7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49162" name="Picture 7" descr="A paper with writing on i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E8D106" w14:textId="47BFD856" w:rsidR="001F1843" w:rsidRPr="009C377B" w:rsidRDefault="00D336D9" w:rsidP="00303BB4">
      <w:pPr>
        <w:pStyle w:val="ListParagraph"/>
        <w:spacing w:line="480" w:lineRule="auto"/>
        <w:ind w:left="360"/>
        <w:rPr>
          <w:rFonts w:ascii="Times New Roman" w:eastAsiaTheme="minorEastAsia" w:hAnsi="Times New Roman"/>
          <w:b/>
          <w:sz w:val="22"/>
          <w:szCs w:val="22"/>
          <w:lang w:eastAsia="zh-CN"/>
        </w:rPr>
      </w:pPr>
      <w:r>
        <w:rPr>
          <w:rFonts w:ascii="Times New Roman" w:eastAsiaTheme="minorEastAsia" w:hAnsi="Times New Roman"/>
          <w:b/>
          <w:noProof/>
          <w:sz w:val="22"/>
          <w:szCs w:val="22"/>
          <w:lang w:eastAsia="zh-CN"/>
        </w:rPr>
        <w:drawing>
          <wp:anchor distT="0" distB="0" distL="114300" distR="114300" simplePos="0" relativeHeight="251658249" behindDoc="0" locked="0" layoutInCell="1" allowOverlap="1" wp14:anchorId="7F530E13" wp14:editId="19B2A797">
            <wp:simplePos x="0" y="0"/>
            <wp:positionH relativeFrom="column">
              <wp:posOffset>3145271</wp:posOffset>
            </wp:positionH>
            <wp:positionV relativeFrom="paragraph">
              <wp:posOffset>3073862</wp:posOffset>
            </wp:positionV>
            <wp:extent cx="3304309" cy="2656338"/>
            <wp:effectExtent l="0" t="0" r="0" b="0"/>
            <wp:wrapNone/>
            <wp:docPr id="2126122350" name="Picture 10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22350" name="Picture 10" descr="A paper with writing on i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04309" cy="26563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noProof/>
          <w:sz w:val="22"/>
          <w:szCs w:val="22"/>
          <w:lang w:eastAsia="zh-CN"/>
        </w:rPr>
        <w:drawing>
          <wp:anchor distT="0" distB="0" distL="114300" distR="114300" simplePos="0" relativeHeight="251658248" behindDoc="0" locked="0" layoutInCell="1" allowOverlap="1" wp14:anchorId="1C9376E7" wp14:editId="6BCE5F93">
            <wp:simplePos x="0" y="0"/>
            <wp:positionH relativeFrom="column">
              <wp:posOffset>-551873</wp:posOffset>
            </wp:positionH>
            <wp:positionV relativeFrom="paragraph">
              <wp:posOffset>1316990</wp:posOffset>
            </wp:positionV>
            <wp:extent cx="3592830" cy="2888615"/>
            <wp:effectExtent l="0" t="0" r="1270" b="0"/>
            <wp:wrapTopAndBottom/>
            <wp:docPr id="320335086" name="Picture 9" descr="A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35086" name="Picture 9" descr="A paper with writing on i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F1843" w:rsidRPr="009C377B" w:rsidSect="002E1CA1">
      <w:headerReference w:type="default" r:id="rId21"/>
      <w:footerReference w:type="default" r:id="rId22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716E6" w14:textId="77777777" w:rsidR="00E0397F" w:rsidRDefault="00E0397F">
      <w:r>
        <w:separator/>
      </w:r>
    </w:p>
  </w:endnote>
  <w:endnote w:type="continuationSeparator" w:id="0">
    <w:p w14:paraId="18DBD428" w14:textId="77777777" w:rsidR="00E0397F" w:rsidRDefault="00E0397F">
      <w:r>
        <w:continuationSeparator/>
      </w:r>
    </w:p>
  </w:endnote>
  <w:endnote w:type="continuationNotice" w:id="1">
    <w:p w14:paraId="3352DD0C" w14:textId="77777777" w:rsidR="00E0397F" w:rsidRDefault="00E039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49A09" w14:textId="09679FAC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F1814" w14:textId="77777777" w:rsidR="00E0397F" w:rsidRDefault="00E0397F">
      <w:r>
        <w:separator/>
      </w:r>
    </w:p>
  </w:footnote>
  <w:footnote w:type="continuationSeparator" w:id="0">
    <w:p w14:paraId="0BCD53BA" w14:textId="77777777" w:rsidR="00E0397F" w:rsidRDefault="00E0397F">
      <w:r>
        <w:continuationSeparator/>
      </w:r>
    </w:p>
  </w:footnote>
  <w:footnote w:type="continuationNotice" w:id="1">
    <w:p w14:paraId="43F348DD" w14:textId="77777777" w:rsidR="00E0397F" w:rsidRDefault="00E0397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bordersDoNotSurroundHeader/>
  <w:bordersDoNotSurroundFooter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3C3D"/>
    <w:rsid w:val="000B4488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722B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25A2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5871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2236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0615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B41F1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47B47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50FF"/>
    <w:rsid w:val="004E51F1"/>
    <w:rsid w:val="004E7665"/>
    <w:rsid w:val="004F0CB4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88C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8622C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E78AC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0345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B40"/>
    <w:rsid w:val="00BF22CF"/>
    <w:rsid w:val="00BF6878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B5B80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36D9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397F"/>
    <w:rsid w:val="00E04053"/>
    <w:rsid w:val="00E074AC"/>
    <w:rsid w:val="00E1010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3CDE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536A7"/>
    <w:rsid w:val="00F55823"/>
    <w:rsid w:val="00F55A67"/>
    <w:rsid w:val="00F57B00"/>
    <w:rsid w:val="00F63946"/>
    <w:rsid w:val="00F63A54"/>
    <w:rsid w:val="00F65549"/>
    <w:rsid w:val="00F6589E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1</TotalTime>
  <Pages>8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5</cp:revision>
  <cp:lastPrinted>2024-02-22T00:59:00Z</cp:lastPrinted>
  <dcterms:created xsi:type="dcterms:W3CDTF">2024-02-22T00:59:00Z</dcterms:created>
  <dcterms:modified xsi:type="dcterms:W3CDTF">2024-03-18T13:33:00Z</dcterms:modified>
</cp:coreProperties>
</file>