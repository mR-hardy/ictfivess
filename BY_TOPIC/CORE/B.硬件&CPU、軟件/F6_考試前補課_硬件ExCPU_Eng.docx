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4D89494E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9A5B8C">
        <w:rPr>
          <w:rFonts w:ascii="Times New Roman" w:eastAsiaTheme="minorEastAsia" w:hAnsi="Times New Roman" w:hint="eastAsia"/>
          <w:b/>
          <w:sz w:val="24"/>
          <w:szCs w:val="24"/>
        </w:rPr>
        <w:t>硬件與好處</w:t>
      </w:r>
      <w:r w:rsidR="005068CF">
        <w:rPr>
          <w:rFonts w:ascii="Times New Roman" w:eastAsiaTheme="minorEastAsia" w:hAnsi="Times New Roman" w:hint="eastAsia"/>
          <w:b/>
          <w:sz w:val="24"/>
          <w:szCs w:val="24"/>
        </w:rPr>
        <w:t xml:space="preserve"> (</w:t>
      </w:r>
      <w:r w:rsidR="005068CF">
        <w:rPr>
          <w:rFonts w:ascii="Times New Roman" w:eastAsiaTheme="minorEastAsia" w:hAnsi="Times New Roman" w:hint="eastAsia"/>
          <w:b/>
          <w:sz w:val="24"/>
          <w:szCs w:val="24"/>
        </w:rPr>
        <w:t>中央處理器以外</w:t>
      </w:r>
      <w:r w:rsidR="005068CF">
        <w:rPr>
          <w:rFonts w:ascii="Times New Roman" w:eastAsiaTheme="minorEastAsia" w:hAnsi="Times New Roman" w:hint="eastAsia"/>
          <w:b/>
          <w:sz w:val="24"/>
          <w:szCs w:val="24"/>
        </w:rPr>
        <w:t>)</w:t>
      </w:r>
    </w:p>
    <w:p w14:paraId="2A6CB50D" w14:textId="2214C963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(  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6A7D14B5" w14:textId="501E4C88" w:rsidR="00BF3078" w:rsidRDefault="00211F70" w:rsidP="005068C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41184" behindDoc="0" locked="0" layoutInCell="1" allowOverlap="1" wp14:anchorId="46EE5ED6" wp14:editId="398B4664">
            <wp:simplePos x="0" y="0"/>
            <wp:positionH relativeFrom="column">
              <wp:posOffset>263094</wp:posOffset>
            </wp:positionH>
            <wp:positionV relativeFrom="paragraph">
              <wp:posOffset>407035</wp:posOffset>
            </wp:positionV>
            <wp:extent cx="5564037" cy="7842864"/>
            <wp:effectExtent l="0" t="0" r="0" b="6350"/>
            <wp:wrapNone/>
            <wp:docPr id="1986783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83719" name="Picture 19867837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4037" cy="7842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BF30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27D0A766" w14:textId="6DCC4274" w:rsidR="00211F70" w:rsidRPr="005068CF" w:rsidRDefault="00211F70" w:rsidP="00211F70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5647FB" w14:textId="2F5AC57D" w:rsidR="008A56E6" w:rsidRDefault="003066A2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43232" behindDoc="0" locked="0" layoutInCell="1" allowOverlap="1" wp14:anchorId="12031AE3" wp14:editId="7A66136E">
            <wp:simplePos x="0" y="0"/>
            <wp:positionH relativeFrom="column">
              <wp:posOffset>-73456</wp:posOffset>
            </wp:positionH>
            <wp:positionV relativeFrom="paragraph">
              <wp:posOffset>411576</wp:posOffset>
            </wp:positionV>
            <wp:extent cx="6083300" cy="4953000"/>
            <wp:effectExtent l="0" t="0" r="0" b="0"/>
            <wp:wrapTopAndBottom/>
            <wp:docPr id="960548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48658" name="Picture 9605486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5068CF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48C0C234" w14:textId="50B8A48F" w:rsidR="005068CF" w:rsidRDefault="003066A2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744256" behindDoc="0" locked="0" layoutInCell="1" allowOverlap="1" wp14:anchorId="367E7D9A" wp14:editId="6C6F3199">
            <wp:simplePos x="0" y="0"/>
            <wp:positionH relativeFrom="column">
              <wp:posOffset>30192</wp:posOffset>
            </wp:positionH>
            <wp:positionV relativeFrom="paragraph">
              <wp:posOffset>5346089</wp:posOffset>
            </wp:positionV>
            <wp:extent cx="6045200" cy="2044700"/>
            <wp:effectExtent l="0" t="0" r="0" b="0"/>
            <wp:wrapNone/>
            <wp:docPr id="1568120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20807" name="Picture 15681208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933D3" w14:textId="67BFFB4B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3B1300F2" w14:textId="5B779512" w:rsidR="003F2CD9" w:rsidRDefault="00127070" w:rsidP="003F2CD9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064F0F">
        <w:rPr>
          <w:rFonts w:ascii="Times New Roman" w:eastAsiaTheme="minorEastAsia" w:hAnsi="Times New Roman"/>
          <w:sz w:val="22"/>
          <w:szCs w:val="22"/>
        </w:rPr>
        <w:br w:type="page"/>
      </w:r>
      <w:r w:rsidR="002E6257"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49376" behindDoc="0" locked="0" layoutInCell="1" allowOverlap="1" wp14:anchorId="0C8CB4EC" wp14:editId="328A5663">
            <wp:simplePos x="0" y="0"/>
            <wp:positionH relativeFrom="column">
              <wp:posOffset>282312</wp:posOffset>
            </wp:positionH>
            <wp:positionV relativeFrom="paragraph">
              <wp:posOffset>2848610</wp:posOffset>
            </wp:positionV>
            <wp:extent cx="5842000" cy="1841500"/>
            <wp:effectExtent l="0" t="0" r="0" b="0"/>
            <wp:wrapTopAndBottom/>
            <wp:docPr id="12348314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1428" name="Picture 12348314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257"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748352" behindDoc="0" locked="0" layoutInCell="1" allowOverlap="1" wp14:anchorId="1185A97F" wp14:editId="7B03EFE8">
            <wp:simplePos x="0" y="0"/>
            <wp:positionH relativeFrom="column">
              <wp:posOffset>4182</wp:posOffset>
            </wp:positionH>
            <wp:positionV relativeFrom="paragraph">
              <wp:posOffset>897950</wp:posOffset>
            </wp:positionV>
            <wp:extent cx="6120130" cy="1837055"/>
            <wp:effectExtent l="0" t="0" r="1270" b="4445"/>
            <wp:wrapTopAndBottom/>
            <wp:docPr id="6140689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8960" name="Picture 6140689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257"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747328" behindDoc="0" locked="0" layoutInCell="1" allowOverlap="1" wp14:anchorId="2982A274" wp14:editId="415363C2">
            <wp:simplePos x="0" y="0"/>
            <wp:positionH relativeFrom="column">
              <wp:posOffset>4601</wp:posOffset>
            </wp:positionH>
            <wp:positionV relativeFrom="paragraph">
              <wp:posOffset>479832</wp:posOffset>
            </wp:positionV>
            <wp:extent cx="6120130" cy="354965"/>
            <wp:effectExtent l="0" t="0" r="1270" b="635"/>
            <wp:wrapTopAndBottom/>
            <wp:docPr id="689216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1698" name="Picture 689216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D9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3F2CD9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3F2CD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14</w:t>
      </w:r>
    </w:p>
    <w:p w14:paraId="5A62B8C1" w14:textId="3701CF39" w:rsidR="003F2CD9" w:rsidRPr="0047695D" w:rsidRDefault="003F2CD9" w:rsidP="0047695D">
      <w:pPr>
        <w:spacing w:line="48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0D029E7C" w14:textId="63F5D35F" w:rsidR="00127070" w:rsidRPr="003F2CD9" w:rsidRDefault="002E6257" w:rsidP="00064F0F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Don’t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 xml:space="preserve"> waste the blank space, lets 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practice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 xml:space="preserve"> sth else :D</w:t>
      </w:r>
    </w:p>
    <w:p w14:paraId="7F275697" w14:textId="5C5818A2" w:rsidR="00064F0F" w:rsidRDefault="002E6257" w:rsidP="0047695D">
      <w:pPr>
        <w:widowControl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750400" behindDoc="0" locked="0" layoutInCell="1" allowOverlap="1" wp14:anchorId="428E2E8A" wp14:editId="38BB6EFA">
            <wp:simplePos x="0" y="0"/>
            <wp:positionH relativeFrom="column">
              <wp:posOffset>47625</wp:posOffset>
            </wp:positionH>
            <wp:positionV relativeFrom="paragraph">
              <wp:posOffset>104140</wp:posOffset>
            </wp:positionV>
            <wp:extent cx="6019800" cy="2298700"/>
            <wp:effectExtent l="0" t="0" r="0" b="0"/>
            <wp:wrapTopAndBottom/>
            <wp:docPr id="8327179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17996" name="Picture 8327179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>
        <w:rPr>
          <w:rFonts w:ascii="Times New Roman" w:eastAsiaTheme="minorEastAsia" w:hAnsi="Times New Roman"/>
          <w:bCs/>
          <w:sz w:val="22"/>
          <w:szCs w:val="22"/>
        </w:rPr>
        <w:br w:type="page"/>
      </w:r>
      <w:r w:rsidR="00B25CB4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54496" behindDoc="0" locked="0" layoutInCell="1" allowOverlap="1" wp14:anchorId="06641AFD" wp14:editId="5BC13A08">
            <wp:simplePos x="0" y="0"/>
            <wp:positionH relativeFrom="column">
              <wp:posOffset>-29785</wp:posOffset>
            </wp:positionH>
            <wp:positionV relativeFrom="paragraph">
              <wp:posOffset>410378</wp:posOffset>
            </wp:positionV>
            <wp:extent cx="6120130" cy="3385820"/>
            <wp:effectExtent l="0" t="0" r="1270" b="5080"/>
            <wp:wrapTopAndBottom/>
            <wp:docPr id="7312619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61963" name="Picture 73126196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D9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3F2CD9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3F2CD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  <w:r w:rsidR="004769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5</w:t>
      </w:r>
    </w:p>
    <w:p w14:paraId="4AA62707" w14:textId="030A646B" w:rsidR="00191C78" w:rsidRPr="00191C78" w:rsidRDefault="00B25CB4" w:rsidP="00191C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55520" behindDoc="0" locked="0" layoutInCell="1" allowOverlap="1" wp14:anchorId="48F43CAD" wp14:editId="4370ACF2">
            <wp:simplePos x="0" y="0"/>
            <wp:positionH relativeFrom="column">
              <wp:posOffset>-116816</wp:posOffset>
            </wp:positionH>
            <wp:positionV relativeFrom="paragraph">
              <wp:posOffset>3595191</wp:posOffset>
            </wp:positionV>
            <wp:extent cx="6120130" cy="4107815"/>
            <wp:effectExtent l="0" t="0" r="1270" b="0"/>
            <wp:wrapNone/>
            <wp:docPr id="7359124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12499" name="Picture 73591249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224FC257" w14:textId="7A6513C5" w:rsidR="00064F0F" w:rsidRDefault="00DD686B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61664" behindDoc="0" locked="0" layoutInCell="1" allowOverlap="1" wp14:anchorId="7BCDB49F" wp14:editId="31C81D2A">
            <wp:simplePos x="0" y="0"/>
            <wp:positionH relativeFrom="column">
              <wp:posOffset>64854</wp:posOffset>
            </wp:positionH>
            <wp:positionV relativeFrom="paragraph">
              <wp:posOffset>3955163</wp:posOffset>
            </wp:positionV>
            <wp:extent cx="6096000" cy="4267200"/>
            <wp:effectExtent l="0" t="0" r="0" b="0"/>
            <wp:wrapTopAndBottom/>
            <wp:docPr id="9597307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30713" name="Picture 9597307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60640" behindDoc="0" locked="0" layoutInCell="1" allowOverlap="1" wp14:anchorId="6648B3F4" wp14:editId="44000975">
            <wp:simplePos x="0" y="0"/>
            <wp:positionH relativeFrom="column">
              <wp:posOffset>39993</wp:posOffset>
            </wp:positionH>
            <wp:positionV relativeFrom="paragraph">
              <wp:posOffset>2792119</wp:posOffset>
            </wp:positionV>
            <wp:extent cx="6120130" cy="946150"/>
            <wp:effectExtent l="0" t="0" r="1270" b="6350"/>
            <wp:wrapTopAndBottom/>
            <wp:docPr id="413881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8172" name="Picture 413881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59616" behindDoc="0" locked="0" layoutInCell="1" allowOverlap="1" wp14:anchorId="5196E052" wp14:editId="158AEC99">
            <wp:simplePos x="0" y="0"/>
            <wp:positionH relativeFrom="column">
              <wp:posOffset>69011</wp:posOffset>
            </wp:positionH>
            <wp:positionV relativeFrom="paragraph">
              <wp:posOffset>430685</wp:posOffset>
            </wp:positionV>
            <wp:extent cx="6096000" cy="2209800"/>
            <wp:effectExtent l="0" t="0" r="0" b="0"/>
            <wp:wrapTopAndBottom/>
            <wp:docPr id="15621650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5062" name="Picture 15621650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16</w:t>
      </w:r>
    </w:p>
    <w:p w14:paraId="01FDA1CE" w14:textId="4F8C9D35" w:rsidR="00DD686B" w:rsidRDefault="00DD686B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8AC8CAD" w14:textId="5ECDEC55" w:rsidR="00DD686B" w:rsidRDefault="008D0F70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64736" behindDoc="0" locked="0" layoutInCell="1" allowOverlap="1" wp14:anchorId="160E08EA" wp14:editId="4137C8DD">
            <wp:simplePos x="0" y="0"/>
            <wp:positionH relativeFrom="column">
              <wp:posOffset>-25065</wp:posOffset>
            </wp:positionH>
            <wp:positionV relativeFrom="paragraph">
              <wp:posOffset>5409194</wp:posOffset>
            </wp:positionV>
            <wp:extent cx="6120130" cy="2495550"/>
            <wp:effectExtent l="0" t="0" r="1270" b="6350"/>
            <wp:wrapNone/>
            <wp:docPr id="2626594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9494" name="Picture 26265949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63712" behindDoc="0" locked="0" layoutInCell="1" allowOverlap="1" wp14:anchorId="2C5E03FB" wp14:editId="5A9E880F">
            <wp:simplePos x="0" y="0"/>
            <wp:positionH relativeFrom="column">
              <wp:posOffset>200300</wp:posOffset>
            </wp:positionH>
            <wp:positionV relativeFrom="paragraph">
              <wp:posOffset>2941320</wp:posOffset>
            </wp:positionV>
            <wp:extent cx="5892800" cy="2184400"/>
            <wp:effectExtent l="0" t="0" r="0" b="0"/>
            <wp:wrapTopAndBottom/>
            <wp:docPr id="5572141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14143" name="Picture 5572141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62688" behindDoc="0" locked="0" layoutInCell="1" allowOverlap="1" wp14:anchorId="36F75FCA" wp14:editId="6284CF89">
            <wp:simplePos x="0" y="0"/>
            <wp:positionH relativeFrom="column">
              <wp:posOffset>-30192</wp:posOffset>
            </wp:positionH>
            <wp:positionV relativeFrom="paragraph">
              <wp:posOffset>288</wp:posOffset>
            </wp:positionV>
            <wp:extent cx="6120130" cy="2869565"/>
            <wp:effectExtent l="0" t="0" r="1270" b="635"/>
            <wp:wrapTopAndBottom/>
            <wp:docPr id="17013211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1101" name="Picture 170132110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C07BB5" w14:textId="32AD7ADA" w:rsidR="00191C78" w:rsidRDefault="00191C78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64B96B55" w14:textId="42B3C551" w:rsidR="004E1C7B" w:rsidRDefault="004E1C7B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6912" behindDoc="0" locked="0" layoutInCell="1" allowOverlap="1" wp14:anchorId="00BBD317" wp14:editId="221E1425">
            <wp:simplePos x="0" y="0"/>
            <wp:positionH relativeFrom="column">
              <wp:posOffset>141029</wp:posOffset>
            </wp:positionH>
            <wp:positionV relativeFrom="paragraph">
              <wp:posOffset>7348722</wp:posOffset>
            </wp:positionV>
            <wp:extent cx="6108700" cy="1549400"/>
            <wp:effectExtent l="0" t="0" r="0" b="0"/>
            <wp:wrapNone/>
            <wp:docPr id="979078962" name="Picture 19" descr="A blank paper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78962" name="Picture 19" descr="A blank paper with black text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79875" w14:textId="0F5262FE" w:rsidR="004E1C7B" w:rsidRDefault="0051047C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68832" behindDoc="0" locked="0" layoutInCell="1" allowOverlap="1" wp14:anchorId="65C0DADD" wp14:editId="7A600320">
            <wp:simplePos x="0" y="0"/>
            <wp:positionH relativeFrom="column">
              <wp:posOffset>269049</wp:posOffset>
            </wp:positionH>
            <wp:positionV relativeFrom="paragraph">
              <wp:posOffset>1291901</wp:posOffset>
            </wp:positionV>
            <wp:extent cx="5829300" cy="1143000"/>
            <wp:effectExtent l="0" t="0" r="0" b="0"/>
            <wp:wrapNone/>
            <wp:docPr id="6673552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5247" name="Picture 66735524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7B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0DB98737" w14:textId="58219561" w:rsidR="00835A10" w:rsidRPr="00835A10" w:rsidRDefault="00835A10" w:rsidP="00835A10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71904" behindDoc="0" locked="0" layoutInCell="1" allowOverlap="1" wp14:anchorId="5520FD20" wp14:editId="3190D9CC">
            <wp:simplePos x="0" y="0"/>
            <wp:positionH relativeFrom="column">
              <wp:posOffset>392525</wp:posOffset>
            </wp:positionH>
            <wp:positionV relativeFrom="paragraph">
              <wp:posOffset>402901</wp:posOffset>
            </wp:positionV>
            <wp:extent cx="5572125" cy="2341880"/>
            <wp:effectExtent l="0" t="0" r="3175" b="0"/>
            <wp:wrapTopAndBottom/>
            <wp:docPr id="3543195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19580" name="Picture 35431958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39204637" w14:textId="5E1CAAE9" w:rsidR="00686E76" w:rsidRPr="003F2CD9" w:rsidRDefault="00835A10" w:rsidP="00686E76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 xml:space="preserve">Again, lets 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don’t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 xml:space="preserve"> waste the blank space &lt;3</w:t>
      </w:r>
    </w:p>
    <w:p w14:paraId="2EE8F6B8" w14:textId="0CD58CDB" w:rsidR="00043F61" w:rsidRDefault="00835A10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72928" behindDoc="0" locked="0" layoutInCell="1" allowOverlap="1" wp14:anchorId="499FEBFA" wp14:editId="40BB2DEB">
            <wp:simplePos x="0" y="0"/>
            <wp:positionH relativeFrom="column">
              <wp:posOffset>193675</wp:posOffset>
            </wp:positionH>
            <wp:positionV relativeFrom="paragraph">
              <wp:posOffset>29845</wp:posOffset>
            </wp:positionV>
            <wp:extent cx="5930265" cy="5632450"/>
            <wp:effectExtent l="0" t="0" r="635" b="6350"/>
            <wp:wrapNone/>
            <wp:docPr id="1119733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311" name="Picture 11197331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B7EA7" w14:textId="41BF3672" w:rsidR="00686E76" w:rsidRDefault="00686E7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EBF2B42" w14:textId="5916FADC" w:rsidR="00347F76" w:rsidRDefault="003376FE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76000" behindDoc="0" locked="0" layoutInCell="1" allowOverlap="1" wp14:anchorId="10E5047E" wp14:editId="3AAE09C7">
            <wp:simplePos x="0" y="0"/>
            <wp:positionH relativeFrom="column">
              <wp:posOffset>238245</wp:posOffset>
            </wp:positionH>
            <wp:positionV relativeFrom="paragraph">
              <wp:posOffset>442499</wp:posOffset>
            </wp:positionV>
            <wp:extent cx="5816600" cy="4648200"/>
            <wp:effectExtent l="0" t="0" r="0" b="0"/>
            <wp:wrapTopAndBottom/>
            <wp:docPr id="10288477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7747" name="Picture 102884774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016FC5C9" w14:textId="7D9CB683" w:rsidR="00347F76" w:rsidRDefault="00191C78" w:rsidP="00347F7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347F76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/>
      </w:r>
    </w:p>
    <w:p w14:paraId="727A8E6C" w14:textId="4CCD5E05" w:rsidR="00347F76" w:rsidRDefault="00347F7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 w:rsidR="003376FE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77024" behindDoc="0" locked="0" layoutInCell="1" allowOverlap="1" wp14:anchorId="57AF6406" wp14:editId="682F991E">
            <wp:simplePos x="0" y="0"/>
            <wp:positionH relativeFrom="column">
              <wp:posOffset>-4445</wp:posOffset>
            </wp:positionH>
            <wp:positionV relativeFrom="paragraph">
              <wp:posOffset>23495</wp:posOffset>
            </wp:positionV>
            <wp:extent cx="5816600" cy="2197100"/>
            <wp:effectExtent l="0" t="0" r="0" b="0"/>
            <wp:wrapNone/>
            <wp:docPr id="19972782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78250" name="Picture 19972782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AD7ACD" w14:textId="77775C42" w:rsidR="00191C78" w:rsidRPr="00347F76" w:rsidRDefault="00725E35" w:rsidP="00347F76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81120" behindDoc="0" locked="0" layoutInCell="1" allowOverlap="1" wp14:anchorId="7497AC31" wp14:editId="31EE0CC1">
            <wp:simplePos x="0" y="0"/>
            <wp:positionH relativeFrom="column">
              <wp:posOffset>90469</wp:posOffset>
            </wp:positionH>
            <wp:positionV relativeFrom="paragraph">
              <wp:posOffset>428625</wp:posOffset>
            </wp:positionV>
            <wp:extent cx="5967730" cy="2527300"/>
            <wp:effectExtent l="0" t="0" r="1270" b="0"/>
            <wp:wrapTopAndBottom/>
            <wp:docPr id="10565792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79244" name="Picture 10565792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 w:rsidRPr="00347F76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2019</w:t>
      </w:r>
    </w:p>
    <w:p w14:paraId="6F1CCFF0" w14:textId="32552295" w:rsidR="00E135F7" w:rsidRPr="00E135F7" w:rsidRDefault="00725E35" w:rsidP="00E135F7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82144" behindDoc="0" locked="0" layoutInCell="1" allowOverlap="1" wp14:anchorId="09FBA1B9" wp14:editId="5E83D112">
            <wp:simplePos x="0" y="0"/>
            <wp:positionH relativeFrom="column">
              <wp:posOffset>21925</wp:posOffset>
            </wp:positionH>
            <wp:positionV relativeFrom="paragraph">
              <wp:posOffset>3435386</wp:posOffset>
            </wp:positionV>
            <wp:extent cx="6108700" cy="2578100"/>
            <wp:effectExtent l="0" t="0" r="0" b="0"/>
            <wp:wrapTopAndBottom/>
            <wp:docPr id="5655329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32943" name="Picture 56553294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35F7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A000D9" w14:textId="1B9ABA43" w:rsidR="00191C78" w:rsidRDefault="000A0A07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85216" behindDoc="0" locked="0" layoutInCell="1" allowOverlap="1" wp14:anchorId="6625ABF7" wp14:editId="2B0C8D70">
            <wp:simplePos x="0" y="0"/>
            <wp:positionH relativeFrom="column">
              <wp:posOffset>-38819</wp:posOffset>
            </wp:positionH>
            <wp:positionV relativeFrom="paragraph">
              <wp:posOffset>420406</wp:posOffset>
            </wp:positionV>
            <wp:extent cx="6120130" cy="2253615"/>
            <wp:effectExtent l="0" t="0" r="1270" b="0"/>
            <wp:wrapTopAndBottom/>
            <wp:docPr id="208635489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4892" name="Picture 208635489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2020</w:t>
      </w:r>
    </w:p>
    <w:p w14:paraId="736E984A" w14:textId="1CF1EF07" w:rsidR="00E135F7" w:rsidRDefault="000A0A07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86240" behindDoc="0" locked="0" layoutInCell="1" allowOverlap="1" wp14:anchorId="7807D672" wp14:editId="6B264218">
            <wp:simplePos x="0" y="0"/>
            <wp:positionH relativeFrom="column">
              <wp:posOffset>134165</wp:posOffset>
            </wp:positionH>
            <wp:positionV relativeFrom="paragraph">
              <wp:posOffset>2689524</wp:posOffset>
            </wp:positionV>
            <wp:extent cx="6120130" cy="1909445"/>
            <wp:effectExtent l="0" t="0" r="1270" b="0"/>
            <wp:wrapTopAndBottom/>
            <wp:docPr id="156607307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73079" name="Picture 156607307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4BE8E" w14:textId="2E46D908" w:rsidR="00170C4B" w:rsidRDefault="000A0A07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87264" behindDoc="0" locked="0" layoutInCell="1" allowOverlap="1" wp14:anchorId="4DE35DE6" wp14:editId="0BC51D65">
            <wp:simplePos x="0" y="0"/>
            <wp:positionH relativeFrom="column">
              <wp:posOffset>81915</wp:posOffset>
            </wp:positionH>
            <wp:positionV relativeFrom="paragraph">
              <wp:posOffset>2404134</wp:posOffset>
            </wp:positionV>
            <wp:extent cx="6120130" cy="1838325"/>
            <wp:effectExtent l="0" t="0" r="1270" b="3175"/>
            <wp:wrapNone/>
            <wp:docPr id="140006619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66196" name="Picture 140006619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C4B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B8386C7" w14:textId="02561393" w:rsidR="00191C78" w:rsidRDefault="003023F1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93408" behindDoc="0" locked="0" layoutInCell="1" allowOverlap="1" wp14:anchorId="2EBD5676" wp14:editId="4BF5B99D">
            <wp:simplePos x="0" y="0"/>
            <wp:positionH relativeFrom="column">
              <wp:posOffset>73539</wp:posOffset>
            </wp:positionH>
            <wp:positionV relativeFrom="paragraph">
              <wp:posOffset>4509099</wp:posOffset>
            </wp:positionV>
            <wp:extent cx="5960853" cy="4467529"/>
            <wp:effectExtent l="0" t="0" r="0" b="3175"/>
            <wp:wrapNone/>
            <wp:docPr id="208227150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1502" name="Picture 208227150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2357" cy="4468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92384" behindDoc="0" locked="0" layoutInCell="1" allowOverlap="1" wp14:anchorId="33E046DB" wp14:editId="22F8047D">
            <wp:simplePos x="0" y="0"/>
            <wp:positionH relativeFrom="column">
              <wp:posOffset>271804</wp:posOffset>
            </wp:positionH>
            <wp:positionV relativeFrom="paragraph">
              <wp:posOffset>2800625</wp:posOffset>
            </wp:positionV>
            <wp:extent cx="5564038" cy="1707544"/>
            <wp:effectExtent l="0" t="0" r="0" b="0"/>
            <wp:wrapTopAndBottom/>
            <wp:docPr id="161346710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67107" name="Picture 161346710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4038" cy="1707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91360" behindDoc="0" locked="0" layoutInCell="1" allowOverlap="1" wp14:anchorId="019940BD" wp14:editId="38B9BF85">
            <wp:simplePos x="0" y="0"/>
            <wp:positionH relativeFrom="column">
              <wp:posOffset>219997</wp:posOffset>
            </wp:positionH>
            <wp:positionV relativeFrom="paragraph">
              <wp:posOffset>368025</wp:posOffset>
            </wp:positionV>
            <wp:extent cx="5564038" cy="2369653"/>
            <wp:effectExtent l="0" t="0" r="0" b="5715"/>
            <wp:wrapTopAndBottom/>
            <wp:docPr id="123653118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1185" name="Picture 123653118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4038" cy="2369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2021</w:t>
      </w:r>
    </w:p>
    <w:p w14:paraId="1F8324D3" w14:textId="2DD4832F" w:rsidR="007E537A" w:rsidRDefault="007E537A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DE8D106" w14:textId="7FEC55A0" w:rsidR="001F1843" w:rsidRDefault="001F1843" w:rsidP="00281D2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C58673A" w14:textId="428C0531" w:rsidR="00187E87" w:rsidRDefault="00187E87">
      <w:pPr>
        <w:widowControl/>
        <w:rPr>
          <w:rFonts w:ascii="Times New Roman" w:eastAsiaTheme="minorEastAsia" w:hAnsi="Times New Roman"/>
          <w:sz w:val="36"/>
          <w:szCs w:val="36"/>
        </w:rPr>
      </w:pPr>
      <w:r>
        <w:rPr>
          <w:rFonts w:ascii="Times New Roman" w:eastAsiaTheme="minorEastAsia" w:hAnsi="Times New Roman"/>
          <w:sz w:val="36"/>
          <w:szCs w:val="36"/>
        </w:rPr>
        <w:br w:type="page"/>
      </w:r>
    </w:p>
    <w:p w14:paraId="02B951E8" w14:textId="42ECB475" w:rsidR="00DE74C2" w:rsidRDefault="00DE74C2" w:rsidP="00DE74C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96480" behindDoc="0" locked="0" layoutInCell="1" allowOverlap="1" wp14:anchorId="2AA72D90" wp14:editId="67B4702A">
            <wp:simplePos x="0" y="0"/>
            <wp:positionH relativeFrom="column">
              <wp:posOffset>-72390</wp:posOffset>
            </wp:positionH>
            <wp:positionV relativeFrom="paragraph">
              <wp:posOffset>-20656</wp:posOffset>
            </wp:positionV>
            <wp:extent cx="6108700" cy="7442200"/>
            <wp:effectExtent l="0" t="0" r="0" b="0"/>
            <wp:wrapNone/>
            <wp:docPr id="151772240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2408" name="Picture 151772240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3ED8F856" w14:textId="6F2C473E" w:rsidR="00187E87" w:rsidRDefault="00092C2A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noProof/>
          <w:sz w:val="36"/>
          <w:szCs w:val="36"/>
        </w:rPr>
        <w:lastRenderedPageBreak/>
        <w:drawing>
          <wp:anchor distT="0" distB="0" distL="114300" distR="114300" simplePos="0" relativeHeight="251797504" behindDoc="0" locked="0" layoutInCell="1" allowOverlap="1" wp14:anchorId="0BAC8622" wp14:editId="469DE63D">
            <wp:simplePos x="0" y="0"/>
            <wp:positionH relativeFrom="column">
              <wp:posOffset>-4445</wp:posOffset>
            </wp:positionH>
            <wp:positionV relativeFrom="paragraph">
              <wp:posOffset>411779</wp:posOffset>
            </wp:positionV>
            <wp:extent cx="6120130" cy="3895725"/>
            <wp:effectExtent l="0" t="0" r="1270" b="3175"/>
            <wp:wrapTopAndBottom/>
            <wp:docPr id="110759440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94405" name="Picture 110759440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7E87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</w:t>
      </w:r>
      <w:r w:rsidR="00187E87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2F63772B" w14:textId="7D7897B2" w:rsidR="00C42B18" w:rsidRDefault="00092C2A" w:rsidP="00187E87">
      <w:pPr>
        <w:tabs>
          <w:tab w:val="left" w:pos="8590"/>
        </w:tabs>
        <w:jc w:val="center"/>
        <w:rPr>
          <w:rFonts w:ascii="Times New Roman" w:eastAsiaTheme="minorEastAsia" w:hAnsi="Times New Roman" w:hint="eastAsia"/>
          <w:sz w:val="36"/>
          <w:szCs w:val="36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98528" behindDoc="0" locked="0" layoutInCell="1" allowOverlap="1" wp14:anchorId="5D4B2BE4" wp14:editId="54B83718">
            <wp:simplePos x="0" y="0"/>
            <wp:positionH relativeFrom="column">
              <wp:posOffset>158881</wp:posOffset>
            </wp:positionH>
            <wp:positionV relativeFrom="paragraph">
              <wp:posOffset>4224703</wp:posOffset>
            </wp:positionV>
            <wp:extent cx="5956300" cy="1968500"/>
            <wp:effectExtent l="0" t="0" r="0" b="0"/>
            <wp:wrapNone/>
            <wp:docPr id="31894296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2964" name="Picture 3189429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B4347" w14:textId="599019F6" w:rsidR="00C42B18" w:rsidRDefault="00C42B18" w:rsidP="00C42B18">
      <w:pPr>
        <w:tabs>
          <w:tab w:val="left" w:pos="6018"/>
        </w:tabs>
        <w:rPr>
          <w:rFonts w:ascii="Times New Roman" w:eastAsiaTheme="minorEastAsia" w:hAnsi="Times New Roman"/>
          <w:sz w:val="36"/>
          <w:szCs w:val="36"/>
        </w:rPr>
      </w:pPr>
      <w:r>
        <w:rPr>
          <w:rFonts w:ascii="Times New Roman" w:eastAsiaTheme="minorEastAsia" w:hAnsi="Times New Roman"/>
          <w:sz w:val="36"/>
          <w:szCs w:val="36"/>
        </w:rPr>
        <w:tab/>
      </w:r>
    </w:p>
    <w:p w14:paraId="11BFA295" w14:textId="787361B7" w:rsidR="00C42B18" w:rsidRDefault="00C42B18">
      <w:pPr>
        <w:widowControl/>
        <w:rPr>
          <w:rFonts w:ascii="Times New Roman" w:eastAsiaTheme="minorEastAsia" w:hAnsi="Times New Roman"/>
          <w:sz w:val="36"/>
          <w:szCs w:val="36"/>
        </w:rPr>
      </w:pPr>
      <w:r>
        <w:rPr>
          <w:rFonts w:ascii="Times New Roman" w:eastAsiaTheme="minorEastAsia" w:hAnsi="Times New Roman"/>
          <w:sz w:val="36"/>
          <w:szCs w:val="36"/>
        </w:rPr>
        <w:br w:type="page"/>
      </w:r>
    </w:p>
    <w:p w14:paraId="1891B168" w14:textId="5D09CD9E" w:rsidR="00C42B18" w:rsidRDefault="00760B81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801600" behindDoc="0" locked="0" layoutInCell="1" allowOverlap="1" wp14:anchorId="02AC9A34" wp14:editId="5EE5C435">
            <wp:simplePos x="0" y="0"/>
            <wp:positionH relativeFrom="column">
              <wp:posOffset>-64722</wp:posOffset>
            </wp:positionH>
            <wp:positionV relativeFrom="paragraph">
              <wp:posOffset>473111</wp:posOffset>
            </wp:positionV>
            <wp:extent cx="6120130" cy="3768725"/>
            <wp:effectExtent l="0" t="0" r="1270" b="3175"/>
            <wp:wrapTopAndBottom/>
            <wp:docPr id="95909644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6447" name="Picture 95909644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B18" w:rsidRPr="00C42B1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C42B1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023</w:t>
      </w:r>
    </w:p>
    <w:p w14:paraId="3E89A51A" w14:textId="4D08AB54" w:rsidR="001C654B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033F0D16" w14:textId="7944BCBE" w:rsidR="001C654B" w:rsidRDefault="001C654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06CBD9CD" w14:textId="54CBBE3E" w:rsidR="001C654B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094A7A">
        <w:rPr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F360B56" wp14:editId="315437CC">
                <wp:simplePos x="0" y="0"/>
                <wp:positionH relativeFrom="column">
                  <wp:posOffset>2066925</wp:posOffset>
                </wp:positionH>
                <wp:positionV relativeFrom="paragraph">
                  <wp:posOffset>-9261</wp:posOffset>
                </wp:positionV>
                <wp:extent cx="2066925" cy="638175"/>
                <wp:effectExtent l="0" t="0" r="28575" b="2857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B3F7A" w14:textId="77777777" w:rsidR="001C654B" w:rsidRPr="00DE6297" w:rsidRDefault="001C654B" w:rsidP="001C654B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E6297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評卷參考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360B5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162.75pt;margin-top:-.75pt;width:162.75pt;height:50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">
                <v:textbox>
                  <w:txbxContent>
                    <w:p w14:paraId="33CB3F7A" w14:textId="77777777" w:rsidR="001C654B" w:rsidRPr="00DE6297" w:rsidRDefault="001C654B" w:rsidP="001C654B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DE6297">
                        <w:rPr>
                          <w:rFonts w:hint="eastAsia"/>
                          <w:sz w:val="72"/>
                          <w:szCs w:val="72"/>
                        </w:rPr>
                        <w:t>評卷參考</w:t>
                      </w:r>
                    </w:p>
                  </w:txbxContent>
                </v:textbox>
              </v:shape>
            </w:pict>
          </mc:Fallback>
        </mc:AlternateContent>
      </w:r>
    </w:p>
    <w:p w14:paraId="6AB42BCA" w14:textId="04CED774" w:rsidR="001C654B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2B23DE6" w14:textId="77777777" w:rsidR="001C654B" w:rsidRDefault="001C654B" w:rsidP="001C654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3AFD8AE1" w14:textId="465EC161" w:rsidR="001C654B" w:rsidRDefault="000074BA" w:rsidP="001C654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42208" behindDoc="0" locked="0" layoutInCell="1" allowOverlap="1" wp14:anchorId="75B55FA0" wp14:editId="388BD175">
            <wp:simplePos x="0" y="0"/>
            <wp:positionH relativeFrom="column">
              <wp:posOffset>-4445</wp:posOffset>
            </wp:positionH>
            <wp:positionV relativeFrom="paragraph">
              <wp:posOffset>101600</wp:posOffset>
            </wp:positionV>
            <wp:extent cx="6120130" cy="2256790"/>
            <wp:effectExtent l="0" t="0" r="1270" b="3810"/>
            <wp:wrapTopAndBottom/>
            <wp:docPr id="186547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7270" name="Picture 1865472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3F9A9" w14:textId="246471DB" w:rsidR="001C654B" w:rsidRDefault="00D943D8" w:rsidP="001C654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45280" behindDoc="0" locked="0" layoutInCell="1" allowOverlap="1" wp14:anchorId="60F114F7" wp14:editId="45AAB46D">
            <wp:simplePos x="0" y="0"/>
            <wp:positionH relativeFrom="column">
              <wp:posOffset>4206</wp:posOffset>
            </wp:positionH>
            <wp:positionV relativeFrom="paragraph">
              <wp:posOffset>469157</wp:posOffset>
            </wp:positionV>
            <wp:extent cx="6120130" cy="1177925"/>
            <wp:effectExtent l="0" t="0" r="1270" b="3175"/>
            <wp:wrapTopAndBottom/>
            <wp:docPr id="18036358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35823" name="Picture 180363582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654B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C654B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1C654B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48ADBEA2" w14:textId="65D8C21D" w:rsidR="001C654B" w:rsidRDefault="00D943D8" w:rsidP="001C654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46304" behindDoc="0" locked="0" layoutInCell="1" allowOverlap="1" wp14:anchorId="7E6F9C76" wp14:editId="3E7BD360">
            <wp:simplePos x="0" y="0"/>
            <wp:positionH relativeFrom="column">
              <wp:posOffset>150831</wp:posOffset>
            </wp:positionH>
            <wp:positionV relativeFrom="paragraph">
              <wp:posOffset>1741590</wp:posOffset>
            </wp:positionV>
            <wp:extent cx="6120130" cy="349885"/>
            <wp:effectExtent l="0" t="0" r="1270" b="5715"/>
            <wp:wrapThrough wrapText="bothSides">
              <wp:wrapPolygon edited="0">
                <wp:start x="0" y="0"/>
                <wp:lineTo x="0" y="21169"/>
                <wp:lineTo x="21560" y="21169"/>
                <wp:lineTo x="21560" y="0"/>
                <wp:lineTo x="0" y="0"/>
              </wp:wrapPolygon>
            </wp:wrapThrough>
            <wp:docPr id="11498779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7993" name="Picture 114987799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BBC0D" w14:textId="5536D080" w:rsidR="001C654B" w:rsidRDefault="001C654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49E7E9D1" w14:textId="38D504DC" w:rsidR="00C22115" w:rsidRDefault="002E6257" w:rsidP="00C22115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53472" behindDoc="0" locked="0" layoutInCell="1" allowOverlap="1" wp14:anchorId="0F87B862" wp14:editId="23D30080">
            <wp:simplePos x="0" y="0"/>
            <wp:positionH relativeFrom="column">
              <wp:posOffset>37201</wp:posOffset>
            </wp:positionH>
            <wp:positionV relativeFrom="paragraph">
              <wp:posOffset>2104390</wp:posOffset>
            </wp:positionV>
            <wp:extent cx="6120130" cy="636270"/>
            <wp:effectExtent l="0" t="0" r="1270" b="0"/>
            <wp:wrapTopAndBottom/>
            <wp:docPr id="16215794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9459" name="Picture 162157945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52448" behindDoc="0" locked="0" layoutInCell="1" allowOverlap="1" wp14:anchorId="6F3ECCF8" wp14:editId="0FBEC23B">
            <wp:simplePos x="0" y="0"/>
            <wp:positionH relativeFrom="column">
              <wp:posOffset>101552</wp:posOffset>
            </wp:positionH>
            <wp:positionV relativeFrom="paragraph">
              <wp:posOffset>849295</wp:posOffset>
            </wp:positionV>
            <wp:extent cx="6083300" cy="1143000"/>
            <wp:effectExtent l="0" t="0" r="0" b="0"/>
            <wp:wrapTopAndBottom/>
            <wp:docPr id="19280267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6704" name="Picture 192802670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51424" behindDoc="0" locked="0" layoutInCell="1" allowOverlap="1" wp14:anchorId="287242FC" wp14:editId="511CD7C3">
            <wp:simplePos x="0" y="0"/>
            <wp:positionH relativeFrom="column">
              <wp:posOffset>64566</wp:posOffset>
            </wp:positionH>
            <wp:positionV relativeFrom="paragraph">
              <wp:posOffset>401320</wp:posOffset>
            </wp:positionV>
            <wp:extent cx="6120130" cy="386080"/>
            <wp:effectExtent l="0" t="0" r="1270" b="0"/>
            <wp:wrapTopAndBottom/>
            <wp:docPr id="1939446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6908" name="Picture 193944690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115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C22115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C22115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4</w:t>
      </w:r>
    </w:p>
    <w:p w14:paraId="6101D496" w14:textId="3B46BCED" w:rsidR="00C22115" w:rsidRDefault="00C22115" w:rsidP="007D068A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ABF499C" w14:textId="0780BE45" w:rsidR="00C22115" w:rsidRDefault="00952CB5" w:rsidP="00C22115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56544" behindDoc="0" locked="0" layoutInCell="1" allowOverlap="1" wp14:anchorId="69350B77" wp14:editId="5A94FD02">
            <wp:simplePos x="0" y="0"/>
            <wp:positionH relativeFrom="column">
              <wp:posOffset>-4445</wp:posOffset>
            </wp:positionH>
            <wp:positionV relativeFrom="paragraph">
              <wp:posOffset>394802</wp:posOffset>
            </wp:positionV>
            <wp:extent cx="6120130" cy="3117850"/>
            <wp:effectExtent l="0" t="0" r="1270" b="6350"/>
            <wp:wrapTopAndBottom/>
            <wp:docPr id="7019019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01980" name="Picture 7019019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115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2015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 xml:space="preserve"> </w:t>
      </w:r>
    </w:p>
    <w:p w14:paraId="1DB8934D" w14:textId="4C189F8F" w:rsidR="007D068A" w:rsidRDefault="00952CB5" w:rsidP="00C8221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57568" behindDoc="0" locked="0" layoutInCell="1" allowOverlap="1" wp14:anchorId="49B9CF1C" wp14:editId="3DD74BB9">
            <wp:simplePos x="0" y="0"/>
            <wp:positionH relativeFrom="column">
              <wp:posOffset>-143055</wp:posOffset>
            </wp:positionH>
            <wp:positionV relativeFrom="paragraph">
              <wp:posOffset>3370113</wp:posOffset>
            </wp:positionV>
            <wp:extent cx="6120130" cy="540385"/>
            <wp:effectExtent l="0" t="0" r="1270" b="5715"/>
            <wp:wrapNone/>
            <wp:docPr id="2904002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0251" name="Picture 29040025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ECA4B31" w14:textId="713BE7CF" w:rsidR="00AC2659" w:rsidRDefault="0051047C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70880" behindDoc="0" locked="0" layoutInCell="1" allowOverlap="1" wp14:anchorId="0B10EA3B" wp14:editId="58E7A7B2">
            <wp:simplePos x="0" y="0"/>
            <wp:positionH relativeFrom="column">
              <wp:posOffset>73193</wp:posOffset>
            </wp:positionH>
            <wp:positionV relativeFrom="paragraph">
              <wp:posOffset>3660380</wp:posOffset>
            </wp:positionV>
            <wp:extent cx="6120130" cy="370205"/>
            <wp:effectExtent l="0" t="0" r="1270" b="0"/>
            <wp:wrapTopAndBottom/>
            <wp:docPr id="13822017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1733" name="Picture 138220173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67808" behindDoc="0" locked="0" layoutInCell="1" allowOverlap="1" wp14:anchorId="7A2C81B4" wp14:editId="474AE89D">
            <wp:simplePos x="0" y="0"/>
            <wp:positionH relativeFrom="column">
              <wp:posOffset>323359</wp:posOffset>
            </wp:positionH>
            <wp:positionV relativeFrom="paragraph">
              <wp:posOffset>2154507</wp:posOffset>
            </wp:positionV>
            <wp:extent cx="6120130" cy="522605"/>
            <wp:effectExtent l="0" t="0" r="1270" b="0"/>
            <wp:wrapTopAndBottom/>
            <wp:docPr id="9076847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4774" name="Picture 9076847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66784" behindDoc="0" locked="0" layoutInCell="1" allowOverlap="1" wp14:anchorId="5D0E12B3" wp14:editId="0A007998">
            <wp:simplePos x="0" y="0"/>
            <wp:positionH relativeFrom="column">
              <wp:posOffset>4397</wp:posOffset>
            </wp:positionH>
            <wp:positionV relativeFrom="paragraph">
              <wp:posOffset>1103307</wp:posOffset>
            </wp:positionV>
            <wp:extent cx="6120130" cy="950595"/>
            <wp:effectExtent l="0" t="0" r="1270" b="1905"/>
            <wp:wrapTopAndBottom/>
            <wp:docPr id="15459762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76229" name="Picture 1545976229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65760" behindDoc="0" locked="0" layoutInCell="1" allowOverlap="1" wp14:anchorId="075BD431" wp14:editId="49658AE4">
            <wp:simplePos x="0" y="0"/>
            <wp:positionH relativeFrom="column">
              <wp:posOffset>73193</wp:posOffset>
            </wp:positionH>
            <wp:positionV relativeFrom="paragraph">
              <wp:posOffset>413745</wp:posOffset>
            </wp:positionV>
            <wp:extent cx="6120130" cy="534670"/>
            <wp:effectExtent l="0" t="0" r="1270" b="0"/>
            <wp:wrapTopAndBottom/>
            <wp:docPr id="10042473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7315" name="Picture 10042473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65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2016</w:t>
      </w:r>
      <w:r w:rsidR="00AC2659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/>
      </w:r>
    </w:p>
    <w:p w14:paraId="61B3968D" w14:textId="4049FB56" w:rsidR="00AC2659" w:rsidRDefault="0051047C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69856" behindDoc="0" locked="0" layoutInCell="1" allowOverlap="1" wp14:anchorId="32D6D52B" wp14:editId="7000FD29">
            <wp:simplePos x="0" y="0"/>
            <wp:positionH relativeFrom="column">
              <wp:posOffset>-4445</wp:posOffset>
            </wp:positionH>
            <wp:positionV relativeFrom="paragraph">
              <wp:posOffset>21590</wp:posOffset>
            </wp:positionV>
            <wp:extent cx="6120130" cy="370205"/>
            <wp:effectExtent l="0" t="0" r="1270" b="0"/>
            <wp:wrapTopAndBottom/>
            <wp:docPr id="6730862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86261" name="Picture 67308626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30D54" w14:textId="3F23B550" w:rsidR="001C654B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6118E0B" w14:textId="3DB7F9A4" w:rsidR="00AC2659" w:rsidRDefault="003134DA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74976" behindDoc="0" locked="0" layoutInCell="1" allowOverlap="1" wp14:anchorId="62DF0852" wp14:editId="1B847E90">
            <wp:simplePos x="0" y="0"/>
            <wp:positionH relativeFrom="column">
              <wp:posOffset>-25664</wp:posOffset>
            </wp:positionH>
            <wp:positionV relativeFrom="paragraph">
              <wp:posOffset>1237615</wp:posOffset>
            </wp:positionV>
            <wp:extent cx="6120130" cy="676275"/>
            <wp:effectExtent l="0" t="0" r="1270" b="0"/>
            <wp:wrapTopAndBottom/>
            <wp:docPr id="203727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31" name="Picture 2037273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73952" behindDoc="0" locked="0" layoutInCell="1" allowOverlap="1" wp14:anchorId="65A58D63" wp14:editId="4D86CEBE">
            <wp:simplePos x="0" y="0"/>
            <wp:positionH relativeFrom="column">
              <wp:posOffset>-4613</wp:posOffset>
            </wp:positionH>
            <wp:positionV relativeFrom="paragraph">
              <wp:posOffset>530225</wp:posOffset>
            </wp:positionV>
            <wp:extent cx="6120130" cy="591185"/>
            <wp:effectExtent l="0" t="0" r="1270" b="5715"/>
            <wp:wrapTopAndBottom/>
            <wp:docPr id="9970180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8088" name="Picture 99701808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65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3A82F40B" w14:textId="14A8CC23" w:rsidR="00AC2659" w:rsidRDefault="00AC2659" w:rsidP="00AC2659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3CB939F" w14:textId="731DB198" w:rsidR="00AC2659" w:rsidRDefault="00B15E82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80096" behindDoc="0" locked="0" layoutInCell="1" allowOverlap="1" wp14:anchorId="7C971040" wp14:editId="70305097">
            <wp:simplePos x="0" y="0"/>
            <wp:positionH relativeFrom="column">
              <wp:posOffset>583122</wp:posOffset>
            </wp:positionH>
            <wp:positionV relativeFrom="paragraph">
              <wp:posOffset>1847802</wp:posOffset>
            </wp:positionV>
            <wp:extent cx="5397500" cy="673100"/>
            <wp:effectExtent l="0" t="0" r="0" b="0"/>
            <wp:wrapTopAndBottom/>
            <wp:docPr id="8171709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0918" name="Picture 8171709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79072" behindDoc="0" locked="0" layoutInCell="1" allowOverlap="1" wp14:anchorId="22C87CB1" wp14:editId="6BC8EFF6">
            <wp:simplePos x="0" y="0"/>
            <wp:positionH relativeFrom="column">
              <wp:posOffset>-42545</wp:posOffset>
            </wp:positionH>
            <wp:positionV relativeFrom="paragraph">
              <wp:posOffset>465108</wp:posOffset>
            </wp:positionV>
            <wp:extent cx="6019800" cy="1244600"/>
            <wp:effectExtent l="0" t="0" r="0" b="0"/>
            <wp:wrapTopAndBottom/>
            <wp:docPr id="3175834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83444" name="Picture 31758344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65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53EAFB80" w14:textId="0DFECEB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09BFE59E" w14:textId="2BC8D6B0" w:rsidR="00AC2659" w:rsidRDefault="005365BF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84192" behindDoc="0" locked="0" layoutInCell="1" allowOverlap="1" wp14:anchorId="273D392D" wp14:editId="43B5B14F">
            <wp:simplePos x="0" y="0"/>
            <wp:positionH relativeFrom="column">
              <wp:posOffset>-38950</wp:posOffset>
            </wp:positionH>
            <wp:positionV relativeFrom="paragraph">
              <wp:posOffset>1219200</wp:posOffset>
            </wp:positionV>
            <wp:extent cx="6108700" cy="660400"/>
            <wp:effectExtent l="0" t="0" r="0" b="0"/>
            <wp:wrapTopAndBottom/>
            <wp:docPr id="75174132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1322" name="Picture 7517413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65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2019</w:t>
      </w:r>
    </w:p>
    <w:p w14:paraId="63C4518D" w14:textId="52E0EBA3" w:rsidR="00AC2659" w:rsidRDefault="005365BF" w:rsidP="005365B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83168" behindDoc="0" locked="0" layoutInCell="1" allowOverlap="1" wp14:anchorId="34D4D085" wp14:editId="4CED18D3">
            <wp:simplePos x="0" y="0"/>
            <wp:positionH relativeFrom="column">
              <wp:posOffset>-4445</wp:posOffset>
            </wp:positionH>
            <wp:positionV relativeFrom="paragraph">
              <wp:posOffset>22225</wp:posOffset>
            </wp:positionV>
            <wp:extent cx="6108700" cy="596900"/>
            <wp:effectExtent l="0" t="0" r="0" b="0"/>
            <wp:wrapTopAndBottom/>
            <wp:docPr id="122283043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30438" name="Picture 122283043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7346B" w14:textId="7777777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07565ECC" w14:textId="35BD798E" w:rsidR="00AC2659" w:rsidRDefault="00CE16E5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89312" behindDoc="0" locked="0" layoutInCell="1" allowOverlap="1" wp14:anchorId="20951F57" wp14:editId="3C4A1233">
            <wp:simplePos x="0" y="0"/>
            <wp:positionH relativeFrom="column">
              <wp:posOffset>55940</wp:posOffset>
            </wp:positionH>
            <wp:positionV relativeFrom="paragraph">
              <wp:posOffset>1153220</wp:posOffset>
            </wp:positionV>
            <wp:extent cx="6120130" cy="619760"/>
            <wp:effectExtent l="0" t="0" r="1270" b="2540"/>
            <wp:wrapTopAndBottom/>
            <wp:docPr id="15538971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97175" name="Picture 1553897175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659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AC2659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AC2659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</w:t>
      </w:r>
      <w:r w:rsidR="00AC265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0</w:t>
      </w:r>
    </w:p>
    <w:p w14:paraId="177F5AA7" w14:textId="79AC609A" w:rsidR="00AC2659" w:rsidRPr="00124186" w:rsidRDefault="00CE16E5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90336" behindDoc="0" locked="0" layoutInCell="1" allowOverlap="1" wp14:anchorId="0EF0586D" wp14:editId="0EE649A6">
            <wp:simplePos x="0" y="0"/>
            <wp:positionH relativeFrom="column">
              <wp:posOffset>-4445</wp:posOffset>
            </wp:positionH>
            <wp:positionV relativeFrom="paragraph">
              <wp:posOffset>1463975</wp:posOffset>
            </wp:positionV>
            <wp:extent cx="6120130" cy="481965"/>
            <wp:effectExtent l="0" t="0" r="1270" b="635"/>
            <wp:wrapNone/>
            <wp:docPr id="36793518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35181" name="Picture 36793518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noProof/>
          <w:u w:val="single"/>
        </w:rPr>
        <w:drawing>
          <wp:anchor distT="0" distB="0" distL="114300" distR="114300" simplePos="0" relativeHeight="251788288" behindDoc="0" locked="0" layoutInCell="1" allowOverlap="1" wp14:anchorId="754C6F98" wp14:editId="52AD2DAD">
            <wp:simplePos x="0" y="0"/>
            <wp:positionH relativeFrom="column">
              <wp:posOffset>-4445</wp:posOffset>
            </wp:positionH>
            <wp:positionV relativeFrom="paragraph">
              <wp:posOffset>57785</wp:posOffset>
            </wp:positionV>
            <wp:extent cx="6120130" cy="551180"/>
            <wp:effectExtent l="0" t="0" r="1270" b="0"/>
            <wp:wrapTopAndBottom/>
            <wp:docPr id="165017540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75408" name="Picture 165017540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A5E53" w14:textId="1E7AA846" w:rsidR="00AC2659" w:rsidRDefault="00AC2659" w:rsidP="00BF1A0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47AE370" w14:textId="51C19022" w:rsidR="00BF1A0F" w:rsidRPr="003326F4" w:rsidRDefault="00DE74C2" w:rsidP="00BF1A0F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94432" behindDoc="0" locked="0" layoutInCell="1" allowOverlap="1" wp14:anchorId="5B3353B7" wp14:editId="300C98AA">
            <wp:simplePos x="0" y="0"/>
            <wp:positionH relativeFrom="column">
              <wp:posOffset>228600</wp:posOffset>
            </wp:positionH>
            <wp:positionV relativeFrom="paragraph">
              <wp:posOffset>420310</wp:posOffset>
            </wp:positionV>
            <wp:extent cx="6120130" cy="2240915"/>
            <wp:effectExtent l="0" t="0" r="1270" b="0"/>
            <wp:wrapTopAndBottom/>
            <wp:docPr id="30633481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4810" name="Picture 30633481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A0F" w:rsidRPr="003326F4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BF1A0F" w:rsidRPr="003326F4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02</w:t>
      </w:r>
      <w:r w:rsidR="00BF1A0F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</w:p>
    <w:p w14:paraId="29742CA3" w14:textId="580DB761" w:rsidR="00BF1A0F" w:rsidRDefault="00DE74C2" w:rsidP="00BF1A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95456" behindDoc="0" locked="0" layoutInCell="1" allowOverlap="1" wp14:anchorId="68E5233E" wp14:editId="309DA3FB">
            <wp:simplePos x="0" y="0"/>
            <wp:positionH relativeFrom="column">
              <wp:posOffset>142072</wp:posOffset>
            </wp:positionH>
            <wp:positionV relativeFrom="paragraph">
              <wp:posOffset>2611360</wp:posOffset>
            </wp:positionV>
            <wp:extent cx="6120130" cy="3906520"/>
            <wp:effectExtent l="0" t="0" r="1270" b="5080"/>
            <wp:wrapTopAndBottom/>
            <wp:docPr id="11918920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201" name="Picture 119189201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1427E" w14:textId="0FA92511" w:rsidR="00BF1A0F" w:rsidRDefault="00BF1A0F" w:rsidP="00BF1A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A468CFE" w14:textId="7A891ADF" w:rsidR="00BF1A0F" w:rsidRDefault="00BF1A0F" w:rsidP="00BF1A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1A26B09" w14:textId="34310807" w:rsidR="00BF1A0F" w:rsidRDefault="00BF1A0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8E120BC" w14:textId="7D39EC0D" w:rsidR="00BF1A0F" w:rsidRPr="003326F4" w:rsidRDefault="00BF1A0F" w:rsidP="00BF1A0F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 w:rsidRPr="003326F4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3326F4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02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1FB1BCFE" w14:textId="44C8E698" w:rsidR="00BF1A0F" w:rsidRDefault="00181580" w:rsidP="00BF1A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800576" behindDoc="0" locked="0" layoutInCell="1" allowOverlap="1" wp14:anchorId="1247ED44" wp14:editId="48EB8B60">
            <wp:simplePos x="0" y="0"/>
            <wp:positionH relativeFrom="column">
              <wp:posOffset>-4445</wp:posOffset>
            </wp:positionH>
            <wp:positionV relativeFrom="paragraph">
              <wp:posOffset>1430020</wp:posOffset>
            </wp:positionV>
            <wp:extent cx="6120130" cy="1211580"/>
            <wp:effectExtent l="0" t="0" r="1270" b="0"/>
            <wp:wrapTopAndBottom/>
            <wp:docPr id="191306038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60386" name="Picture 191306038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799552" behindDoc="0" locked="0" layoutInCell="1" allowOverlap="1" wp14:anchorId="03E406DD" wp14:editId="116F668E">
            <wp:simplePos x="0" y="0"/>
            <wp:positionH relativeFrom="column">
              <wp:posOffset>-4445</wp:posOffset>
            </wp:positionH>
            <wp:positionV relativeFrom="paragraph">
              <wp:posOffset>15240</wp:posOffset>
            </wp:positionV>
            <wp:extent cx="6120130" cy="1102360"/>
            <wp:effectExtent l="0" t="0" r="1270" b="2540"/>
            <wp:wrapTopAndBottom/>
            <wp:docPr id="26234496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44962" name="Picture 26234496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C16F2" w14:textId="1636863F" w:rsidR="00BF1A0F" w:rsidRDefault="00BF1A0F" w:rsidP="00BF1A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64F8FE01" w14:textId="77777777" w:rsidR="00BF1A0F" w:rsidRDefault="00BF1A0F" w:rsidP="00BF1A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3F356021" w14:textId="79BDFF3E" w:rsidR="00BF1A0F" w:rsidRPr="003326F4" w:rsidRDefault="00BF1A0F" w:rsidP="00BF1A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5DA57B56" w14:textId="77777777" w:rsidR="00AC2659" w:rsidRDefault="00AC2659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441EB71" w14:textId="780171AB" w:rsidR="001D7D97" w:rsidRDefault="001D7D97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2023</w:t>
      </w:r>
    </w:p>
    <w:p w14:paraId="4B1FC9F4" w14:textId="447A7CFD" w:rsidR="001D7D97" w:rsidRPr="00C42B18" w:rsidRDefault="00E43465" w:rsidP="00C42B18">
      <w:pPr>
        <w:tabs>
          <w:tab w:val="left" w:pos="8590"/>
        </w:tabs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802624" behindDoc="0" locked="0" layoutInCell="1" allowOverlap="1" wp14:anchorId="2A19CA6E" wp14:editId="13D1829E">
            <wp:simplePos x="0" y="0"/>
            <wp:positionH relativeFrom="column">
              <wp:posOffset>-4445</wp:posOffset>
            </wp:positionH>
            <wp:positionV relativeFrom="paragraph">
              <wp:posOffset>103505</wp:posOffset>
            </wp:positionV>
            <wp:extent cx="6120130" cy="1117600"/>
            <wp:effectExtent l="0" t="0" r="1270" b="0"/>
            <wp:wrapTopAndBottom/>
            <wp:docPr id="205605920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9205" name="Picture 2056059205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D7D97" w:rsidRPr="00C42B18" w:rsidSect="003A51A2">
      <w:headerReference w:type="default" r:id="rId69"/>
      <w:footerReference w:type="default" r:id="rId70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E99DD1" w14:textId="77777777" w:rsidR="00DA652F" w:rsidRDefault="00DA652F">
      <w:r>
        <w:separator/>
      </w:r>
    </w:p>
  </w:endnote>
  <w:endnote w:type="continuationSeparator" w:id="0">
    <w:p w14:paraId="73C78B0B" w14:textId="77777777" w:rsidR="00DA652F" w:rsidRDefault="00DA652F">
      <w:r>
        <w:continuationSeparator/>
      </w:r>
    </w:p>
  </w:endnote>
  <w:endnote w:type="continuationNotice" w:id="1">
    <w:p w14:paraId="095332EB" w14:textId="77777777" w:rsidR="00DA652F" w:rsidRDefault="00DA65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4C74C6D6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152AA0" w14:textId="77777777" w:rsidR="00DA652F" w:rsidRDefault="00DA652F">
      <w:r>
        <w:separator/>
      </w:r>
    </w:p>
  </w:footnote>
  <w:footnote w:type="continuationSeparator" w:id="0">
    <w:p w14:paraId="13FAD3A2" w14:textId="77777777" w:rsidR="00DA652F" w:rsidRDefault="00DA652F">
      <w:r>
        <w:continuationSeparator/>
      </w:r>
    </w:p>
  </w:footnote>
  <w:footnote w:type="continuationNotice" w:id="1">
    <w:p w14:paraId="40E1D399" w14:textId="77777777" w:rsidR="00DA652F" w:rsidRDefault="00DA65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074BA"/>
    <w:rsid w:val="0001045D"/>
    <w:rsid w:val="00011356"/>
    <w:rsid w:val="000128D9"/>
    <w:rsid w:val="000135A5"/>
    <w:rsid w:val="00013BAB"/>
    <w:rsid w:val="00014313"/>
    <w:rsid w:val="000143DC"/>
    <w:rsid w:val="000147B6"/>
    <w:rsid w:val="00015748"/>
    <w:rsid w:val="00016AB6"/>
    <w:rsid w:val="00016B7B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3F61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2C2A"/>
    <w:rsid w:val="00094417"/>
    <w:rsid w:val="00095521"/>
    <w:rsid w:val="000955D8"/>
    <w:rsid w:val="000962DC"/>
    <w:rsid w:val="00096B5E"/>
    <w:rsid w:val="00097565"/>
    <w:rsid w:val="000A0A07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0C4B"/>
    <w:rsid w:val="00171EF0"/>
    <w:rsid w:val="00172501"/>
    <w:rsid w:val="00172AC5"/>
    <w:rsid w:val="00175681"/>
    <w:rsid w:val="001758D1"/>
    <w:rsid w:val="00175E6E"/>
    <w:rsid w:val="0017722B"/>
    <w:rsid w:val="0018138F"/>
    <w:rsid w:val="00181580"/>
    <w:rsid w:val="0018202A"/>
    <w:rsid w:val="0018450B"/>
    <w:rsid w:val="00185FF0"/>
    <w:rsid w:val="00187E87"/>
    <w:rsid w:val="00191031"/>
    <w:rsid w:val="00191C78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54B"/>
    <w:rsid w:val="001C6C59"/>
    <w:rsid w:val="001D3BC6"/>
    <w:rsid w:val="001D4DF5"/>
    <w:rsid w:val="001D5541"/>
    <w:rsid w:val="001D5C03"/>
    <w:rsid w:val="001D6FE0"/>
    <w:rsid w:val="001D7959"/>
    <w:rsid w:val="001D7D97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1F70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D22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257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3F1"/>
    <w:rsid w:val="00302498"/>
    <w:rsid w:val="003026F0"/>
    <w:rsid w:val="00303BB4"/>
    <w:rsid w:val="00304B27"/>
    <w:rsid w:val="003066A2"/>
    <w:rsid w:val="00307301"/>
    <w:rsid w:val="00307548"/>
    <w:rsid w:val="0031125A"/>
    <w:rsid w:val="003134D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376FE"/>
    <w:rsid w:val="00342105"/>
    <w:rsid w:val="0034218A"/>
    <w:rsid w:val="00342841"/>
    <w:rsid w:val="0034474B"/>
    <w:rsid w:val="003458B4"/>
    <w:rsid w:val="00346E07"/>
    <w:rsid w:val="00347401"/>
    <w:rsid w:val="00347A7A"/>
    <w:rsid w:val="00347F76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A51A2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2CD9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053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7695D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1C7B"/>
    <w:rsid w:val="004E2700"/>
    <w:rsid w:val="004E2A0A"/>
    <w:rsid w:val="004E50FF"/>
    <w:rsid w:val="004E51F1"/>
    <w:rsid w:val="004E7665"/>
    <w:rsid w:val="004F0CB4"/>
    <w:rsid w:val="004F51DC"/>
    <w:rsid w:val="00500186"/>
    <w:rsid w:val="00502A1E"/>
    <w:rsid w:val="00502C39"/>
    <w:rsid w:val="00505186"/>
    <w:rsid w:val="0050579B"/>
    <w:rsid w:val="00506075"/>
    <w:rsid w:val="005068CF"/>
    <w:rsid w:val="0050769F"/>
    <w:rsid w:val="0051047C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365B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669A8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86E76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0E17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5E35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0B81"/>
    <w:rsid w:val="00765A14"/>
    <w:rsid w:val="007669E3"/>
    <w:rsid w:val="00767CD7"/>
    <w:rsid w:val="00771767"/>
    <w:rsid w:val="0077233D"/>
    <w:rsid w:val="00772CCB"/>
    <w:rsid w:val="00776FBA"/>
    <w:rsid w:val="0078202E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068A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37A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5A10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0F70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2CB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A5B8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659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54C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5E82"/>
    <w:rsid w:val="00B17904"/>
    <w:rsid w:val="00B17DA0"/>
    <w:rsid w:val="00B21805"/>
    <w:rsid w:val="00B227A7"/>
    <w:rsid w:val="00B22F66"/>
    <w:rsid w:val="00B23EB9"/>
    <w:rsid w:val="00B24F22"/>
    <w:rsid w:val="00B25CB4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A0F"/>
    <w:rsid w:val="00BF1B40"/>
    <w:rsid w:val="00BF22CF"/>
    <w:rsid w:val="00BF3078"/>
    <w:rsid w:val="00BF3BDD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115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2B18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2212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16E5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3D8"/>
    <w:rsid w:val="00D9482A"/>
    <w:rsid w:val="00D94E41"/>
    <w:rsid w:val="00D956E9"/>
    <w:rsid w:val="00D964B9"/>
    <w:rsid w:val="00DA0224"/>
    <w:rsid w:val="00DA4BAE"/>
    <w:rsid w:val="00DA652F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686B"/>
    <w:rsid w:val="00DD79BA"/>
    <w:rsid w:val="00DE15B8"/>
    <w:rsid w:val="00DE1D08"/>
    <w:rsid w:val="00DE257F"/>
    <w:rsid w:val="00DE2BAD"/>
    <w:rsid w:val="00DE5C1E"/>
    <w:rsid w:val="00DE74C2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5F7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3465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footnotes" Target="footnote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38</TotalTime>
  <Pages>20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29</cp:revision>
  <cp:lastPrinted>2024-02-22T00:58:00Z</cp:lastPrinted>
  <dcterms:created xsi:type="dcterms:W3CDTF">2026-09-20T13:15:00Z</dcterms:created>
  <dcterms:modified xsi:type="dcterms:W3CDTF">2026-09-20T14:17:00Z</dcterms:modified>
</cp:coreProperties>
</file>