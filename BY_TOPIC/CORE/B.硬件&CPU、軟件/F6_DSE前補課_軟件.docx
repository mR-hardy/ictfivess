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AF22" w14:textId="04F0C408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840061">
        <w:rPr>
          <w:rFonts w:ascii="Times New Roman" w:eastAsiaTheme="minorEastAsia" w:hAnsi="Times New Roman" w:hint="eastAsia"/>
          <w:b/>
          <w:sz w:val="24"/>
          <w:szCs w:val="24"/>
        </w:rPr>
        <w:t>軟件</w:t>
      </w:r>
    </w:p>
    <w:p w14:paraId="2A6CB50D" w14:textId="2214C963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6A7D14B5" w14:textId="7E3CFF64" w:rsidR="00BF3078" w:rsidRPr="005068CF" w:rsidRDefault="00EA11B1" w:rsidP="005068C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2272" behindDoc="0" locked="0" layoutInCell="1" allowOverlap="1" wp14:anchorId="2AFF9AE6" wp14:editId="1F64FC3F">
            <wp:simplePos x="0" y="0"/>
            <wp:positionH relativeFrom="column">
              <wp:posOffset>2540</wp:posOffset>
            </wp:positionH>
            <wp:positionV relativeFrom="paragraph">
              <wp:posOffset>497840</wp:posOffset>
            </wp:positionV>
            <wp:extent cx="6120130" cy="3743325"/>
            <wp:effectExtent l="0" t="0" r="1270" b="3175"/>
            <wp:wrapTopAndBottom/>
            <wp:docPr id="458083498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3498" name="Picture 1" descr="A paper with writing on 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B2603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4</w:t>
      </w:r>
    </w:p>
    <w:p w14:paraId="0F941421" w14:textId="1D2ADEF7" w:rsidR="00494D48" w:rsidRDefault="00494D48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16933D3" w14:textId="09092103" w:rsidR="00064F0F" w:rsidRPr="002B086A" w:rsidRDefault="00312268" w:rsidP="002B086A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drawing>
          <wp:anchor distT="0" distB="0" distL="114300" distR="114300" simplePos="0" relativeHeight="251703296" behindDoc="0" locked="0" layoutInCell="1" allowOverlap="1" wp14:anchorId="42F0AF99" wp14:editId="29698323">
            <wp:simplePos x="0" y="0"/>
            <wp:positionH relativeFrom="column">
              <wp:posOffset>-61020</wp:posOffset>
            </wp:positionH>
            <wp:positionV relativeFrom="paragraph">
              <wp:posOffset>545377</wp:posOffset>
            </wp:positionV>
            <wp:extent cx="6120130" cy="3066415"/>
            <wp:effectExtent l="0" t="0" r="1270" b="0"/>
            <wp:wrapTopAndBottom/>
            <wp:docPr id="318637056" name="Picture 2" descr="A white shee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37056" name="Picture 2" descr="A white sheet with black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494D4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5</w:t>
      </w:r>
    </w:p>
    <w:p w14:paraId="3B1300F2" w14:textId="0568F57C" w:rsidR="003F2CD9" w:rsidRDefault="00127070" w:rsidP="002B086A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064F0F">
        <w:rPr>
          <w:rFonts w:ascii="Times New Roman" w:eastAsiaTheme="minorEastAsia" w:hAnsi="Times New Roman"/>
          <w:sz w:val="22"/>
          <w:szCs w:val="22"/>
        </w:rPr>
        <w:br w:type="page"/>
      </w:r>
      <w:r w:rsidR="004F54CF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6368" behindDoc="0" locked="0" layoutInCell="1" allowOverlap="1" wp14:anchorId="79F15AB4" wp14:editId="75F9AE10">
            <wp:simplePos x="0" y="0"/>
            <wp:positionH relativeFrom="column">
              <wp:posOffset>204529</wp:posOffset>
            </wp:positionH>
            <wp:positionV relativeFrom="paragraph">
              <wp:posOffset>2679375</wp:posOffset>
            </wp:positionV>
            <wp:extent cx="6120130" cy="4320540"/>
            <wp:effectExtent l="0" t="0" r="1270" b="0"/>
            <wp:wrapTopAndBottom/>
            <wp:docPr id="996239241" name="Picture 5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39241" name="Picture 5" descr="A paper with text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27B0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5344" behindDoc="0" locked="0" layoutInCell="1" allowOverlap="1" wp14:anchorId="1A7E528D" wp14:editId="363068AC">
            <wp:simplePos x="0" y="0"/>
            <wp:positionH relativeFrom="column">
              <wp:posOffset>2540</wp:posOffset>
            </wp:positionH>
            <wp:positionV relativeFrom="paragraph">
              <wp:posOffset>1212274</wp:posOffset>
            </wp:positionV>
            <wp:extent cx="6120130" cy="1294765"/>
            <wp:effectExtent l="0" t="0" r="1270" b="635"/>
            <wp:wrapTopAndBottom/>
            <wp:docPr id="1463104453" name="Picture 4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4453" name="Picture 4" descr="A close up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F2CD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  <w:r w:rsidR="00A76D63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6</w:t>
      </w:r>
    </w:p>
    <w:p w14:paraId="5A62B8C1" w14:textId="269E3A2A" w:rsidR="003F2CD9" w:rsidRPr="0047695D" w:rsidRDefault="00491700" w:rsidP="0047695D">
      <w:pPr>
        <w:spacing w:line="48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7392" behindDoc="0" locked="0" layoutInCell="1" allowOverlap="1" wp14:anchorId="6513E878" wp14:editId="0BA6CB02">
            <wp:simplePos x="0" y="0"/>
            <wp:positionH relativeFrom="column">
              <wp:posOffset>204470</wp:posOffset>
            </wp:positionH>
            <wp:positionV relativeFrom="paragraph">
              <wp:posOffset>6597015</wp:posOffset>
            </wp:positionV>
            <wp:extent cx="6120130" cy="1823720"/>
            <wp:effectExtent l="0" t="0" r="1270" b="5080"/>
            <wp:wrapNone/>
            <wp:docPr id="785754542" name="Picture 6" descr="A black and white photo of a li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4542" name="Picture 6" descr="A black and white photo of a list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5BB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4320" behindDoc="0" locked="0" layoutInCell="1" allowOverlap="1" wp14:anchorId="0E7771BE" wp14:editId="44D6575E">
            <wp:simplePos x="0" y="0"/>
            <wp:positionH relativeFrom="column">
              <wp:posOffset>2540</wp:posOffset>
            </wp:positionH>
            <wp:positionV relativeFrom="paragraph">
              <wp:posOffset>99060</wp:posOffset>
            </wp:positionV>
            <wp:extent cx="6120130" cy="435610"/>
            <wp:effectExtent l="0" t="0" r="1270" b="0"/>
            <wp:wrapTopAndBottom/>
            <wp:docPr id="209272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882" name="Picture 20927288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D5609" w14:textId="77777777" w:rsidR="00491700" w:rsidRDefault="00491700" w:rsidP="0047695D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7508501" w14:textId="77777777" w:rsidR="00491700" w:rsidRDefault="00491700" w:rsidP="0047695D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5C185E2" w14:textId="77777777" w:rsidR="00491700" w:rsidRDefault="00491700" w:rsidP="0047695D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F275697" w14:textId="61A165D3" w:rsidR="00064F0F" w:rsidRDefault="006C3AC1" w:rsidP="0047695D">
      <w:pPr>
        <w:widowControl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709440" behindDoc="0" locked="0" layoutInCell="1" allowOverlap="1" wp14:anchorId="7F453207" wp14:editId="1B6BBD6D">
            <wp:simplePos x="0" y="0"/>
            <wp:positionH relativeFrom="column">
              <wp:posOffset>-50623</wp:posOffset>
            </wp:positionH>
            <wp:positionV relativeFrom="paragraph">
              <wp:posOffset>765544</wp:posOffset>
            </wp:positionV>
            <wp:extent cx="6083300" cy="2082800"/>
            <wp:effectExtent l="0" t="0" r="0" b="0"/>
            <wp:wrapTopAndBottom/>
            <wp:docPr id="1633924383" name="Picture 8" descr="A blank lined pape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4383" name="Picture 8" descr="A blank lined paper with black 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37B1"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708416" behindDoc="0" locked="0" layoutInCell="1" allowOverlap="1" wp14:anchorId="7C99448D" wp14:editId="186D7169">
            <wp:simplePos x="0" y="0"/>
            <wp:positionH relativeFrom="column">
              <wp:posOffset>2540</wp:posOffset>
            </wp:positionH>
            <wp:positionV relativeFrom="paragraph">
              <wp:posOffset>407227</wp:posOffset>
            </wp:positionV>
            <wp:extent cx="6120130" cy="358140"/>
            <wp:effectExtent l="0" t="0" r="1270" b="0"/>
            <wp:wrapTopAndBottom/>
            <wp:docPr id="1371209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9450" name="Picture 13712094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D9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F2CD9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3F2CD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  <w:r w:rsidR="00E1295F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7</w:t>
      </w:r>
    </w:p>
    <w:p w14:paraId="184D18C0" w14:textId="6A70BCCB" w:rsidR="00331D65" w:rsidRDefault="002275A9" w:rsidP="00331D65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3536" behindDoc="0" locked="0" layoutInCell="1" allowOverlap="1" wp14:anchorId="320F9A3C" wp14:editId="37AAB644">
            <wp:simplePos x="0" y="0"/>
            <wp:positionH relativeFrom="column">
              <wp:posOffset>2540</wp:posOffset>
            </wp:positionH>
            <wp:positionV relativeFrom="paragraph">
              <wp:posOffset>3625747</wp:posOffset>
            </wp:positionV>
            <wp:extent cx="6120130" cy="2188210"/>
            <wp:effectExtent l="0" t="0" r="1270" b="0"/>
            <wp:wrapTopAndBottom/>
            <wp:docPr id="242547425" name="Picture 12" descr="A white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47425" name="Picture 12" descr="A white paper with black line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D65" w:rsidRPr="00331D65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既然有空位就不要浪費！</w:t>
      </w:r>
    </w:p>
    <w:p w14:paraId="45A51020" w14:textId="0CDBE1C3" w:rsidR="00331D65" w:rsidRPr="00331D65" w:rsidRDefault="00C0689B" w:rsidP="00331D65">
      <w:pPr>
        <w:widowControl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2512" behindDoc="0" locked="0" layoutInCell="1" allowOverlap="1" wp14:anchorId="590E2895" wp14:editId="6F1BC523">
            <wp:simplePos x="0" y="0"/>
            <wp:positionH relativeFrom="column">
              <wp:posOffset>2540</wp:posOffset>
            </wp:positionH>
            <wp:positionV relativeFrom="paragraph">
              <wp:posOffset>68580</wp:posOffset>
            </wp:positionV>
            <wp:extent cx="6120130" cy="498475"/>
            <wp:effectExtent l="0" t="0" r="1270" b="0"/>
            <wp:wrapTopAndBottom/>
            <wp:docPr id="2017242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4247" name="Picture 2017242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C8BA2" w14:textId="78B8AC7C" w:rsidR="00191C78" w:rsidRPr="00191C78" w:rsidRDefault="00191C78" w:rsidP="00191C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224FC257" w14:textId="47FEFD08" w:rsidR="00064F0F" w:rsidRDefault="006F3E1A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10464" behindDoc="0" locked="0" layoutInCell="1" allowOverlap="1" wp14:anchorId="5BFCC8D7" wp14:editId="13060FA9">
            <wp:simplePos x="0" y="0"/>
            <wp:positionH relativeFrom="column">
              <wp:posOffset>157362</wp:posOffset>
            </wp:positionH>
            <wp:positionV relativeFrom="paragraph">
              <wp:posOffset>456107</wp:posOffset>
            </wp:positionV>
            <wp:extent cx="5965190" cy="3636010"/>
            <wp:effectExtent l="0" t="0" r="3810" b="0"/>
            <wp:wrapTopAndBottom/>
            <wp:docPr id="952822410" name="Picture 9" descr="A computer screen with text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2410" name="Picture 9" descr="A computer screen with text on it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  <w:r w:rsidR="0093580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8</w:t>
      </w:r>
    </w:p>
    <w:p w14:paraId="44C07BB5" w14:textId="1C3E09AE" w:rsidR="00191C78" w:rsidRDefault="00230DD8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1488" behindDoc="0" locked="0" layoutInCell="1" allowOverlap="1" wp14:anchorId="226C86B1" wp14:editId="5E009F20">
            <wp:simplePos x="0" y="0"/>
            <wp:positionH relativeFrom="column">
              <wp:posOffset>71253</wp:posOffset>
            </wp:positionH>
            <wp:positionV relativeFrom="paragraph">
              <wp:posOffset>4220564</wp:posOffset>
            </wp:positionV>
            <wp:extent cx="6120130" cy="2480310"/>
            <wp:effectExtent l="0" t="0" r="1270" b="0"/>
            <wp:wrapTopAndBottom/>
            <wp:docPr id="1186534493" name="Picture 10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34493" name="Picture 10" descr="A paper with writing on 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96B55" w14:textId="247037D6" w:rsidR="004E1C7B" w:rsidRDefault="004E1C7B" w:rsidP="007A4D3C">
      <w:pPr>
        <w:pStyle w:val="ListParagraph"/>
        <w:spacing w:line="480" w:lineRule="auto"/>
        <w:ind w:left="360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6912" behindDoc="0" locked="0" layoutInCell="1" allowOverlap="1" wp14:anchorId="00BBD317" wp14:editId="221E1425">
            <wp:simplePos x="0" y="0"/>
            <wp:positionH relativeFrom="column">
              <wp:posOffset>141029</wp:posOffset>
            </wp:positionH>
            <wp:positionV relativeFrom="paragraph">
              <wp:posOffset>7348722</wp:posOffset>
            </wp:positionV>
            <wp:extent cx="6108700" cy="1549400"/>
            <wp:effectExtent l="0" t="0" r="0" b="0"/>
            <wp:wrapNone/>
            <wp:docPr id="979078962" name="Picture 19" descr="A blank pape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78962" name="Picture 19" descr="A blank paper with black text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79875" w14:textId="3F92F9F8" w:rsidR="004E1C7B" w:rsidRDefault="004E1C7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83D67F7" w14:textId="08213A58" w:rsidR="00191C78" w:rsidRDefault="00CF10A0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14560" behindDoc="0" locked="0" layoutInCell="1" allowOverlap="1" wp14:anchorId="2024F437" wp14:editId="66F00053">
            <wp:simplePos x="0" y="0"/>
            <wp:positionH relativeFrom="column">
              <wp:posOffset>45351</wp:posOffset>
            </wp:positionH>
            <wp:positionV relativeFrom="paragraph">
              <wp:posOffset>459740</wp:posOffset>
            </wp:positionV>
            <wp:extent cx="6176645" cy="3902075"/>
            <wp:effectExtent l="0" t="0" r="0" b="0"/>
            <wp:wrapTopAndBottom/>
            <wp:docPr id="1589358095" name="Picture 13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8095" name="Picture 13" descr="A paper with text on 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</w:t>
      </w:r>
      <w:r w:rsidR="007A4D3C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9</w:t>
      </w:r>
    </w:p>
    <w:p w14:paraId="6E21B18F" w14:textId="7DC7ECC0" w:rsidR="00580536" w:rsidRDefault="00CF10A0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5584" behindDoc="0" locked="0" layoutInCell="1" allowOverlap="1" wp14:anchorId="384A8201" wp14:editId="27F5BA21">
            <wp:simplePos x="0" y="0"/>
            <wp:positionH relativeFrom="column">
              <wp:posOffset>45454</wp:posOffset>
            </wp:positionH>
            <wp:positionV relativeFrom="paragraph">
              <wp:posOffset>4383198</wp:posOffset>
            </wp:positionV>
            <wp:extent cx="6464300" cy="1722120"/>
            <wp:effectExtent l="0" t="0" r="0" b="5080"/>
            <wp:wrapTopAndBottom/>
            <wp:docPr id="1159753064" name="Picture 14" descr="A black line on a white background with Arch bridg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3064" name="Picture 14" descr="A black line on a white background with Arch bridge in the background&#10;&#10;Description automatically generated"/>
                    <pic:cNvPicPr/>
                  </pic:nvPicPr>
                  <pic:blipFill rotWithShape="1">
                    <a:blip r:embed="rId23"/>
                    <a:srcRect r="8181"/>
                    <a:stretch/>
                  </pic:blipFill>
                  <pic:spPr bwMode="auto">
                    <a:xfrm>
                      <a:off x="0" y="0"/>
                      <a:ext cx="646430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8F6B8" w14:textId="1C831C15" w:rsidR="00043F61" w:rsidRDefault="00043F61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5BB7EA7" w14:textId="77777777" w:rsidR="00686E76" w:rsidRDefault="00686E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016FC5C9" w14:textId="37D54F93" w:rsidR="00347F76" w:rsidRDefault="000779F0" w:rsidP="00BA0551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16608" behindDoc="0" locked="0" layoutInCell="1" allowOverlap="1" wp14:anchorId="593BAAAC" wp14:editId="61F5E4E1">
            <wp:simplePos x="0" y="0"/>
            <wp:positionH relativeFrom="column">
              <wp:posOffset>2540</wp:posOffset>
            </wp:positionH>
            <wp:positionV relativeFrom="paragraph">
              <wp:posOffset>470535</wp:posOffset>
            </wp:positionV>
            <wp:extent cx="6166485" cy="2483485"/>
            <wp:effectExtent l="0" t="0" r="5715" b="5715"/>
            <wp:wrapTopAndBottom/>
            <wp:docPr id="267818352" name="Picture 15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8352" name="Picture 15" descr="A close-up of a pap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 w:rsidR="007F369D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</w:p>
    <w:p w14:paraId="727A8E6C" w14:textId="78D33F9D" w:rsidR="00347F76" w:rsidRDefault="00347F7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CF02FA4" w14:textId="77777777" w:rsidR="004F432C" w:rsidRDefault="004F432C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FAD7ACD" w14:textId="06101138" w:rsidR="00191C78" w:rsidRPr="00347F76" w:rsidRDefault="00191C78" w:rsidP="00347F76">
      <w:pPr>
        <w:widowControl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 w:rsidRPr="00347F7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 w:rsidR="00BA0551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21</w:t>
      </w:r>
    </w:p>
    <w:p w14:paraId="6F1CCFF0" w14:textId="0712C4E5" w:rsidR="00E135F7" w:rsidRPr="00E135F7" w:rsidRDefault="00E135F7" w:rsidP="00E135F7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9F2234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7632" behindDoc="0" locked="0" layoutInCell="1" allowOverlap="1" wp14:anchorId="7618440E" wp14:editId="7DA064C7">
            <wp:simplePos x="0" y="0"/>
            <wp:positionH relativeFrom="column">
              <wp:posOffset>2540</wp:posOffset>
            </wp:positionH>
            <wp:positionV relativeFrom="paragraph">
              <wp:posOffset>3175</wp:posOffset>
            </wp:positionV>
            <wp:extent cx="5943600" cy="2006600"/>
            <wp:effectExtent l="0" t="0" r="0" b="0"/>
            <wp:wrapTopAndBottom/>
            <wp:docPr id="56968964" name="Picture 16" descr="A paper with lin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8964" name="Picture 16" descr="A paper with lines and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A000D9" w14:textId="27E4D6E7" w:rsidR="00191C78" w:rsidRDefault="00472DB0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18656" behindDoc="0" locked="0" layoutInCell="1" allowOverlap="1" wp14:anchorId="0F28721B" wp14:editId="38350567">
            <wp:simplePos x="0" y="0"/>
            <wp:positionH relativeFrom="column">
              <wp:posOffset>24041</wp:posOffset>
            </wp:positionH>
            <wp:positionV relativeFrom="paragraph">
              <wp:posOffset>502920</wp:posOffset>
            </wp:positionV>
            <wp:extent cx="6120130" cy="2149475"/>
            <wp:effectExtent l="0" t="0" r="1270" b="0"/>
            <wp:wrapTopAndBottom/>
            <wp:docPr id="646712251" name="Picture 17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2251" name="Picture 17" descr="A close up of a pap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1C78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</w:t>
      </w:r>
      <w:r w:rsidR="007A6A9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</w:p>
    <w:p w14:paraId="736E984A" w14:textId="26A6E08E" w:rsidR="00E135F7" w:rsidRDefault="002E68E2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9680" behindDoc="0" locked="0" layoutInCell="1" allowOverlap="1" wp14:anchorId="010B6BAF" wp14:editId="653C6BF5">
            <wp:simplePos x="0" y="0"/>
            <wp:positionH relativeFrom="column">
              <wp:posOffset>23805</wp:posOffset>
            </wp:positionH>
            <wp:positionV relativeFrom="paragraph">
              <wp:posOffset>2272990</wp:posOffset>
            </wp:positionV>
            <wp:extent cx="6120130" cy="6144260"/>
            <wp:effectExtent l="0" t="0" r="1270" b="2540"/>
            <wp:wrapNone/>
            <wp:docPr id="1048856" name="Picture 18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6" name="Picture 18" descr="A paper with writing on i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4BE8E" w14:textId="2E0C3DAD" w:rsidR="00170C4B" w:rsidRDefault="00170C4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sectPr w:rsidR="00170C4B" w:rsidSect="00DE6515">
      <w:headerReference w:type="default" r:id="rId28"/>
      <w:footerReference w:type="default" r:id="rId29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DB267" w14:textId="77777777" w:rsidR="00DE6515" w:rsidRDefault="00DE6515">
      <w:r>
        <w:separator/>
      </w:r>
    </w:p>
  </w:endnote>
  <w:endnote w:type="continuationSeparator" w:id="0">
    <w:p w14:paraId="2939CD00" w14:textId="77777777" w:rsidR="00DE6515" w:rsidRDefault="00DE6515">
      <w:r>
        <w:continuationSeparator/>
      </w:r>
    </w:p>
  </w:endnote>
  <w:endnote w:type="continuationNotice" w:id="1">
    <w:p w14:paraId="54BA746C" w14:textId="77777777" w:rsidR="00DE6515" w:rsidRDefault="00DE65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49A09" w14:textId="4C74C6D6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8D4F7" w14:textId="77777777" w:rsidR="00DE6515" w:rsidRDefault="00DE6515">
      <w:r>
        <w:separator/>
      </w:r>
    </w:p>
  </w:footnote>
  <w:footnote w:type="continuationSeparator" w:id="0">
    <w:p w14:paraId="633F04FA" w14:textId="77777777" w:rsidR="00DE6515" w:rsidRDefault="00DE6515">
      <w:r>
        <w:continuationSeparator/>
      </w:r>
    </w:p>
  </w:footnote>
  <w:footnote w:type="continuationNotice" w:id="1">
    <w:p w14:paraId="6325B448" w14:textId="77777777" w:rsidR="00DE6515" w:rsidRDefault="00DE65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3F61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14E0"/>
    <w:rsid w:val="00072935"/>
    <w:rsid w:val="0007311A"/>
    <w:rsid w:val="00073E6A"/>
    <w:rsid w:val="000779F0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0C4B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C78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25BB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275A9"/>
    <w:rsid w:val="00230DD8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D22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86A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8E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2268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1D65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47F76"/>
    <w:rsid w:val="00350228"/>
    <w:rsid w:val="003518EE"/>
    <w:rsid w:val="00352C19"/>
    <w:rsid w:val="00352CB2"/>
    <w:rsid w:val="003570B4"/>
    <w:rsid w:val="00360E42"/>
    <w:rsid w:val="0036117E"/>
    <w:rsid w:val="00363346"/>
    <w:rsid w:val="003662A5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A51A2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2CD9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053"/>
    <w:rsid w:val="00460533"/>
    <w:rsid w:val="00460A6A"/>
    <w:rsid w:val="00460CF3"/>
    <w:rsid w:val="00461B5D"/>
    <w:rsid w:val="00467557"/>
    <w:rsid w:val="00472B84"/>
    <w:rsid w:val="00472DB0"/>
    <w:rsid w:val="00474108"/>
    <w:rsid w:val="0047515F"/>
    <w:rsid w:val="00475A2F"/>
    <w:rsid w:val="00475CC6"/>
    <w:rsid w:val="0047695D"/>
    <w:rsid w:val="00481F17"/>
    <w:rsid w:val="00484C3A"/>
    <w:rsid w:val="00485724"/>
    <w:rsid w:val="00491700"/>
    <w:rsid w:val="0049231A"/>
    <w:rsid w:val="004943D9"/>
    <w:rsid w:val="00494D48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4619"/>
    <w:rsid w:val="004C5FB5"/>
    <w:rsid w:val="004C6620"/>
    <w:rsid w:val="004D45D2"/>
    <w:rsid w:val="004D5777"/>
    <w:rsid w:val="004D59C5"/>
    <w:rsid w:val="004D6B42"/>
    <w:rsid w:val="004E1C31"/>
    <w:rsid w:val="004E1C7B"/>
    <w:rsid w:val="004E2700"/>
    <w:rsid w:val="004E2A0A"/>
    <w:rsid w:val="004E50FF"/>
    <w:rsid w:val="004E51F1"/>
    <w:rsid w:val="004E7665"/>
    <w:rsid w:val="004F0CB4"/>
    <w:rsid w:val="004F432C"/>
    <w:rsid w:val="004F51DC"/>
    <w:rsid w:val="004F54CF"/>
    <w:rsid w:val="00500186"/>
    <w:rsid w:val="00502A1E"/>
    <w:rsid w:val="00502C39"/>
    <w:rsid w:val="00505186"/>
    <w:rsid w:val="0050579B"/>
    <w:rsid w:val="00506075"/>
    <w:rsid w:val="005068CF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0B64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0536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27B0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86E76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0E17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C3AC1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3E1A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4D3C"/>
    <w:rsid w:val="007A6175"/>
    <w:rsid w:val="007A6A90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37A"/>
    <w:rsid w:val="007E5702"/>
    <w:rsid w:val="007F0145"/>
    <w:rsid w:val="007F12CF"/>
    <w:rsid w:val="007F30E4"/>
    <w:rsid w:val="007F369D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061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5800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A5B8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2234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718A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6D63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54C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26036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0551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3078"/>
    <w:rsid w:val="00BF3BDD"/>
    <w:rsid w:val="00BF69B9"/>
    <w:rsid w:val="00C02833"/>
    <w:rsid w:val="00C036CE"/>
    <w:rsid w:val="00C0689B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506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0A0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E6515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295F"/>
    <w:rsid w:val="00E13084"/>
    <w:rsid w:val="00E135F7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1B1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37B1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19</TotalTime>
  <Pages>7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36</cp:revision>
  <cp:lastPrinted>2024-03-13T03:16:00Z</cp:lastPrinted>
  <dcterms:created xsi:type="dcterms:W3CDTF">2024-03-19T09:54:00Z</dcterms:created>
  <dcterms:modified xsi:type="dcterms:W3CDTF">2024-03-19T10:40:00Z</dcterms:modified>
</cp:coreProperties>
</file>