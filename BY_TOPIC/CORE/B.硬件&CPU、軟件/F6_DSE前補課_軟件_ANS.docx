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AF22" w14:textId="7B50709A" w:rsidR="0084054B" w:rsidRPr="00BF22CF" w:rsidRDefault="00C322EF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 w:rsidRPr="00094A7A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24802D" wp14:editId="3505DECF">
                <wp:simplePos x="0" y="0"/>
                <wp:positionH relativeFrom="column">
                  <wp:posOffset>4182893</wp:posOffset>
                </wp:positionH>
                <wp:positionV relativeFrom="paragraph">
                  <wp:posOffset>-59001</wp:posOffset>
                </wp:positionV>
                <wp:extent cx="2066925" cy="638175"/>
                <wp:effectExtent l="0" t="0" r="28575" b="2857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692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F9EFA" w14:textId="77777777" w:rsidR="00C322EF" w:rsidRPr="00DE6297" w:rsidRDefault="00C322EF" w:rsidP="00C322E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DE6297">
                              <w:rPr>
                                <w:rFonts w:hint="eastAsia"/>
                                <w:sz w:val="72"/>
                                <w:szCs w:val="72"/>
                              </w:rPr>
                              <w:t>評卷參考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24802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29.35pt;margin-top:-4.65pt;width:162.75pt;height:5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">
                <v:textbox>
                  <w:txbxContent>
                    <w:p w14:paraId="1F4F9EFA" w14:textId="77777777" w:rsidR="00C322EF" w:rsidRPr="00DE6297" w:rsidRDefault="00C322EF" w:rsidP="00C322E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DE6297">
                        <w:rPr>
                          <w:rFonts w:hint="eastAsia"/>
                          <w:sz w:val="72"/>
                          <w:szCs w:val="72"/>
                        </w:rPr>
                        <w:t>評卷參考</w:t>
                      </w:r>
                    </w:p>
                  </w:txbxContent>
                </v:textbox>
              </v:shape>
            </w:pict>
          </mc:Fallback>
        </mc:AlternateConten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 w:rsidR="00127070"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 w:rsidR="00127070">
        <w:rPr>
          <w:rFonts w:ascii="Times New Roman" w:eastAsiaTheme="minorEastAsia" w:hAnsi="Times New Roman"/>
          <w:b/>
          <w:sz w:val="24"/>
          <w:szCs w:val="24"/>
        </w:rPr>
        <w:t>--</w:t>
      </w:r>
      <w:r w:rsidR="006A3040">
        <w:rPr>
          <w:rFonts w:ascii="Times New Roman" w:eastAsiaTheme="minorEastAsia" w:hAnsi="Times New Roman" w:hint="eastAsia"/>
          <w:b/>
          <w:sz w:val="24"/>
          <w:szCs w:val="24"/>
        </w:rPr>
        <w:t>軟件</w:t>
      </w:r>
      <w:r w:rsidR="003326F4">
        <w:rPr>
          <w:rFonts w:ascii="Times New Roman" w:eastAsiaTheme="minorEastAsia" w:hAnsi="Times New Roman" w:hint="eastAsia"/>
          <w:b/>
          <w:sz w:val="24"/>
          <w:szCs w:val="24"/>
        </w:rPr>
        <w:t>_</w:t>
      </w:r>
      <w:r w:rsidR="003326F4">
        <w:rPr>
          <w:rFonts w:ascii="Times New Roman" w:eastAsiaTheme="minorEastAsia" w:hAnsi="Times New Roman"/>
          <w:b/>
          <w:sz w:val="24"/>
          <w:szCs w:val="24"/>
        </w:rPr>
        <w:t>ANS</w:t>
      </w:r>
      <w:r w:rsidR="00336C87">
        <w:rPr>
          <w:rFonts w:ascii="Times New Roman" w:eastAsiaTheme="minorEastAsia" w:hAnsi="Times New Roman" w:hint="eastAsia"/>
          <w:b/>
          <w:sz w:val="24"/>
          <w:szCs w:val="24"/>
        </w:rPr>
        <w:t xml:space="preserve"> </w:t>
      </w:r>
    </w:p>
    <w:p w14:paraId="2A6CB50D" w14:textId="087AAF0D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352294DA" w14:textId="75556103" w:rsidR="003326F4" w:rsidRDefault="00064F0F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4B64CE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4</w:t>
      </w:r>
    </w:p>
    <w:p w14:paraId="5BFD546B" w14:textId="1B96D123" w:rsidR="00336C87" w:rsidRDefault="00FD6FB8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6128" behindDoc="0" locked="0" layoutInCell="1" allowOverlap="1" wp14:anchorId="03E1F3A6" wp14:editId="522D7563">
            <wp:simplePos x="0" y="0"/>
            <wp:positionH relativeFrom="column">
              <wp:posOffset>2540</wp:posOffset>
            </wp:positionH>
            <wp:positionV relativeFrom="paragraph">
              <wp:posOffset>40640</wp:posOffset>
            </wp:positionV>
            <wp:extent cx="6120130" cy="1021715"/>
            <wp:effectExtent l="0" t="0" r="1270" b="0"/>
            <wp:wrapTopAndBottom/>
            <wp:docPr id="1335533726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33726" name="Picture 1" descr="A close-up of a sig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D1AA5D" w14:textId="602721DE" w:rsidR="00FE29A6" w:rsidRDefault="00FE29A6" w:rsidP="00314A31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314A31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7152" behindDoc="0" locked="0" layoutInCell="1" allowOverlap="1" wp14:anchorId="04AD2FAF" wp14:editId="28A09E70">
            <wp:simplePos x="0" y="0"/>
            <wp:positionH relativeFrom="column">
              <wp:posOffset>2540</wp:posOffset>
            </wp:positionH>
            <wp:positionV relativeFrom="paragraph">
              <wp:posOffset>502920</wp:posOffset>
            </wp:positionV>
            <wp:extent cx="6120130" cy="4878070"/>
            <wp:effectExtent l="0" t="0" r="1270" b="0"/>
            <wp:wrapTopAndBottom/>
            <wp:docPr id="710152860" name="Picture 2" descr="A white sheet of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52860" name="Picture 2" descr="A white sheet of paper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4A31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5</w:t>
      </w:r>
    </w:p>
    <w:p w14:paraId="0473C055" w14:textId="7B8EB4B1" w:rsidR="003326F4" w:rsidRDefault="00FE29A6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4624" behindDoc="0" locked="0" layoutInCell="1" allowOverlap="1" wp14:anchorId="4B2770A3" wp14:editId="0EB2431D">
            <wp:simplePos x="0" y="0"/>
            <wp:positionH relativeFrom="column">
              <wp:posOffset>2540</wp:posOffset>
            </wp:positionH>
            <wp:positionV relativeFrom="paragraph">
              <wp:posOffset>35560</wp:posOffset>
            </wp:positionV>
            <wp:extent cx="6120130" cy="1483360"/>
            <wp:effectExtent l="0" t="0" r="1270" b="2540"/>
            <wp:wrapTopAndBottom/>
            <wp:docPr id="15298408" name="Picture 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08" name="Picture 2" descr="A close up of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58E34" w14:textId="720F9FB5" w:rsidR="009750A2" w:rsidRDefault="009750A2" w:rsidP="009750A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F571DFB" w14:textId="20A6E8E8" w:rsidR="003326F4" w:rsidRDefault="006E16ED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0224" behindDoc="0" locked="0" layoutInCell="1" allowOverlap="1" wp14:anchorId="6D495D45" wp14:editId="2F8BA542">
            <wp:simplePos x="0" y="0"/>
            <wp:positionH relativeFrom="column">
              <wp:posOffset>76835</wp:posOffset>
            </wp:positionH>
            <wp:positionV relativeFrom="paragraph">
              <wp:posOffset>2519680</wp:posOffset>
            </wp:positionV>
            <wp:extent cx="6120130" cy="438785"/>
            <wp:effectExtent l="0" t="0" r="1270" b="5715"/>
            <wp:wrapTopAndBottom/>
            <wp:docPr id="612097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97076" name="Picture 6120970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9200" behindDoc="0" locked="0" layoutInCell="1" allowOverlap="1" wp14:anchorId="47C5CE61" wp14:editId="124DA63B">
            <wp:simplePos x="0" y="0"/>
            <wp:positionH relativeFrom="column">
              <wp:posOffset>76968</wp:posOffset>
            </wp:positionH>
            <wp:positionV relativeFrom="paragraph">
              <wp:posOffset>818618</wp:posOffset>
            </wp:positionV>
            <wp:extent cx="6120130" cy="1581785"/>
            <wp:effectExtent l="0" t="0" r="1270" b="5715"/>
            <wp:wrapTopAndBottom/>
            <wp:docPr id="1569899168" name="Picture 4" descr="A close-up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9168" name="Picture 4" descr="A close-up of a pers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26F4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326F4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314A31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6</w:t>
      </w:r>
    </w:p>
    <w:p w14:paraId="3DD06E6E" w14:textId="6E451AA7" w:rsidR="006338E7" w:rsidRDefault="00704069" w:rsidP="009E6876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8176" behindDoc="0" locked="0" layoutInCell="1" allowOverlap="1" wp14:anchorId="4611E305" wp14:editId="44CE99B3">
            <wp:simplePos x="0" y="0"/>
            <wp:positionH relativeFrom="column">
              <wp:posOffset>2540</wp:posOffset>
            </wp:positionH>
            <wp:positionV relativeFrom="paragraph">
              <wp:posOffset>56515</wp:posOffset>
            </wp:positionV>
            <wp:extent cx="6120130" cy="301625"/>
            <wp:effectExtent l="0" t="0" r="1270" b="3175"/>
            <wp:wrapTopAndBottom/>
            <wp:docPr id="2081893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3140" name="Picture 20818931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09268" w14:textId="145265C3" w:rsidR="003326F4" w:rsidRDefault="00731568" w:rsidP="006338E7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1248" behindDoc="0" locked="0" layoutInCell="1" allowOverlap="1" wp14:anchorId="5BD2A520" wp14:editId="7018569A">
            <wp:simplePos x="0" y="0"/>
            <wp:positionH relativeFrom="column">
              <wp:posOffset>2702</wp:posOffset>
            </wp:positionH>
            <wp:positionV relativeFrom="paragraph">
              <wp:posOffset>465366</wp:posOffset>
            </wp:positionV>
            <wp:extent cx="6083300" cy="812800"/>
            <wp:effectExtent l="0" t="0" r="0" b="0"/>
            <wp:wrapTopAndBottom/>
            <wp:docPr id="921893855" name="Picture 6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93855" name="Picture 6" descr="A close up of a sig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E99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2272" behindDoc="0" locked="0" layoutInCell="1" allowOverlap="1" wp14:anchorId="2E4946F6" wp14:editId="3A6BF645">
            <wp:simplePos x="0" y="0"/>
            <wp:positionH relativeFrom="column">
              <wp:posOffset>2540</wp:posOffset>
            </wp:positionH>
            <wp:positionV relativeFrom="paragraph">
              <wp:posOffset>1408430</wp:posOffset>
            </wp:positionV>
            <wp:extent cx="6120130" cy="445135"/>
            <wp:effectExtent l="0" t="0" r="1270" b="0"/>
            <wp:wrapTopAndBottom/>
            <wp:docPr id="1824802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02521" name="Picture 18248025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8E7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</w:t>
      </w:r>
      <w:r w:rsidR="009E687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7</w:t>
      </w:r>
    </w:p>
    <w:p w14:paraId="0AA0206C" w14:textId="337CD655" w:rsidR="006338E7" w:rsidRDefault="00731568" w:rsidP="00731568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16EE4A77" w14:textId="18096E32" w:rsidR="004A1306" w:rsidRDefault="00D67D80" w:rsidP="00BE6AC2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4320" behindDoc="0" locked="0" layoutInCell="1" allowOverlap="1" wp14:anchorId="2BA67413" wp14:editId="3269AA11">
            <wp:simplePos x="0" y="0"/>
            <wp:positionH relativeFrom="column">
              <wp:posOffset>225824</wp:posOffset>
            </wp:positionH>
            <wp:positionV relativeFrom="paragraph">
              <wp:posOffset>2002569</wp:posOffset>
            </wp:positionV>
            <wp:extent cx="5867400" cy="838200"/>
            <wp:effectExtent l="0" t="0" r="0" b="0"/>
            <wp:wrapTopAndBottom/>
            <wp:docPr id="1311737327" name="Picture 9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37327" name="Picture 9" descr="A close up of a sig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568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3296" behindDoc="0" locked="0" layoutInCell="1" allowOverlap="1" wp14:anchorId="39EF9671" wp14:editId="7C4CB1D4">
            <wp:simplePos x="0" y="0"/>
            <wp:positionH relativeFrom="column">
              <wp:posOffset>332105</wp:posOffset>
            </wp:positionH>
            <wp:positionV relativeFrom="paragraph">
              <wp:posOffset>471362</wp:posOffset>
            </wp:positionV>
            <wp:extent cx="5461000" cy="1333500"/>
            <wp:effectExtent l="0" t="0" r="0" b="0"/>
            <wp:wrapTopAndBottom/>
            <wp:docPr id="428011620" name="Picture 8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1620" name="Picture 8" descr="A close up of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8E7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</w:t>
      </w:r>
      <w:r w:rsidR="001D3E99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8</w:t>
      </w:r>
    </w:p>
    <w:p w14:paraId="2370F92D" w14:textId="3CD5205F" w:rsidR="004A1306" w:rsidRDefault="004A130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10A8ED9" w14:textId="397617D4" w:rsidR="004932DE" w:rsidRDefault="00975C40" w:rsidP="00975C40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9984" behindDoc="0" locked="0" layoutInCell="1" allowOverlap="1" wp14:anchorId="6F06DD7F" wp14:editId="127F12BA">
            <wp:simplePos x="0" y="0"/>
            <wp:positionH relativeFrom="column">
              <wp:posOffset>99164</wp:posOffset>
            </wp:positionH>
            <wp:positionV relativeFrom="paragraph">
              <wp:posOffset>2283992</wp:posOffset>
            </wp:positionV>
            <wp:extent cx="5994400" cy="698500"/>
            <wp:effectExtent l="0" t="0" r="0" b="0"/>
            <wp:wrapTopAndBottom/>
            <wp:docPr id="1342856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56876" name="Picture 13428568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C2B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5344" behindDoc="0" locked="0" layoutInCell="1" allowOverlap="1" wp14:anchorId="4E6CC9E7" wp14:editId="22C7713B">
            <wp:simplePos x="0" y="0"/>
            <wp:positionH relativeFrom="column">
              <wp:posOffset>66365</wp:posOffset>
            </wp:positionH>
            <wp:positionV relativeFrom="paragraph">
              <wp:posOffset>447867</wp:posOffset>
            </wp:positionV>
            <wp:extent cx="6212205" cy="1711325"/>
            <wp:effectExtent l="0" t="0" r="0" b="3175"/>
            <wp:wrapTopAndBottom/>
            <wp:docPr id="639287204" name="Picture 10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87204" name="Picture 10" descr="A close-up of a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8E7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</w:t>
      </w:r>
      <w:r w:rsidR="00BE6AC2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9</w:t>
      </w:r>
    </w:p>
    <w:p w14:paraId="65E2FCC5" w14:textId="5A6A9D50" w:rsidR="006338E7" w:rsidRDefault="000D5D6C" w:rsidP="004932D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6368" behindDoc="0" locked="0" layoutInCell="1" allowOverlap="1" wp14:anchorId="4B1107F3" wp14:editId="093C6EE4">
            <wp:simplePos x="0" y="0"/>
            <wp:positionH relativeFrom="column">
              <wp:posOffset>-41836</wp:posOffset>
            </wp:positionH>
            <wp:positionV relativeFrom="paragraph">
              <wp:posOffset>2978227</wp:posOffset>
            </wp:positionV>
            <wp:extent cx="6135292" cy="1988289"/>
            <wp:effectExtent l="0" t="0" r="0" b="5715"/>
            <wp:wrapNone/>
            <wp:docPr id="691352769" name="Picture 1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2769" name="Picture 11" descr="A close up of a pap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5292" cy="1988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8E7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 w:rsidR="00975C4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</w:p>
    <w:p w14:paraId="6C0311DF" w14:textId="5555DF76" w:rsidR="00525351" w:rsidRDefault="00525351" w:rsidP="004932D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5D837A6" w14:textId="74D54D22" w:rsidR="00205380" w:rsidRDefault="00205380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48F901EF" w14:textId="77777777" w:rsidR="00482A7F" w:rsidRDefault="00482A7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8489429" w14:textId="77777777" w:rsidR="00482A7F" w:rsidRDefault="00482A7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24337A7" w14:textId="0E307CAF" w:rsidR="00482A7F" w:rsidRDefault="00482A7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2638F2AD" w14:textId="18B91E72" w:rsidR="006338E7" w:rsidRDefault="00C26FAC" w:rsidP="00205380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7392" behindDoc="0" locked="0" layoutInCell="1" allowOverlap="1" wp14:anchorId="43D40CBC" wp14:editId="2DE09D17">
            <wp:simplePos x="0" y="0"/>
            <wp:positionH relativeFrom="column">
              <wp:posOffset>-40035</wp:posOffset>
            </wp:positionH>
            <wp:positionV relativeFrom="paragraph">
              <wp:posOffset>513080</wp:posOffset>
            </wp:positionV>
            <wp:extent cx="6325870" cy="903605"/>
            <wp:effectExtent l="0" t="0" r="0" b="0"/>
            <wp:wrapTopAndBottom/>
            <wp:docPr id="53830869" name="Picture 1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0869" name="Picture 12" descr="A close up of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8E7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</w:t>
      </w:r>
      <w:r w:rsidR="000D5D6C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21</w:t>
      </w:r>
    </w:p>
    <w:p w14:paraId="126BCF0F" w14:textId="7B3AC589" w:rsidR="002561C4" w:rsidRDefault="002561C4" w:rsidP="002561C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1E7699F" w14:textId="77777777" w:rsidR="00710F60" w:rsidRDefault="00710F60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3F2DA59" w14:textId="1A1E4479" w:rsidR="003326F4" w:rsidRDefault="00124186" w:rsidP="003326F4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noProof/>
          <w:u w:val="single"/>
        </w:rPr>
        <w:lastRenderedPageBreak/>
        <w:drawing>
          <wp:anchor distT="0" distB="0" distL="114300" distR="114300" simplePos="0" relativeHeight="251694080" behindDoc="0" locked="0" layoutInCell="1" allowOverlap="1" wp14:anchorId="71A8FD78" wp14:editId="70BC46B7">
            <wp:simplePos x="0" y="0"/>
            <wp:positionH relativeFrom="column">
              <wp:posOffset>321310</wp:posOffset>
            </wp:positionH>
            <wp:positionV relativeFrom="paragraph">
              <wp:posOffset>1063772</wp:posOffset>
            </wp:positionV>
            <wp:extent cx="5486400" cy="406400"/>
            <wp:effectExtent l="0" t="0" r="0" b="0"/>
            <wp:wrapTopAndBottom/>
            <wp:docPr id="18084502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0291" name="Picture 180845029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26F4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3326F4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3326F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</w:t>
      </w:r>
      <w:r w:rsidR="00710F6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0</w:t>
      </w:r>
    </w:p>
    <w:p w14:paraId="316933D3" w14:textId="6A6711A8" w:rsidR="00064F0F" w:rsidRPr="00124186" w:rsidRDefault="00124186" w:rsidP="00124186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noProof/>
          <w:u w:val="single"/>
        </w:rPr>
        <w:drawing>
          <wp:anchor distT="0" distB="0" distL="114300" distR="114300" simplePos="0" relativeHeight="251693056" behindDoc="0" locked="0" layoutInCell="1" allowOverlap="1" wp14:anchorId="4B1C9640" wp14:editId="2035C0C1">
            <wp:simplePos x="0" y="0"/>
            <wp:positionH relativeFrom="column">
              <wp:posOffset>321310</wp:posOffset>
            </wp:positionH>
            <wp:positionV relativeFrom="paragraph">
              <wp:posOffset>45720</wp:posOffset>
            </wp:positionV>
            <wp:extent cx="5486400" cy="558800"/>
            <wp:effectExtent l="0" t="0" r="0" b="0"/>
            <wp:wrapTopAndBottom/>
            <wp:docPr id="11457314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31406" name="Picture 114573140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DC60D" w14:textId="688FA984" w:rsidR="00710F60" w:rsidRDefault="00710F60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7A268401" w14:textId="77777777" w:rsidR="00124186" w:rsidRDefault="0012418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10F7AD01" w14:textId="77777777" w:rsidR="006E4EAF" w:rsidRDefault="006E4EA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24FC257" w14:textId="6186F1D0" w:rsidR="00064F0F" w:rsidRPr="003326F4" w:rsidRDefault="00064F0F" w:rsidP="003326F4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 w:rsidRPr="003326F4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2</w:t>
      </w:r>
      <w:r w:rsidRPr="003326F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02</w:t>
      </w:r>
      <w:r w:rsidR="0012418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1</w:t>
      </w:r>
    </w:p>
    <w:p w14:paraId="16BF6C2C" w14:textId="0115F855" w:rsidR="00064F0F" w:rsidRDefault="006E4EAF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18C9CE71" wp14:editId="7A6C0DE9">
            <wp:simplePos x="0" y="0"/>
            <wp:positionH relativeFrom="column">
              <wp:posOffset>438180</wp:posOffset>
            </wp:positionH>
            <wp:positionV relativeFrom="paragraph">
              <wp:posOffset>2342470</wp:posOffset>
            </wp:positionV>
            <wp:extent cx="5435600" cy="3949700"/>
            <wp:effectExtent l="0" t="0" r="0" b="0"/>
            <wp:wrapTopAndBottom/>
            <wp:docPr id="1192448871" name="Picture 28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8871" name="Picture 28" descr="A close-up of a documen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186">
        <w:rPr>
          <w:rFonts w:ascii="Times New Roman" w:eastAsiaTheme="minorEastAsia" w:hAnsi="Times New Roman"/>
          <w:bCs/>
          <w:noProof/>
          <w:sz w:val="22"/>
          <w:szCs w:val="22"/>
        </w:rPr>
        <w:drawing>
          <wp:inline distT="0" distB="0" distL="0" distR="0" wp14:anchorId="2109EF25" wp14:editId="4121098E">
            <wp:extent cx="5994400" cy="2133600"/>
            <wp:effectExtent l="0" t="0" r="0" b="0"/>
            <wp:docPr id="87565503" name="Picture 2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503" name="Picture 27" descr="A white background with black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D106" w14:textId="2B2EFF3B" w:rsidR="001F1843" w:rsidRPr="003326F4" w:rsidRDefault="001F1843" w:rsidP="003326F4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sectPr w:rsidR="001F1843" w:rsidRPr="003326F4" w:rsidSect="005B4803">
      <w:headerReference w:type="default" r:id="rId27"/>
      <w:footerReference w:type="default" r:id="rId28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A95F9" w14:textId="77777777" w:rsidR="005B4803" w:rsidRDefault="005B4803">
      <w:r>
        <w:separator/>
      </w:r>
    </w:p>
  </w:endnote>
  <w:endnote w:type="continuationSeparator" w:id="0">
    <w:p w14:paraId="2957936F" w14:textId="77777777" w:rsidR="005B4803" w:rsidRDefault="005B4803">
      <w:r>
        <w:continuationSeparator/>
      </w:r>
    </w:p>
  </w:endnote>
  <w:endnote w:type="continuationNotice" w:id="1">
    <w:p w14:paraId="1DC5A797" w14:textId="77777777" w:rsidR="005B4803" w:rsidRDefault="005B48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3C19" w14:textId="77777777" w:rsidR="005B4803" w:rsidRDefault="005B4803">
      <w:r>
        <w:separator/>
      </w:r>
    </w:p>
  </w:footnote>
  <w:footnote w:type="continuationSeparator" w:id="0">
    <w:p w14:paraId="7FDD950C" w14:textId="77777777" w:rsidR="005B4803" w:rsidRDefault="005B4803">
      <w:r>
        <w:continuationSeparator/>
      </w:r>
    </w:p>
  </w:footnote>
  <w:footnote w:type="continuationNotice" w:id="1">
    <w:p w14:paraId="49245AB7" w14:textId="77777777" w:rsidR="005B4803" w:rsidRDefault="005B48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F6D38"/>
    <w:multiLevelType w:val="hybridMultilevel"/>
    <w:tmpl w:val="713C636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7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6"/>
  </w:num>
  <w:num w:numId="22" w16cid:durableId="889265946">
    <w:abstractNumId w:val="43"/>
  </w:num>
  <w:num w:numId="23" w16cid:durableId="1656571896">
    <w:abstractNumId w:val="47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 w:numId="49" w16cid:durableId="1394042684">
    <w:abstractNumId w:val="4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A13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3FC"/>
    <w:rsid w:val="000D3D1D"/>
    <w:rsid w:val="000D4AB1"/>
    <w:rsid w:val="000D5D6C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4186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3E99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380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C4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4A31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26F4"/>
    <w:rsid w:val="00334015"/>
    <w:rsid w:val="0033545D"/>
    <w:rsid w:val="00335F4B"/>
    <w:rsid w:val="00336911"/>
    <w:rsid w:val="00336C87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2A7F"/>
    <w:rsid w:val="00484C3A"/>
    <w:rsid w:val="00485724"/>
    <w:rsid w:val="0049231A"/>
    <w:rsid w:val="004932DE"/>
    <w:rsid w:val="004943D9"/>
    <w:rsid w:val="004958D8"/>
    <w:rsid w:val="00496CE1"/>
    <w:rsid w:val="0049709C"/>
    <w:rsid w:val="0049718A"/>
    <w:rsid w:val="004A0EAE"/>
    <w:rsid w:val="004A125D"/>
    <w:rsid w:val="004A1306"/>
    <w:rsid w:val="004A2E94"/>
    <w:rsid w:val="004A6CF8"/>
    <w:rsid w:val="004B0387"/>
    <w:rsid w:val="004B3F58"/>
    <w:rsid w:val="004B4BAB"/>
    <w:rsid w:val="004B551A"/>
    <w:rsid w:val="004B64CE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0F3"/>
    <w:rsid w:val="004F0CB4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5351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803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4C2B"/>
    <w:rsid w:val="005E5B13"/>
    <w:rsid w:val="005F1127"/>
    <w:rsid w:val="005F2E6D"/>
    <w:rsid w:val="005F4721"/>
    <w:rsid w:val="005F4B32"/>
    <w:rsid w:val="005F6E3D"/>
    <w:rsid w:val="00600700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38E7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040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6ED"/>
    <w:rsid w:val="006E1ACA"/>
    <w:rsid w:val="006E2496"/>
    <w:rsid w:val="006E328D"/>
    <w:rsid w:val="006E4CB2"/>
    <w:rsid w:val="006E4EAF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069"/>
    <w:rsid w:val="00704159"/>
    <w:rsid w:val="007054E4"/>
    <w:rsid w:val="00705697"/>
    <w:rsid w:val="00706D04"/>
    <w:rsid w:val="00707727"/>
    <w:rsid w:val="00710A5C"/>
    <w:rsid w:val="00710F60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568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3C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1C05"/>
    <w:rsid w:val="00826EE8"/>
    <w:rsid w:val="008301DB"/>
    <w:rsid w:val="00831FB5"/>
    <w:rsid w:val="00837715"/>
    <w:rsid w:val="0084054B"/>
    <w:rsid w:val="00840984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271E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0310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2C3D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0A2"/>
    <w:rsid w:val="0097542A"/>
    <w:rsid w:val="00975C40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876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5B45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996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6AC2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6FAC"/>
    <w:rsid w:val="00C2706B"/>
    <w:rsid w:val="00C30F28"/>
    <w:rsid w:val="00C322EF"/>
    <w:rsid w:val="00C33AC2"/>
    <w:rsid w:val="00C34267"/>
    <w:rsid w:val="00C348C1"/>
    <w:rsid w:val="00C37F8A"/>
    <w:rsid w:val="00C40897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D80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97B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37F14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D6FB8"/>
    <w:rsid w:val="00FE0DC4"/>
    <w:rsid w:val="00FE2895"/>
    <w:rsid w:val="00FE29A6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4</TotalTime>
  <Pages>6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19</cp:revision>
  <cp:lastPrinted>2024-02-22T00:58:00Z</cp:lastPrinted>
  <dcterms:created xsi:type="dcterms:W3CDTF">2024-03-19T09:53:00Z</dcterms:created>
  <dcterms:modified xsi:type="dcterms:W3CDTF">2024-03-19T10:38:00Z</dcterms:modified>
</cp:coreProperties>
</file>