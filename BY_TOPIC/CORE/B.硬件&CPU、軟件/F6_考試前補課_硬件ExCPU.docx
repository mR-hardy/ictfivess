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4D89494E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9A5B8C">
        <w:rPr>
          <w:rFonts w:ascii="Times New Roman" w:eastAsiaTheme="minorEastAsia" w:hAnsi="Times New Roman" w:hint="eastAsia"/>
          <w:b/>
          <w:sz w:val="24"/>
          <w:szCs w:val="24"/>
        </w:rPr>
        <w:t>硬件與好處</w:t>
      </w:r>
      <w:r w:rsidR="005068CF">
        <w:rPr>
          <w:rFonts w:ascii="Times New Roman" w:eastAsiaTheme="minorEastAsia" w:hAnsi="Times New Roman" w:hint="eastAsia"/>
          <w:b/>
          <w:sz w:val="24"/>
          <w:szCs w:val="24"/>
        </w:rPr>
        <w:t xml:space="preserve"> (</w:t>
      </w:r>
      <w:r w:rsidR="005068CF">
        <w:rPr>
          <w:rFonts w:ascii="Times New Roman" w:eastAsiaTheme="minorEastAsia" w:hAnsi="Times New Roman" w:hint="eastAsia"/>
          <w:b/>
          <w:sz w:val="24"/>
          <w:szCs w:val="24"/>
        </w:rPr>
        <w:t>中央處理器以外</w:t>
      </w:r>
      <w:r w:rsidR="005068CF">
        <w:rPr>
          <w:rFonts w:ascii="Times New Roman" w:eastAsiaTheme="minorEastAsia" w:hAnsi="Times New Roman" w:hint="eastAsia"/>
          <w:b/>
          <w:sz w:val="24"/>
          <w:szCs w:val="24"/>
        </w:rPr>
        <w:t>)</w:t>
      </w:r>
    </w:p>
    <w:p w14:paraId="2A6CB50D" w14:textId="2214C963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(  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6A7D14B5" w14:textId="51C526B4" w:rsidR="00BF3078" w:rsidRPr="005068CF" w:rsidRDefault="00BF3078" w:rsidP="005068C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1F755536" wp14:editId="456020B4">
            <wp:simplePos x="0" y="0"/>
            <wp:positionH relativeFrom="column">
              <wp:posOffset>87630</wp:posOffset>
            </wp:positionH>
            <wp:positionV relativeFrom="paragraph">
              <wp:posOffset>390864</wp:posOffset>
            </wp:positionV>
            <wp:extent cx="5953760" cy="7827645"/>
            <wp:effectExtent l="0" t="0" r="2540" b="0"/>
            <wp:wrapTopAndBottom/>
            <wp:docPr id="1783004550" name="Picture 2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4550" name="Picture 2" descr="A paper with writing on 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782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7F5647FB" w14:textId="4022E1B3" w:rsidR="008A56E6" w:rsidRDefault="006B0E17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1552" behindDoc="0" locked="0" layoutInCell="1" allowOverlap="1" wp14:anchorId="5647B137" wp14:editId="3CF6C6F2">
            <wp:simplePos x="0" y="0"/>
            <wp:positionH relativeFrom="column">
              <wp:posOffset>-71755</wp:posOffset>
            </wp:positionH>
            <wp:positionV relativeFrom="paragraph">
              <wp:posOffset>5839756</wp:posOffset>
            </wp:positionV>
            <wp:extent cx="6311900" cy="1903095"/>
            <wp:effectExtent l="0" t="0" r="0" b="1905"/>
            <wp:wrapTopAndBottom/>
            <wp:docPr id="1599702703" name="Picture 4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02703" name="Picture 4" descr="A close up of a pap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0528" behindDoc="0" locked="0" layoutInCell="1" allowOverlap="1" wp14:anchorId="248371EE" wp14:editId="1C546907">
            <wp:simplePos x="0" y="0"/>
            <wp:positionH relativeFrom="column">
              <wp:posOffset>-156845</wp:posOffset>
            </wp:positionH>
            <wp:positionV relativeFrom="paragraph">
              <wp:posOffset>449580</wp:posOffset>
            </wp:positionV>
            <wp:extent cx="6368415" cy="5090160"/>
            <wp:effectExtent l="0" t="0" r="0" b="2540"/>
            <wp:wrapTopAndBottom/>
            <wp:docPr id="459498575" name="Picture 3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98575" name="Picture 3" descr="A diagram of a dia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5068CF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48C0C234" w14:textId="1A1F028D" w:rsidR="005068CF" w:rsidRDefault="005068CF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16933D3" w14:textId="3C75E11B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3B1300F2" w14:textId="5595F9F8" w:rsidR="003F2CD9" w:rsidRDefault="00127070" w:rsidP="003F2CD9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064F0F">
        <w:rPr>
          <w:rFonts w:ascii="Times New Roman" w:eastAsiaTheme="minorEastAsia" w:hAnsi="Times New Roman"/>
          <w:sz w:val="22"/>
          <w:szCs w:val="22"/>
        </w:rPr>
        <w:br w:type="page"/>
      </w:r>
      <w:r w:rsidR="003F2CD9"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74624" behindDoc="0" locked="0" layoutInCell="1" allowOverlap="1" wp14:anchorId="20A09200" wp14:editId="003CA7D8">
            <wp:simplePos x="0" y="0"/>
            <wp:positionH relativeFrom="column">
              <wp:posOffset>64770</wp:posOffset>
            </wp:positionH>
            <wp:positionV relativeFrom="paragraph">
              <wp:posOffset>3090353</wp:posOffset>
            </wp:positionV>
            <wp:extent cx="6120130" cy="2032000"/>
            <wp:effectExtent l="0" t="0" r="1270" b="0"/>
            <wp:wrapTopAndBottom/>
            <wp:docPr id="31696445" name="Picture 7" descr="A blank lined paper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445" name="Picture 7" descr="A blank lined paper with 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>
        <w:rPr>
          <w:rFonts w:ascii="Times New Roman" w:eastAsiaTheme="minorEastAsia" w:hAnsi="Times New Roman" w:hint="eastAsia"/>
          <w:bCs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4B412F3B" wp14:editId="0BAC34F5">
            <wp:simplePos x="0" y="0"/>
            <wp:positionH relativeFrom="column">
              <wp:posOffset>3175</wp:posOffset>
            </wp:positionH>
            <wp:positionV relativeFrom="paragraph">
              <wp:posOffset>984043</wp:posOffset>
            </wp:positionV>
            <wp:extent cx="6120130" cy="2032000"/>
            <wp:effectExtent l="0" t="0" r="1270" b="0"/>
            <wp:wrapTopAndBottom/>
            <wp:docPr id="1891105692" name="Picture 6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5692" name="Picture 6" descr="A close-up of a lis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2EE386AB" wp14:editId="5BE02918">
            <wp:simplePos x="0" y="0"/>
            <wp:positionH relativeFrom="column">
              <wp:posOffset>2540</wp:posOffset>
            </wp:positionH>
            <wp:positionV relativeFrom="paragraph">
              <wp:posOffset>470948</wp:posOffset>
            </wp:positionV>
            <wp:extent cx="6120130" cy="393065"/>
            <wp:effectExtent l="0" t="0" r="1270" b="635"/>
            <wp:wrapTopAndBottom/>
            <wp:docPr id="529464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4247" name="Picture 5294642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F2CD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14</w:t>
      </w:r>
    </w:p>
    <w:p w14:paraId="5A62B8C1" w14:textId="0F91D5B2" w:rsidR="003F2CD9" w:rsidRPr="0047695D" w:rsidRDefault="003F2CD9" w:rsidP="0047695D">
      <w:pPr>
        <w:spacing w:line="48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0D029E7C" w14:textId="4C41BC27" w:rsidR="00127070" w:rsidRPr="003F2CD9" w:rsidRDefault="003F2CD9" w:rsidP="00064F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太空白了，加一題冷門的吧</w:t>
      </w:r>
    </w:p>
    <w:p w14:paraId="7F275697" w14:textId="78CFAE24" w:rsidR="00064F0F" w:rsidRDefault="0047695D" w:rsidP="0047695D">
      <w:pPr>
        <w:widowControl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52BCC3BC" wp14:editId="7D059DB9">
            <wp:simplePos x="0" y="0"/>
            <wp:positionH relativeFrom="column">
              <wp:posOffset>66335</wp:posOffset>
            </wp:positionH>
            <wp:positionV relativeFrom="paragraph">
              <wp:posOffset>70145</wp:posOffset>
            </wp:positionV>
            <wp:extent cx="6120130" cy="2496820"/>
            <wp:effectExtent l="0" t="0" r="1270" b="5080"/>
            <wp:wrapTopAndBottom/>
            <wp:docPr id="1173808351" name="Picture 8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08351" name="Picture 8" descr="A paper with text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>
        <w:rPr>
          <w:rFonts w:ascii="Times New Roman" w:eastAsiaTheme="minorEastAsia" w:hAnsi="Times New Roman"/>
          <w:bCs/>
          <w:sz w:val="22"/>
          <w:szCs w:val="22"/>
        </w:rPr>
        <w:br w:type="page"/>
      </w:r>
      <w:r w:rsidR="00191C78"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76672" behindDoc="0" locked="0" layoutInCell="1" allowOverlap="1" wp14:anchorId="1993C15F" wp14:editId="2AAEDD53">
            <wp:simplePos x="0" y="0"/>
            <wp:positionH relativeFrom="column">
              <wp:posOffset>2540</wp:posOffset>
            </wp:positionH>
            <wp:positionV relativeFrom="paragraph">
              <wp:posOffset>428817</wp:posOffset>
            </wp:positionV>
            <wp:extent cx="6120130" cy="3515360"/>
            <wp:effectExtent l="0" t="0" r="1270" b="2540"/>
            <wp:wrapTopAndBottom/>
            <wp:docPr id="1748023803" name="Picture 9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3803" name="Picture 9" descr="A paper with writing on 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F2CD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5</w:t>
      </w:r>
    </w:p>
    <w:p w14:paraId="4AA62707" w14:textId="513A9B88" w:rsidR="00191C78" w:rsidRPr="00191C78" w:rsidRDefault="00191C78" w:rsidP="00191C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Cs/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1DA65B75" wp14:editId="20B2A4AF">
            <wp:simplePos x="0" y="0"/>
            <wp:positionH relativeFrom="column">
              <wp:posOffset>5674419</wp:posOffset>
            </wp:positionH>
            <wp:positionV relativeFrom="paragraph">
              <wp:posOffset>7889137</wp:posOffset>
            </wp:positionV>
            <wp:extent cx="596900" cy="342900"/>
            <wp:effectExtent l="0" t="0" r="0" b="3810"/>
            <wp:wrapNone/>
            <wp:docPr id="1630654997" name="Picture 12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54997" name="Picture 12" descr="A close up of a numb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5F584CB9" wp14:editId="10576DED">
            <wp:simplePos x="0" y="0"/>
            <wp:positionH relativeFrom="column">
              <wp:posOffset>150495</wp:posOffset>
            </wp:positionH>
            <wp:positionV relativeFrom="paragraph">
              <wp:posOffset>3718914</wp:posOffset>
            </wp:positionV>
            <wp:extent cx="6120130" cy="4175125"/>
            <wp:effectExtent l="0" t="0" r="1270" b="3175"/>
            <wp:wrapTopAndBottom/>
            <wp:docPr id="849421858" name="Picture 1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1858" name="Picture 11" descr="A screenshot of a tes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224FC257" w14:textId="7A3008BA" w:rsidR="00064F0F" w:rsidRDefault="004E1C7B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2816" behindDoc="0" locked="0" layoutInCell="1" allowOverlap="1" wp14:anchorId="431C562E" wp14:editId="16090214">
            <wp:simplePos x="0" y="0"/>
            <wp:positionH relativeFrom="column">
              <wp:posOffset>226060</wp:posOffset>
            </wp:positionH>
            <wp:positionV relativeFrom="paragraph">
              <wp:posOffset>4038792</wp:posOffset>
            </wp:positionV>
            <wp:extent cx="6120130" cy="4474210"/>
            <wp:effectExtent l="0" t="0" r="1270" b="0"/>
            <wp:wrapTopAndBottom/>
            <wp:docPr id="498307796" name="Picture 15" descr="A document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7796" name="Picture 15" descr="A document with text and numbers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BDD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1792" behindDoc="0" locked="0" layoutInCell="1" allowOverlap="1" wp14:anchorId="6DE39308" wp14:editId="2EDE06D1">
            <wp:simplePos x="0" y="0"/>
            <wp:positionH relativeFrom="column">
              <wp:posOffset>226060</wp:posOffset>
            </wp:positionH>
            <wp:positionV relativeFrom="paragraph">
              <wp:posOffset>2840961</wp:posOffset>
            </wp:positionV>
            <wp:extent cx="6120130" cy="1061720"/>
            <wp:effectExtent l="0" t="0" r="1270" b="5080"/>
            <wp:wrapTopAndBottom/>
            <wp:docPr id="1788059680" name="Picture 14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59680" name="Picture 14" descr="A close up of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BDD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0768" behindDoc="0" locked="0" layoutInCell="1" allowOverlap="1" wp14:anchorId="35CBC968" wp14:editId="264769E9">
            <wp:simplePos x="0" y="0"/>
            <wp:positionH relativeFrom="column">
              <wp:posOffset>24042</wp:posOffset>
            </wp:positionH>
            <wp:positionV relativeFrom="paragraph">
              <wp:posOffset>450083</wp:posOffset>
            </wp:positionV>
            <wp:extent cx="6120130" cy="2326640"/>
            <wp:effectExtent l="0" t="0" r="1270" b="0"/>
            <wp:wrapTopAndBottom/>
            <wp:docPr id="2023411423" name="Picture 13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11423" name="Picture 13" descr="A close-up of a pap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16</w:t>
      </w:r>
    </w:p>
    <w:p w14:paraId="44C07BB5" w14:textId="377E0FC7" w:rsidR="00191C78" w:rsidRDefault="00191C78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64B96B55" w14:textId="68838BA4" w:rsidR="004E1C7B" w:rsidRDefault="004E1C7B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6912" behindDoc="0" locked="0" layoutInCell="1" allowOverlap="1" wp14:anchorId="00BBD317" wp14:editId="221E1425">
            <wp:simplePos x="0" y="0"/>
            <wp:positionH relativeFrom="column">
              <wp:posOffset>141029</wp:posOffset>
            </wp:positionH>
            <wp:positionV relativeFrom="paragraph">
              <wp:posOffset>7348722</wp:posOffset>
            </wp:positionV>
            <wp:extent cx="6108700" cy="1549400"/>
            <wp:effectExtent l="0" t="0" r="0" b="0"/>
            <wp:wrapNone/>
            <wp:docPr id="979078962" name="Picture 19" descr="A blank pape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8962" name="Picture 19" descr="A blank paper with black text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5888" behindDoc="0" locked="0" layoutInCell="1" allowOverlap="1" wp14:anchorId="6427BBF7" wp14:editId="1F2F47CA">
            <wp:simplePos x="0" y="0"/>
            <wp:positionH relativeFrom="column">
              <wp:posOffset>34290</wp:posOffset>
            </wp:positionH>
            <wp:positionV relativeFrom="paragraph">
              <wp:posOffset>4821023</wp:posOffset>
            </wp:positionV>
            <wp:extent cx="6120130" cy="2369820"/>
            <wp:effectExtent l="0" t="0" r="1270" b="5080"/>
            <wp:wrapTopAndBottom/>
            <wp:docPr id="563037482" name="Picture 18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37482" name="Picture 18" descr="A close-up of a pap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3840" behindDoc="0" locked="0" layoutInCell="1" allowOverlap="1" wp14:anchorId="57F96369" wp14:editId="403712B6">
            <wp:simplePos x="0" y="0"/>
            <wp:positionH relativeFrom="column">
              <wp:posOffset>-18415</wp:posOffset>
            </wp:positionH>
            <wp:positionV relativeFrom="paragraph">
              <wp:posOffset>2486542</wp:posOffset>
            </wp:positionV>
            <wp:extent cx="6120130" cy="2340610"/>
            <wp:effectExtent l="0" t="0" r="1270" b="0"/>
            <wp:wrapTopAndBottom/>
            <wp:docPr id="998801763" name="Picture 16" descr="A white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1763" name="Picture 16" descr="A white paper with black line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4864" behindDoc="0" locked="0" layoutInCell="1" allowOverlap="1" wp14:anchorId="3EDEBB23" wp14:editId="2DE15A91">
            <wp:simplePos x="0" y="0"/>
            <wp:positionH relativeFrom="column">
              <wp:posOffset>34290</wp:posOffset>
            </wp:positionH>
            <wp:positionV relativeFrom="paragraph">
              <wp:posOffset>60</wp:posOffset>
            </wp:positionV>
            <wp:extent cx="6120130" cy="2264410"/>
            <wp:effectExtent l="0" t="0" r="1270" b="0"/>
            <wp:wrapTopAndBottom/>
            <wp:docPr id="565835751" name="Picture 17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5751" name="Picture 17" descr="A diagram of a computer syste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79875" w14:textId="3F92F9F8" w:rsidR="004E1C7B" w:rsidRDefault="004E1C7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83D67F7" w14:textId="38570576" w:rsidR="00191C78" w:rsidRDefault="00686E76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7936" behindDoc="0" locked="0" layoutInCell="1" allowOverlap="1" wp14:anchorId="4CF997BE" wp14:editId="6AD7B211">
            <wp:simplePos x="0" y="0"/>
            <wp:positionH relativeFrom="column">
              <wp:posOffset>226060</wp:posOffset>
            </wp:positionH>
            <wp:positionV relativeFrom="paragraph">
              <wp:posOffset>460405</wp:posOffset>
            </wp:positionV>
            <wp:extent cx="6120130" cy="2745740"/>
            <wp:effectExtent l="0" t="0" r="1270" b="0"/>
            <wp:wrapTopAndBottom/>
            <wp:docPr id="454538520" name="Picture 20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8520" name="Picture 20" descr="A close up of a documen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39204637" w14:textId="7D796099" w:rsidR="00686E76" w:rsidRPr="003F2CD9" w:rsidRDefault="00686E76" w:rsidP="00686E76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8960" behindDoc="0" locked="0" layoutInCell="1" allowOverlap="1" wp14:anchorId="67D16EAE" wp14:editId="08D44ECE">
            <wp:simplePos x="0" y="0"/>
            <wp:positionH relativeFrom="column">
              <wp:posOffset>310914</wp:posOffset>
            </wp:positionH>
            <wp:positionV relativeFrom="paragraph">
              <wp:posOffset>3149733</wp:posOffset>
            </wp:positionV>
            <wp:extent cx="5433060" cy="5377815"/>
            <wp:effectExtent l="0" t="0" r="2540" b="0"/>
            <wp:wrapNone/>
            <wp:docPr id="1704905595" name="Picture 22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05595" name="Picture 22" descr="A paper with text on i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太空白了，加一題冷門的吧</w:t>
      </w:r>
    </w:p>
    <w:p w14:paraId="2EE8F6B8" w14:textId="1C831C15" w:rsidR="00043F61" w:rsidRDefault="00043F61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5BB7EA7" w14:textId="77777777" w:rsidR="00686E76" w:rsidRDefault="00686E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EBF2B42" w14:textId="1EE6C678" w:rsidR="00347F76" w:rsidRDefault="00347F76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1008" behindDoc="0" locked="0" layoutInCell="1" allowOverlap="1" wp14:anchorId="41A5E91D" wp14:editId="7FD3F8FA">
            <wp:simplePos x="0" y="0"/>
            <wp:positionH relativeFrom="column">
              <wp:posOffset>287448</wp:posOffset>
            </wp:positionH>
            <wp:positionV relativeFrom="paragraph">
              <wp:posOffset>4856686</wp:posOffset>
            </wp:positionV>
            <wp:extent cx="5994400" cy="2400300"/>
            <wp:effectExtent l="0" t="0" r="0" b="0"/>
            <wp:wrapTopAndBottom/>
            <wp:docPr id="364356160" name="Picture 24" descr="A paper with lin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6160" name="Picture 24" descr="A paper with lines and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9984" behindDoc="0" locked="0" layoutInCell="1" allowOverlap="1" wp14:anchorId="29C31EC3" wp14:editId="53E38DCA">
            <wp:simplePos x="0" y="0"/>
            <wp:positionH relativeFrom="column">
              <wp:posOffset>162264</wp:posOffset>
            </wp:positionH>
            <wp:positionV relativeFrom="paragraph">
              <wp:posOffset>471037</wp:posOffset>
            </wp:positionV>
            <wp:extent cx="6120130" cy="4117340"/>
            <wp:effectExtent l="0" t="0" r="1270" b="0"/>
            <wp:wrapTopAndBottom/>
            <wp:docPr id="342874165" name="Picture 23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74165" name="Picture 23" descr="A paper with text on i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016FC5C9" w14:textId="77777777" w:rsidR="00347F76" w:rsidRDefault="00191C78" w:rsidP="00347F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347F76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/>
      </w:r>
    </w:p>
    <w:p w14:paraId="727A8E6C" w14:textId="77777777" w:rsidR="00347F76" w:rsidRDefault="00347F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1FAD7ACD" w14:textId="22526820" w:rsidR="00191C78" w:rsidRPr="00347F76" w:rsidRDefault="00E135F7" w:rsidP="00347F76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3056" behindDoc="0" locked="0" layoutInCell="1" allowOverlap="1" wp14:anchorId="20076D81" wp14:editId="01B2CA9F">
            <wp:simplePos x="0" y="0"/>
            <wp:positionH relativeFrom="column">
              <wp:posOffset>523875</wp:posOffset>
            </wp:positionH>
            <wp:positionV relativeFrom="paragraph">
              <wp:posOffset>3174232</wp:posOffset>
            </wp:positionV>
            <wp:extent cx="5295900" cy="2832100"/>
            <wp:effectExtent l="0" t="0" r="0" b="0"/>
            <wp:wrapTopAndBottom/>
            <wp:docPr id="1056074790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74790" name="Picture 26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2032" behindDoc="0" locked="0" layoutInCell="1" allowOverlap="1" wp14:anchorId="79E79A8F" wp14:editId="20959144">
            <wp:simplePos x="0" y="0"/>
            <wp:positionH relativeFrom="column">
              <wp:posOffset>406297</wp:posOffset>
            </wp:positionH>
            <wp:positionV relativeFrom="paragraph">
              <wp:posOffset>438977</wp:posOffset>
            </wp:positionV>
            <wp:extent cx="5295900" cy="2514600"/>
            <wp:effectExtent l="0" t="0" r="0" b="0"/>
            <wp:wrapTopAndBottom/>
            <wp:docPr id="1496589213" name="Picture 25" descr="A black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9213" name="Picture 25" descr="A black line on a white background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 w:rsidRPr="00347F7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2019</w:t>
      </w:r>
    </w:p>
    <w:p w14:paraId="6F1CCFF0" w14:textId="205E5228" w:rsidR="00E135F7" w:rsidRPr="00E135F7" w:rsidRDefault="00E135F7" w:rsidP="00E135F7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A000D9" w14:textId="055349DC" w:rsidR="00191C78" w:rsidRDefault="00170C4B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7152" behindDoc="0" locked="0" layoutInCell="1" allowOverlap="1" wp14:anchorId="71F6F0F3" wp14:editId="425D4BCB">
            <wp:simplePos x="0" y="0"/>
            <wp:positionH relativeFrom="column">
              <wp:posOffset>311150</wp:posOffset>
            </wp:positionH>
            <wp:positionV relativeFrom="paragraph">
              <wp:posOffset>5262245</wp:posOffset>
            </wp:positionV>
            <wp:extent cx="5702300" cy="2057400"/>
            <wp:effectExtent l="0" t="0" r="0" b="0"/>
            <wp:wrapTopAndBottom/>
            <wp:docPr id="1051329798" name="Picture 24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29798" name="Picture 24" descr="A white paper with black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6128" behindDoc="0" locked="0" layoutInCell="1" allowOverlap="1" wp14:anchorId="445241D3" wp14:editId="072C1CE6">
            <wp:simplePos x="0" y="0"/>
            <wp:positionH relativeFrom="column">
              <wp:posOffset>290195</wp:posOffset>
            </wp:positionH>
            <wp:positionV relativeFrom="paragraph">
              <wp:posOffset>2731770</wp:posOffset>
            </wp:positionV>
            <wp:extent cx="5723255" cy="2019935"/>
            <wp:effectExtent l="0" t="0" r="4445" b="0"/>
            <wp:wrapTopAndBottom/>
            <wp:docPr id="1174733328" name="Picture 23" descr="A white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33328" name="Picture 23" descr="A white paper with black line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38AF1CEA" wp14:editId="39FBB6AA">
            <wp:simplePos x="0" y="0"/>
            <wp:positionH relativeFrom="column">
              <wp:posOffset>95693</wp:posOffset>
            </wp:positionH>
            <wp:positionV relativeFrom="paragraph">
              <wp:posOffset>509728</wp:posOffset>
            </wp:positionV>
            <wp:extent cx="5918200" cy="2057400"/>
            <wp:effectExtent l="0" t="0" r="0" b="0"/>
            <wp:wrapTopAndBottom/>
            <wp:docPr id="405536310" name="Picture 22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36310" name="Picture 22" descr="A close-up of a pap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2020</w:t>
      </w:r>
    </w:p>
    <w:p w14:paraId="736E984A" w14:textId="0E0E5666" w:rsidR="00E135F7" w:rsidRDefault="00E135F7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414BE8E" w14:textId="77777777" w:rsidR="00170C4B" w:rsidRDefault="00170C4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B8386C7" w14:textId="3E2A9231" w:rsidR="00191C78" w:rsidRDefault="007E537A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0224" behindDoc="0" locked="0" layoutInCell="1" allowOverlap="1" wp14:anchorId="1D82315D" wp14:editId="57BD0E95">
            <wp:simplePos x="0" y="0"/>
            <wp:positionH relativeFrom="column">
              <wp:posOffset>-44671</wp:posOffset>
            </wp:positionH>
            <wp:positionV relativeFrom="paragraph">
              <wp:posOffset>4425123</wp:posOffset>
            </wp:positionV>
            <wp:extent cx="5994400" cy="4483100"/>
            <wp:effectExtent l="0" t="0" r="0" b="0"/>
            <wp:wrapTopAndBottom/>
            <wp:docPr id="1521154461" name="Picture 29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4461" name="Picture 29" descr="A close-up of a documen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9200" behindDoc="0" locked="0" layoutInCell="1" allowOverlap="1" wp14:anchorId="2E0B8E23" wp14:editId="4B415F18">
            <wp:simplePos x="0" y="0"/>
            <wp:positionH relativeFrom="column">
              <wp:posOffset>130175</wp:posOffset>
            </wp:positionH>
            <wp:positionV relativeFrom="paragraph">
              <wp:posOffset>2961552</wp:posOffset>
            </wp:positionV>
            <wp:extent cx="5816600" cy="1816100"/>
            <wp:effectExtent l="0" t="0" r="0" b="0"/>
            <wp:wrapTopAndBottom/>
            <wp:docPr id="2036300700" name="Picture 28" descr="A paper with line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0700" name="Picture 28" descr="A paper with lines on i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8176" behindDoc="0" locked="0" layoutInCell="1" allowOverlap="1" wp14:anchorId="381653BF" wp14:editId="560E5F21">
            <wp:simplePos x="0" y="0"/>
            <wp:positionH relativeFrom="column">
              <wp:posOffset>310515</wp:posOffset>
            </wp:positionH>
            <wp:positionV relativeFrom="paragraph">
              <wp:posOffset>385785</wp:posOffset>
            </wp:positionV>
            <wp:extent cx="5435600" cy="2514600"/>
            <wp:effectExtent l="0" t="0" r="0" b="0"/>
            <wp:wrapTopAndBottom/>
            <wp:docPr id="2032976879" name="Picture 27" descr="A paper with text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6879" name="Picture 27" descr="A paper with text and lines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2021</w:t>
      </w:r>
    </w:p>
    <w:p w14:paraId="1F8324D3" w14:textId="7D020B52" w:rsidR="007E537A" w:rsidRDefault="007E537A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5279385B" wp14:editId="6C676E72">
            <wp:extent cx="5994400" cy="5486400"/>
            <wp:effectExtent l="0" t="0" r="0" b="0"/>
            <wp:docPr id="1657299206" name="Picture 3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99206" name="Picture 31" descr="A paper with writing on i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1248" behindDoc="0" locked="0" layoutInCell="1" allowOverlap="1" wp14:anchorId="73E435CB" wp14:editId="2AF39236">
            <wp:simplePos x="0" y="0"/>
            <wp:positionH relativeFrom="column">
              <wp:posOffset>226060</wp:posOffset>
            </wp:positionH>
            <wp:positionV relativeFrom="paragraph">
              <wp:posOffset>13970</wp:posOffset>
            </wp:positionV>
            <wp:extent cx="5994400" cy="1752600"/>
            <wp:effectExtent l="0" t="0" r="0" b="0"/>
            <wp:wrapTopAndBottom/>
            <wp:docPr id="897109868" name="Picture 30" descr="A paper with line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9868" name="Picture 30" descr="A paper with lines on i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E8D106" w14:textId="7FEC55A0" w:rsidR="001F1843" w:rsidRDefault="001F1843" w:rsidP="00281D2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C58673A" w14:textId="428C0531" w:rsidR="00187E87" w:rsidRDefault="00187E87">
      <w:pPr>
        <w:widowControl/>
        <w:rPr>
          <w:rFonts w:ascii="Times New Roman" w:eastAsiaTheme="minorEastAsia" w:hAnsi="Times New Roman"/>
          <w:sz w:val="36"/>
          <w:szCs w:val="36"/>
        </w:rPr>
      </w:pPr>
      <w:r>
        <w:rPr>
          <w:rFonts w:ascii="Times New Roman" w:eastAsiaTheme="minorEastAsia" w:hAnsi="Times New Roman"/>
          <w:sz w:val="36"/>
          <w:szCs w:val="36"/>
        </w:rPr>
        <w:br w:type="page"/>
      </w:r>
    </w:p>
    <w:p w14:paraId="3ED8F856" w14:textId="08E7ABCF" w:rsidR="00187E87" w:rsidRDefault="00187E87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2022</w:t>
      </w:r>
      <w:r w:rsidR="00C42B18">
        <w:rPr>
          <w:rFonts w:ascii="Times New Roman" w:eastAsiaTheme="minorEastAsia" w:hAnsi="Times New Roman" w:hint="eastAsia"/>
          <w:noProof/>
          <w:sz w:val="36"/>
          <w:szCs w:val="36"/>
        </w:rPr>
        <w:drawing>
          <wp:anchor distT="0" distB="0" distL="114300" distR="114300" simplePos="0" relativeHeight="251703296" behindDoc="0" locked="0" layoutInCell="1" allowOverlap="1" wp14:anchorId="7F8F5694" wp14:editId="66D5C16C">
            <wp:simplePos x="0" y="0"/>
            <wp:positionH relativeFrom="column">
              <wp:posOffset>236927</wp:posOffset>
            </wp:positionH>
            <wp:positionV relativeFrom="paragraph">
              <wp:posOffset>4680489</wp:posOffset>
            </wp:positionV>
            <wp:extent cx="5969000" cy="2019300"/>
            <wp:effectExtent l="0" t="0" r="0" b="0"/>
            <wp:wrapTopAndBottom/>
            <wp:docPr id="442326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6731" name="Picture 44232673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B18"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2272" behindDoc="0" locked="0" layoutInCell="1" allowOverlap="1" wp14:anchorId="74D97E06" wp14:editId="6C369128">
            <wp:simplePos x="0" y="0"/>
            <wp:positionH relativeFrom="column">
              <wp:posOffset>-4445</wp:posOffset>
            </wp:positionH>
            <wp:positionV relativeFrom="paragraph">
              <wp:posOffset>448573</wp:posOffset>
            </wp:positionV>
            <wp:extent cx="6120130" cy="4064635"/>
            <wp:effectExtent l="0" t="0" r="1270" b="0"/>
            <wp:wrapTopAndBottom/>
            <wp:docPr id="12880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7249" name="Picture 128802724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3772B" w14:textId="7D4945D2" w:rsidR="00C42B18" w:rsidRDefault="00C42B18" w:rsidP="00187E87">
      <w:pPr>
        <w:tabs>
          <w:tab w:val="left" w:pos="8590"/>
        </w:tabs>
        <w:jc w:val="center"/>
        <w:rPr>
          <w:rFonts w:ascii="Times New Roman" w:eastAsiaTheme="minorEastAsia" w:hAnsi="Times New Roman"/>
          <w:sz w:val="36"/>
          <w:szCs w:val="36"/>
        </w:rPr>
      </w:pPr>
    </w:p>
    <w:p w14:paraId="156B4347" w14:textId="284FA026" w:rsidR="00C42B18" w:rsidRDefault="00C42B18" w:rsidP="00C42B18">
      <w:pPr>
        <w:tabs>
          <w:tab w:val="left" w:pos="6018"/>
        </w:tabs>
        <w:rPr>
          <w:rFonts w:ascii="Times New Roman" w:eastAsiaTheme="minorEastAsia" w:hAnsi="Times New Roman"/>
          <w:sz w:val="36"/>
          <w:szCs w:val="36"/>
        </w:rPr>
      </w:pPr>
      <w:r>
        <w:rPr>
          <w:rFonts w:ascii="Times New Roman" w:eastAsiaTheme="minorEastAsia" w:hAnsi="Times New Roman"/>
          <w:sz w:val="36"/>
          <w:szCs w:val="36"/>
        </w:rPr>
        <w:tab/>
      </w:r>
    </w:p>
    <w:p w14:paraId="11BFA295" w14:textId="77777777" w:rsidR="00C42B18" w:rsidRDefault="00C42B18">
      <w:pPr>
        <w:widowControl/>
        <w:rPr>
          <w:rFonts w:ascii="Times New Roman" w:eastAsiaTheme="minorEastAsia" w:hAnsi="Times New Roman"/>
          <w:sz w:val="36"/>
          <w:szCs w:val="36"/>
        </w:rPr>
      </w:pPr>
      <w:r>
        <w:rPr>
          <w:rFonts w:ascii="Times New Roman" w:eastAsiaTheme="minorEastAsia" w:hAnsi="Times New Roman"/>
          <w:sz w:val="36"/>
          <w:szCs w:val="36"/>
        </w:rPr>
        <w:br w:type="page"/>
      </w:r>
    </w:p>
    <w:p w14:paraId="1891B168" w14:textId="391E36E3" w:rsidR="00C42B18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4320" behindDoc="0" locked="0" layoutInCell="1" allowOverlap="1" wp14:anchorId="03C6E658" wp14:editId="443AE098">
            <wp:simplePos x="0" y="0"/>
            <wp:positionH relativeFrom="column">
              <wp:posOffset>-13011</wp:posOffset>
            </wp:positionH>
            <wp:positionV relativeFrom="paragraph">
              <wp:posOffset>471949</wp:posOffset>
            </wp:positionV>
            <wp:extent cx="6120130" cy="4194175"/>
            <wp:effectExtent l="0" t="0" r="1270" b="0"/>
            <wp:wrapTopAndBottom/>
            <wp:docPr id="563121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21366" name="Picture 5631213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B18" w:rsidRPr="00C42B1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C42B1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023</w:t>
      </w:r>
    </w:p>
    <w:p w14:paraId="3E89A51A" w14:textId="377A261C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033F0D16" w14:textId="21C70269" w:rsidR="001C654B" w:rsidRDefault="001C654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06CBD9CD" w14:textId="0E2C27A1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094A7A">
        <w:rPr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F360B56" wp14:editId="315437CC">
                <wp:simplePos x="0" y="0"/>
                <wp:positionH relativeFrom="column">
                  <wp:posOffset>2066925</wp:posOffset>
                </wp:positionH>
                <wp:positionV relativeFrom="paragraph">
                  <wp:posOffset>-9261</wp:posOffset>
                </wp:positionV>
                <wp:extent cx="2066925" cy="638175"/>
                <wp:effectExtent l="0" t="0" r="28575" b="2857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B3F7A" w14:textId="77777777" w:rsidR="001C654B" w:rsidRPr="00DE6297" w:rsidRDefault="001C654B" w:rsidP="001C654B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E6297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評卷參考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360B5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62.75pt;margin-top:-.75pt;width:162.75pt;height:50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">
                <v:textbox>
                  <w:txbxContent>
                    <w:p w14:paraId="33CB3F7A" w14:textId="77777777" w:rsidR="001C654B" w:rsidRPr="00DE6297" w:rsidRDefault="001C654B" w:rsidP="001C654B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E6297">
                        <w:rPr>
                          <w:rFonts w:hint="eastAsia"/>
                          <w:sz w:val="72"/>
                          <w:szCs w:val="72"/>
                        </w:rPr>
                        <w:t>評卷參考</w:t>
                      </w:r>
                    </w:p>
                  </w:txbxContent>
                </v:textbox>
              </v:shape>
            </w:pict>
          </mc:Fallback>
        </mc:AlternateContent>
      </w:r>
    </w:p>
    <w:p w14:paraId="6AB42BCA" w14:textId="04CED774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2B23DE6" w14:textId="77777777" w:rsidR="001C654B" w:rsidRDefault="001C654B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3AFD8AE1" w14:textId="77777777" w:rsidR="001C654B" w:rsidRDefault="001C654B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8416" behindDoc="0" locked="0" layoutInCell="1" allowOverlap="1" wp14:anchorId="2BC5A9FD" wp14:editId="591716FD">
            <wp:simplePos x="0" y="0"/>
            <wp:positionH relativeFrom="column">
              <wp:posOffset>2540</wp:posOffset>
            </wp:positionH>
            <wp:positionV relativeFrom="paragraph">
              <wp:posOffset>61595</wp:posOffset>
            </wp:positionV>
            <wp:extent cx="6120130" cy="2564130"/>
            <wp:effectExtent l="0" t="0" r="1270" b="1270"/>
            <wp:wrapTopAndBottom/>
            <wp:docPr id="189237148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1480" name="Picture 1" descr="A close up of tex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3F9A9" w14:textId="77777777" w:rsidR="001C654B" w:rsidRDefault="001C654B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1488" behindDoc="0" locked="0" layoutInCell="1" allowOverlap="1" wp14:anchorId="4C771874" wp14:editId="0FF1FE8C">
            <wp:simplePos x="0" y="0"/>
            <wp:positionH relativeFrom="column">
              <wp:posOffset>2540</wp:posOffset>
            </wp:positionH>
            <wp:positionV relativeFrom="paragraph">
              <wp:posOffset>2203878</wp:posOffset>
            </wp:positionV>
            <wp:extent cx="6120130" cy="451485"/>
            <wp:effectExtent l="0" t="0" r="1270" b="5715"/>
            <wp:wrapTopAndBottom/>
            <wp:docPr id="1183134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34656" name="Picture 118313465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48ADBEA2" w14:textId="77777777" w:rsidR="001C654B" w:rsidRDefault="001C654B" w:rsidP="001C654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0464" behindDoc="0" locked="0" layoutInCell="1" allowOverlap="1" wp14:anchorId="51BF039F" wp14:editId="27FABE89">
            <wp:simplePos x="0" y="0"/>
            <wp:positionH relativeFrom="column">
              <wp:posOffset>2540</wp:posOffset>
            </wp:positionH>
            <wp:positionV relativeFrom="paragraph">
              <wp:posOffset>35560</wp:posOffset>
            </wp:positionV>
            <wp:extent cx="6120130" cy="1483360"/>
            <wp:effectExtent l="0" t="0" r="1270" b="2540"/>
            <wp:wrapTopAndBottom/>
            <wp:docPr id="15298408" name="Picture 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08" name="Picture 2" descr="A close up of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BBC0D" w14:textId="5ABB3DE9" w:rsidR="001C654B" w:rsidRDefault="001C654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9E7E9D1" w14:textId="77777777" w:rsidR="00C22115" w:rsidRDefault="00C22115" w:rsidP="00C22115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15584" behindDoc="0" locked="0" layoutInCell="1" allowOverlap="1" wp14:anchorId="65A54330" wp14:editId="100F69C6">
            <wp:simplePos x="0" y="0"/>
            <wp:positionH relativeFrom="column">
              <wp:posOffset>2540</wp:posOffset>
            </wp:positionH>
            <wp:positionV relativeFrom="paragraph">
              <wp:posOffset>2618859</wp:posOffset>
            </wp:positionV>
            <wp:extent cx="6120130" cy="917575"/>
            <wp:effectExtent l="0" t="0" r="1270" b="0"/>
            <wp:wrapTopAndBottom/>
            <wp:docPr id="1937720580" name="Picture 8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0580" name="Picture 8" descr="A close up of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4560" behindDoc="0" locked="0" layoutInCell="1" allowOverlap="1" wp14:anchorId="3A598288" wp14:editId="16F17EB0">
            <wp:simplePos x="0" y="0"/>
            <wp:positionH relativeFrom="column">
              <wp:posOffset>2540</wp:posOffset>
            </wp:positionH>
            <wp:positionV relativeFrom="paragraph">
              <wp:posOffset>1321804</wp:posOffset>
            </wp:positionV>
            <wp:extent cx="6120130" cy="1091565"/>
            <wp:effectExtent l="0" t="0" r="1270" b="635"/>
            <wp:wrapTopAndBottom/>
            <wp:docPr id="693087090" name="Picture 5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7090" name="Picture 5" descr="A close up of tex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4</w:t>
      </w:r>
    </w:p>
    <w:p w14:paraId="6101D496" w14:textId="77777777" w:rsidR="00C22115" w:rsidRDefault="00C22115" w:rsidP="00C22115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3536" behindDoc="0" locked="0" layoutInCell="1" allowOverlap="1" wp14:anchorId="4995F343" wp14:editId="18A23C91">
            <wp:simplePos x="0" y="0"/>
            <wp:positionH relativeFrom="column">
              <wp:posOffset>2540</wp:posOffset>
            </wp:positionH>
            <wp:positionV relativeFrom="paragraph">
              <wp:posOffset>78105</wp:posOffset>
            </wp:positionV>
            <wp:extent cx="6120130" cy="476250"/>
            <wp:effectExtent l="0" t="0" r="1270" b="6350"/>
            <wp:wrapTopAndBottom/>
            <wp:docPr id="1524183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3196" name="Picture 15241831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F499C" w14:textId="211105D5" w:rsidR="00C22115" w:rsidRDefault="00C22115" w:rsidP="00C22115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8656" behindDoc="0" locked="0" layoutInCell="1" allowOverlap="1" wp14:anchorId="2777CC40" wp14:editId="39E38047">
            <wp:simplePos x="0" y="0"/>
            <wp:positionH relativeFrom="column">
              <wp:posOffset>2540</wp:posOffset>
            </wp:positionH>
            <wp:positionV relativeFrom="paragraph">
              <wp:posOffset>4211143</wp:posOffset>
            </wp:positionV>
            <wp:extent cx="6120130" cy="594360"/>
            <wp:effectExtent l="0" t="0" r="1270" b="2540"/>
            <wp:wrapTopAndBottom/>
            <wp:docPr id="2022464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64252" name="Picture 202246425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7632" behindDoc="0" locked="0" layoutInCell="1" allowOverlap="1" wp14:anchorId="67BCF324" wp14:editId="56C893A1">
            <wp:simplePos x="0" y="0"/>
            <wp:positionH relativeFrom="column">
              <wp:posOffset>2540</wp:posOffset>
            </wp:positionH>
            <wp:positionV relativeFrom="paragraph">
              <wp:posOffset>396757</wp:posOffset>
            </wp:positionV>
            <wp:extent cx="6120130" cy="3714750"/>
            <wp:effectExtent l="0" t="0" r="1270" b="6350"/>
            <wp:wrapTopAndBottom/>
            <wp:docPr id="1138202172" name="Picture 9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02172" name="Picture 9" descr="A white paper with black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2015</w:t>
      </w:r>
    </w:p>
    <w:p w14:paraId="6ECA4B31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22752" behindDoc="0" locked="0" layoutInCell="1" allowOverlap="1" wp14:anchorId="41A393E3" wp14:editId="3B6D3E30">
            <wp:simplePos x="0" y="0"/>
            <wp:positionH relativeFrom="column">
              <wp:posOffset>76968</wp:posOffset>
            </wp:positionH>
            <wp:positionV relativeFrom="paragraph">
              <wp:posOffset>2735477</wp:posOffset>
            </wp:positionV>
            <wp:extent cx="6120130" cy="580390"/>
            <wp:effectExtent l="0" t="0" r="1270" b="3810"/>
            <wp:wrapTopAndBottom/>
            <wp:docPr id="169786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6398" name="Picture 1697863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1728" behindDoc="0" locked="0" layoutInCell="1" allowOverlap="1" wp14:anchorId="68F77F4B" wp14:editId="79DB4180">
            <wp:simplePos x="0" y="0"/>
            <wp:positionH relativeFrom="column">
              <wp:posOffset>2540</wp:posOffset>
            </wp:positionH>
            <wp:positionV relativeFrom="paragraph">
              <wp:posOffset>1353584</wp:posOffset>
            </wp:positionV>
            <wp:extent cx="6120130" cy="967105"/>
            <wp:effectExtent l="0" t="0" r="1270" b="0"/>
            <wp:wrapTopAndBottom/>
            <wp:docPr id="953757471" name="Picture 12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57471" name="Picture 12" descr="A close-up of a sign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2016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/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0704" behindDoc="0" locked="0" layoutInCell="1" allowOverlap="1" wp14:anchorId="6B6CC2DC" wp14:editId="467C5966">
            <wp:simplePos x="0" y="0"/>
            <wp:positionH relativeFrom="column">
              <wp:posOffset>2540</wp:posOffset>
            </wp:positionH>
            <wp:positionV relativeFrom="paragraph">
              <wp:posOffset>492760</wp:posOffset>
            </wp:positionV>
            <wp:extent cx="6120130" cy="572770"/>
            <wp:effectExtent l="0" t="0" r="1270" b="0"/>
            <wp:wrapTopAndBottom/>
            <wp:docPr id="392177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7959" name="Picture 39217795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3968D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4800" behindDoc="0" locked="0" layoutInCell="1" allowOverlap="1" wp14:anchorId="2B7E720D" wp14:editId="2CEA27F4">
            <wp:simplePos x="0" y="0"/>
            <wp:positionH relativeFrom="column">
              <wp:posOffset>321517</wp:posOffset>
            </wp:positionH>
            <wp:positionV relativeFrom="paragraph">
              <wp:posOffset>1605088</wp:posOffset>
            </wp:positionV>
            <wp:extent cx="6120130" cy="514985"/>
            <wp:effectExtent l="0" t="0" r="1270" b="5715"/>
            <wp:wrapTopAndBottom/>
            <wp:docPr id="17608101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10168" name="Picture 176081016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3776" behindDoc="0" locked="0" layoutInCell="1" allowOverlap="1" wp14:anchorId="2E0B7D34" wp14:editId="09CF0B43">
            <wp:simplePos x="0" y="0"/>
            <wp:positionH relativeFrom="column">
              <wp:posOffset>76968</wp:posOffset>
            </wp:positionH>
            <wp:positionV relativeFrom="paragraph">
              <wp:posOffset>926480</wp:posOffset>
            </wp:positionV>
            <wp:extent cx="6120130" cy="514985"/>
            <wp:effectExtent l="0" t="0" r="1270" b="5715"/>
            <wp:wrapTopAndBottom/>
            <wp:docPr id="12790256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25610" name="Picture 12790256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30D54" w14:textId="77777777" w:rsidR="001C654B" w:rsidRDefault="001C654B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6118E0B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7872" behindDoc="0" locked="0" layoutInCell="1" allowOverlap="1" wp14:anchorId="4CD91EBD" wp14:editId="407D2335">
            <wp:simplePos x="0" y="0"/>
            <wp:positionH relativeFrom="column">
              <wp:posOffset>2540</wp:posOffset>
            </wp:positionH>
            <wp:positionV relativeFrom="paragraph">
              <wp:posOffset>1379545</wp:posOffset>
            </wp:positionV>
            <wp:extent cx="6120130" cy="796290"/>
            <wp:effectExtent l="0" t="0" r="1270" b="3810"/>
            <wp:wrapTopAndBottom/>
            <wp:docPr id="1079576220" name="Picture 17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76220" name="Picture 17" descr="A close up of 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6848" behindDoc="0" locked="0" layoutInCell="1" allowOverlap="1" wp14:anchorId="1BBC8D56" wp14:editId="2B86D0FE">
            <wp:simplePos x="0" y="0"/>
            <wp:positionH relativeFrom="column">
              <wp:posOffset>2540</wp:posOffset>
            </wp:positionH>
            <wp:positionV relativeFrom="paragraph">
              <wp:posOffset>439302</wp:posOffset>
            </wp:positionV>
            <wp:extent cx="6120130" cy="671830"/>
            <wp:effectExtent l="0" t="0" r="1270" b="1270"/>
            <wp:wrapTopAndBottom/>
            <wp:docPr id="3169324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2490" name="Picture 31693249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3A82F40B" w14:textId="77777777" w:rsidR="00AC2659" w:rsidRDefault="00AC2659" w:rsidP="00AC2659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3CB939F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30944" behindDoc="0" locked="0" layoutInCell="1" allowOverlap="1" wp14:anchorId="78BF34F0" wp14:editId="5A5EDA6A">
            <wp:simplePos x="0" y="0"/>
            <wp:positionH relativeFrom="column">
              <wp:posOffset>66675</wp:posOffset>
            </wp:positionH>
            <wp:positionV relativeFrom="paragraph">
              <wp:posOffset>1986413</wp:posOffset>
            </wp:positionV>
            <wp:extent cx="5994400" cy="698500"/>
            <wp:effectExtent l="0" t="0" r="0" b="0"/>
            <wp:wrapTopAndBottom/>
            <wp:docPr id="1342856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56876" name="Picture 134285687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53EAFB80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29920" behindDoc="0" locked="0" layoutInCell="1" allowOverlap="1" wp14:anchorId="03EDFEAF" wp14:editId="5C5041CF">
            <wp:simplePos x="0" y="0"/>
            <wp:positionH relativeFrom="column">
              <wp:posOffset>66675</wp:posOffset>
            </wp:positionH>
            <wp:positionV relativeFrom="paragraph">
              <wp:posOffset>3175</wp:posOffset>
            </wp:positionV>
            <wp:extent cx="5994400" cy="1320800"/>
            <wp:effectExtent l="0" t="0" r="0" b="0"/>
            <wp:wrapTopAndBottom/>
            <wp:docPr id="1614170171" name="Picture 18" descr="A close up of a white pap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70171" name="Picture 18" descr="A close up of a white paper&#10;&#10;Description automatically generated with medium confidenc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FE59E" w14:textId="4B22C7F4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32992" behindDoc="0" locked="0" layoutInCell="1" allowOverlap="1" wp14:anchorId="36358E3A" wp14:editId="76CE586E">
            <wp:simplePos x="0" y="0"/>
            <wp:positionH relativeFrom="column">
              <wp:posOffset>289560</wp:posOffset>
            </wp:positionH>
            <wp:positionV relativeFrom="paragraph">
              <wp:posOffset>528955</wp:posOffset>
            </wp:positionV>
            <wp:extent cx="5537835" cy="807720"/>
            <wp:effectExtent l="0" t="0" r="0" b="5080"/>
            <wp:wrapTopAndBottom/>
            <wp:docPr id="42995893" name="Picture 20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893" name="Picture 20" descr="A white background with black and white clouds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2019</w:t>
      </w:r>
    </w:p>
    <w:p w14:paraId="21D88537" w14:textId="105DBAA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34016" behindDoc="0" locked="0" layoutInCell="1" allowOverlap="1" wp14:anchorId="30A65937" wp14:editId="6657011B">
            <wp:simplePos x="0" y="0"/>
            <wp:positionH relativeFrom="column">
              <wp:posOffset>460639</wp:posOffset>
            </wp:positionH>
            <wp:positionV relativeFrom="paragraph">
              <wp:posOffset>1069687</wp:posOffset>
            </wp:positionV>
            <wp:extent cx="5232400" cy="698500"/>
            <wp:effectExtent l="0" t="0" r="0" b="0"/>
            <wp:wrapThrough wrapText="bothSides">
              <wp:wrapPolygon edited="0">
                <wp:start x="0" y="0"/>
                <wp:lineTo x="0" y="21207"/>
                <wp:lineTo x="21548" y="21207"/>
                <wp:lineTo x="21548" y="0"/>
                <wp:lineTo x="0" y="0"/>
              </wp:wrapPolygon>
            </wp:wrapThrough>
            <wp:docPr id="1527999731" name="Picture 21" descr="A black and white image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9731" name="Picture 21" descr="A black and white image of a person's face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7A82" w14:textId="6ED12A38" w:rsidR="00AC2659" w:rsidRDefault="00AC2659" w:rsidP="00AC2659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63C4518D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957346B" w14:textId="77777777" w:rsidR="00AC2659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07565ECC" w14:textId="35696087" w:rsidR="00AC2659" w:rsidRDefault="00651F85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41184" behindDoc="0" locked="0" layoutInCell="1" allowOverlap="1" wp14:anchorId="220ECB02" wp14:editId="3F86213D">
            <wp:simplePos x="0" y="0"/>
            <wp:positionH relativeFrom="column">
              <wp:posOffset>366395</wp:posOffset>
            </wp:positionH>
            <wp:positionV relativeFrom="paragraph">
              <wp:posOffset>1055035</wp:posOffset>
            </wp:positionV>
            <wp:extent cx="5384800" cy="584200"/>
            <wp:effectExtent l="0" t="0" r="0" b="0"/>
            <wp:wrapNone/>
            <wp:docPr id="25738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82404" name="Picture 25738240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65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AC265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AC2659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</w:t>
      </w:r>
      <w:r w:rsidR="00AC265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0</w:t>
      </w:r>
    </w:p>
    <w:p w14:paraId="177F5AA7" w14:textId="7171CB34" w:rsidR="00AC2659" w:rsidRPr="00124186" w:rsidRDefault="00AC2659" w:rsidP="00AC2659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noProof/>
          <w:u w:val="single"/>
        </w:rPr>
        <w:drawing>
          <wp:anchor distT="0" distB="0" distL="114300" distR="114300" simplePos="0" relativeHeight="251736064" behindDoc="0" locked="0" layoutInCell="1" allowOverlap="1" wp14:anchorId="22FAB7B5" wp14:editId="0FF5038B">
            <wp:simplePos x="0" y="0"/>
            <wp:positionH relativeFrom="column">
              <wp:posOffset>321310</wp:posOffset>
            </wp:positionH>
            <wp:positionV relativeFrom="paragraph">
              <wp:posOffset>45720</wp:posOffset>
            </wp:positionV>
            <wp:extent cx="5486400" cy="558800"/>
            <wp:effectExtent l="0" t="0" r="0" b="0"/>
            <wp:wrapTopAndBottom/>
            <wp:docPr id="11457314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31406" name="Picture 114573140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A5E53" w14:textId="7BF65D62" w:rsidR="00AC2659" w:rsidRDefault="00651F85" w:rsidP="00BF1A0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u w:val="single"/>
        </w:rPr>
        <w:drawing>
          <wp:anchor distT="0" distB="0" distL="114300" distR="114300" simplePos="0" relativeHeight="251737088" behindDoc="0" locked="0" layoutInCell="1" allowOverlap="1" wp14:anchorId="0BC58865" wp14:editId="4786864A">
            <wp:simplePos x="0" y="0"/>
            <wp:positionH relativeFrom="column">
              <wp:posOffset>321310</wp:posOffset>
            </wp:positionH>
            <wp:positionV relativeFrom="paragraph">
              <wp:posOffset>504394</wp:posOffset>
            </wp:positionV>
            <wp:extent cx="5486400" cy="406400"/>
            <wp:effectExtent l="0" t="0" r="0" b="0"/>
            <wp:wrapTopAndBottom/>
            <wp:docPr id="18084502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0291" name="Picture 1808450291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659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47AE370" w14:textId="0908CBC3" w:rsidR="00BF1A0F" w:rsidRPr="003326F4" w:rsidRDefault="00BF1A0F" w:rsidP="00BF1A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 w:rsidRPr="003326F4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3326F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02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</w:p>
    <w:p w14:paraId="29742CA3" w14:textId="6D0C6E7B" w:rsidR="00BF1A0F" w:rsidRDefault="00BF1A0F" w:rsidP="00BF1A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739136" behindDoc="0" locked="0" layoutInCell="1" allowOverlap="1" wp14:anchorId="7DB5A947" wp14:editId="3D2BFA16">
            <wp:simplePos x="0" y="0"/>
            <wp:positionH relativeFrom="column">
              <wp:posOffset>438180</wp:posOffset>
            </wp:positionH>
            <wp:positionV relativeFrom="paragraph">
              <wp:posOffset>2342470</wp:posOffset>
            </wp:positionV>
            <wp:extent cx="5435600" cy="3949700"/>
            <wp:effectExtent l="0" t="0" r="0" b="0"/>
            <wp:wrapTopAndBottom/>
            <wp:docPr id="1192448871" name="Picture 28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8871" name="Picture 28" descr="A close-up of a document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inline distT="0" distB="0" distL="0" distR="0" wp14:anchorId="5B25EA0B" wp14:editId="58908FD8">
            <wp:extent cx="5994400" cy="2133600"/>
            <wp:effectExtent l="0" t="0" r="0" b="0"/>
            <wp:docPr id="87565503" name="Picture 2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503" name="Picture 27" descr="A white background with black text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427E" w14:textId="23BA038D" w:rsidR="00BF1A0F" w:rsidRDefault="00BF1A0F" w:rsidP="00BF1A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A468CFE" w14:textId="77777777" w:rsidR="00BF1A0F" w:rsidRDefault="00BF1A0F" w:rsidP="00BF1A0F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1A26B09" w14:textId="77777777" w:rsidR="00BF1A0F" w:rsidRDefault="00BF1A0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8E120BC" w14:textId="1F9BA8AB" w:rsidR="00BF1A0F" w:rsidRPr="003326F4" w:rsidRDefault="00BF1A0F" w:rsidP="00BF1A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 w:rsidRPr="003326F4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3326F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02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1FB1BCFE" w14:textId="77777777" w:rsidR="00BF1A0F" w:rsidRDefault="00BF1A0F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inline distT="0" distB="0" distL="0" distR="0" wp14:anchorId="3CEB483B" wp14:editId="293ED574">
            <wp:extent cx="6120130" cy="1299845"/>
            <wp:effectExtent l="0" t="0" r="1270" b="0"/>
            <wp:docPr id="429909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09147" name="Picture 42990914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16F2" w14:textId="77777777" w:rsidR="00BF1A0F" w:rsidRDefault="00BF1A0F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64F8FE01" w14:textId="77777777" w:rsidR="00BF1A0F" w:rsidRDefault="00BF1A0F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3F356021" w14:textId="77777777" w:rsidR="00BF1A0F" w:rsidRPr="003326F4" w:rsidRDefault="00BF1A0F" w:rsidP="00BF1A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inline distT="0" distB="0" distL="0" distR="0" wp14:anchorId="6A8F8AB2" wp14:editId="1FC8BA6A">
            <wp:extent cx="6120130" cy="1081405"/>
            <wp:effectExtent l="0" t="0" r="1270" b="0"/>
            <wp:docPr id="1485952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52562" name="Picture 148595256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B56" w14:textId="77777777" w:rsidR="00AC2659" w:rsidRDefault="00AC2659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441EB71" w14:textId="780171AB" w:rsidR="001D7D97" w:rsidRDefault="001D7D97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2023</w:t>
      </w:r>
    </w:p>
    <w:p w14:paraId="4B1FC9F4" w14:textId="6849288C" w:rsidR="001D7D97" w:rsidRPr="00C42B18" w:rsidRDefault="001D7D97" w:rsidP="00C42B18">
      <w:pPr>
        <w:tabs>
          <w:tab w:val="left" w:pos="8590"/>
        </w:tabs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40160" behindDoc="0" locked="0" layoutInCell="1" allowOverlap="1" wp14:anchorId="59A5768C" wp14:editId="68BEEF6E">
            <wp:simplePos x="0" y="0"/>
            <wp:positionH relativeFrom="column">
              <wp:posOffset>-4445</wp:posOffset>
            </wp:positionH>
            <wp:positionV relativeFrom="paragraph">
              <wp:posOffset>45085</wp:posOffset>
            </wp:positionV>
            <wp:extent cx="6120130" cy="1233805"/>
            <wp:effectExtent l="0" t="0" r="1270" b="0"/>
            <wp:wrapTopAndBottom/>
            <wp:docPr id="679134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4172" name="Picture 67913417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D7D97" w:rsidRPr="00C42B18" w:rsidSect="003A51A2">
      <w:headerReference w:type="default" r:id="rId70"/>
      <w:footerReference w:type="default" r:id="rId71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CE426E" w14:textId="77777777" w:rsidR="00892B71" w:rsidRDefault="00892B71">
      <w:r>
        <w:separator/>
      </w:r>
    </w:p>
  </w:endnote>
  <w:endnote w:type="continuationSeparator" w:id="0">
    <w:p w14:paraId="7FD8EE49" w14:textId="77777777" w:rsidR="00892B71" w:rsidRDefault="00892B71">
      <w:r>
        <w:continuationSeparator/>
      </w:r>
    </w:p>
  </w:endnote>
  <w:endnote w:type="continuationNotice" w:id="1">
    <w:p w14:paraId="1A69E5A1" w14:textId="77777777" w:rsidR="00892B71" w:rsidRDefault="00892B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4C74C6D6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17D6F0" w14:textId="77777777" w:rsidR="00892B71" w:rsidRDefault="00892B71">
      <w:r>
        <w:separator/>
      </w:r>
    </w:p>
  </w:footnote>
  <w:footnote w:type="continuationSeparator" w:id="0">
    <w:p w14:paraId="3BC40E5F" w14:textId="77777777" w:rsidR="00892B71" w:rsidRDefault="00892B71">
      <w:r>
        <w:continuationSeparator/>
      </w:r>
    </w:p>
  </w:footnote>
  <w:footnote w:type="continuationNotice" w:id="1">
    <w:p w14:paraId="14526333" w14:textId="77777777" w:rsidR="00892B71" w:rsidRDefault="00892B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3F61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0C4B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87E87"/>
    <w:rsid w:val="00191031"/>
    <w:rsid w:val="00191C78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54B"/>
    <w:rsid w:val="001C6C59"/>
    <w:rsid w:val="001D3BC6"/>
    <w:rsid w:val="001D4DF5"/>
    <w:rsid w:val="001D5541"/>
    <w:rsid w:val="001D5C03"/>
    <w:rsid w:val="001D6FE0"/>
    <w:rsid w:val="001D7959"/>
    <w:rsid w:val="001D7D97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D22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47F76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A51A2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2CD9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053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7695D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1C7B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68CF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1F85"/>
    <w:rsid w:val="00652BF3"/>
    <w:rsid w:val="00652D02"/>
    <w:rsid w:val="00653F0C"/>
    <w:rsid w:val="00660BF9"/>
    <w:rsid w:val="00661572"/>
    <w:rsid w:val="00663685"/>
    <w:rsid w:val="006654DC"/>
    <w:rsid w:val="00666807"/>
    <w:rsid w:val="006669A8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86E76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0E17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202E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37A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2B71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A5B8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659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54C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A0F"/>
    <w:rsid w:val="00BF1B40"/>
    <w:rsid w:val="00BF22CF"/>
    <w:rsid w:val="00BF3078"/>
    <w:rsid w:val="00BF3BDD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115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2B18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180B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5F7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71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2</TotalTime>
  <Pages>20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3</cp:revision>
  <cp:lastPrinted>2024-02-22T00:58:00Z</cp:lastPrinted>
  <dcterms:created xsi:type="dcterms:W3CDTF">2026-09-20T13:13:00Z</dcterms:created>
  <dcterms:modified xsi:type="dcterms:W3CDTF">2026-09-20T14:18:00Z</dcterms:modified>
</cp:coreProperties>
</file>