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E46AF22" w14:textId="1AE9A2A0" w:rsidR="0084054B" w:rsidRPr="00BF22CF" w:rsidRDefault="00127070" w:rsidP="000E1D7E">
      <w:pPr>
        <w:spacing w:line="360" w:lineRule="auto"/>
        <w:rPr>
          <w:rFonts w:ascii="Times New Roman" w:eastAsiaTheme="minorEastAsia" w:hAnsi="Times New Roman" w:hint="eastAsia"/>
          <w:i/>
          <w:iCs/>
        </w:rPr>
      </w:pPr>
      <w:r>
        <w:rPr>
          <w:rFonts w:ascii="Times New Roman" w:eastAsiaTheme="minorEastAsia" w:hAnsi="Times New Roman" w:hint="eastAsia"/>
          <w:b/>
          <w:sz w:val="24"/>
          <w:szCs w:val="24"/>
        </w:rPr>
        <w:t>主修</w:t>
      </w:r>
      <w:r>
        <w:rPr>
          <w:rFonts w:ascii="Times New Roman" w:eastAsiaTheme="minorEastAsia" w:hAnsi="Times New Roman" w:hint="eastAsia"/>
          <w:b/>
          <w:sz w:val="24"/>
          <w:szCs w:val="24"/>
        </w:rPr>
        <w:t>-</w:t>
      </w:r>
      <w:r>
        <w:rPr>
          <w:rFonts w:ascii="Times New Roman" w:eastAsiaTheme="minorEastAsia" w:hAnsi="Times New Roman"/>
          <w:b/>
          <w:sz w:val="24"/>
          <w:szCs w:val="24"/>
        </w:rPr>
        <w:t>--</w:t>
      </w:r>
      <w:r w:rsidR="00697A06">
        <w:rPr>
          <w:rFonts w:ascii="Times New Roman" w:eastAsiaTheme="minorEastAsia" w:hAnsi="Times New Roman" w:hint="eastAsia"/>
          <w:b/>
          <w:sz w:val="24"/>
          <w:szCs w:val="24"/>
        </w:rPr>
        <w:t>數據庫</w:t>
      </w:r>
      <w:r w:rsidR="00697A06">
        <w:rPr>
          <w:rFonts w:ascii="Times New Roman" w:eastAsiaTheme="minorEastAsia" w:hAnsi="Times New Roman" w:hint="eastAsia"/>
          <w:b/>
          <w:sz w:val="24"/>
          <w:szCs w:val="24"/>
        </w:rPr>
        <w:t xml:space="preserve"> Database</w:t>
      </w:r>
    </w:p>
    <w:p w14:paraId="2A6CB50D" w14:textId="2E34D823" w:rsidR="00532856" w:rsidRDefault="006D5571" w:rsidP="000E1D7E">
      <w:pPr>
        <w:tabs>
          <w:tab w:val="left" w:pos="840"/>
          <w:tab w:val="left" w:pos="3600"/>
          <w:tab w:val="left" w:pos="6840"/>
          <w:tab w:val="left" w:pos="7560"/>
          <w:tab w:val="right" w:pos="9100"/>
        </w:tabs>
        <w:spacing w:line="360" w:lineRule="auto"/>
        <w:rPr>
          <w:rFonts w:ascii="Times New Roman" w:eastAsiaTheme="minorEastAsia" w:hAnsi="Times New Roman"/>
          <w:u w:val="single"/>
        </w:rPr>
      </w:pPr>
      <w:r w:rsidRPr="001E17A2">
        <w:rPr>
          <w:rFonts w:ascii="Times New Roman" w:eastAsiaTheme="minorEastAsia" w:hAnsi="Times New Roman"/>
        </w:rPr>
        <w:t xml:space="preserve">Name: </w:t>
      </w:r>
      <w:r w:rsidRPr="001E17A2">
        <w:rPr>
          <w:rFonts w:ascii="Times New Roman" w:eastAsiaTheme="minorEastAsia" w:hAnsi="Times New Roman"/>
        </w:rPr>
        <w:tab/>
      </w:r>
      <w:r w:rsidRPr="001E17A2">
        <w:rPr>
          <w:rFonts w:ascii="Times New Roman" w:eastAsiaTheme="minorEastAsia" w:hAnsi="Times New Roman"/>
          <w:u w:val="single"/>
        </w:rPr>
        <w:tab/>
      </w:r>
      <w:r w:rsidRPr="001E17A2">
        <w:rPr>
          <w:rFonts w:ascii="Times New Roman" w:eastAsiaTheme="minorEastAsia" w:hAnsi="Times New Roman"/>
        </w:rPr>
        <w:t xml:space="preserve"> </w:t>
      </w:r>
      <w:proofErr w:type="gramStart"/>
      <w:r w:rsidRPr="001E17A2">
        <w:rPr>
          <w:rFonts w:ascii="Times New Roman" w:eastAsiaTheme="minorEastAsia" w:hAnsi="Times New Roman"/>
        </w:rPr>
        <w:t xml:space="preserve">(  </w:t>
      </w:r>
      <w:proofErr w:type="gramEnd"/>
      <w:r w:rsidRPr="001E17A2">
        <w:rPr>
          <w:rFonts w:ascii="Times New Roman" w:eastAsiaTheme="minorEastAsia" w:hAnsi="Times New Roman"/>
        </w:rPr>
        <w:t xml:space="preserve">    </w:t>
      </w:r>
      <w:proofErr w:type="gramStart"/>
      <w:r w:rsidRPr="001E17A2">
        <w:rPr>
          <w:rFonts w:ascii="Times New Roman" w:eastAsiaTheme="minorEastAsia" w:hAnsi="Times New Roman"/>
        </w:rPr>
        <w:t xml:space="preserve">  )</w:t>
      </w:r>
      <w:proofErr w:type="gramEnd"/>
      <w:r w:rsidRPr="001E17A2">
        <w:rPr>
          <w:rFonts w:ascii="Times New Roman" w:eastAsiaTheme="minorEastAsia" w:hAnsi="Times New Roman"/>
        </w:rPr>
        <w:tab/>
        <w:t>Class:</w:t>
      </w:r>
      <w:r w:rsidRPr="001E17A2">
        <w:rPr>
          <w:rFonts w:ascii="Times New Roman" w:eastAsiaTheme="minorEastAsia" w:hAnsi="Times New Roman"/>
        </w:rPr>
        <w:tab/>
      </w:r>
      <w:r w:rsidRPr="001E17A2">
        <w:rPr>
          <w:rFonts w:ascii="Times New Roman" w:eastAsiaTheme="minorEastAsia" w:hAnsi="Times New Roman"/>
          <w:u w:val="single"/>
        </w:rPr>
        <w:tab/>
      </w:r>
    </w:p>
    <w:p w14:paraId="242FC066" w14:textId="7FD1DF28" w:rsidR="002375FA" w:rsidRDefault="00697A06" w:rsidP="00697A06">
      <w:pPr>
        <w:widowControl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 w:hint="eastAsia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60288" behindDoc="0" locked="0" layoutInCell="1" allowOverlap="1" wp14:anchorId="023A8D90" wp14:editId="1691A133">
            <wp:simplePos x="0" y="0"/>
            <wp:positionH relativeFrom="column">
              <wp:posOffset>374419</wp:posOffset>
            </wp:positionH>
            <wp:positionV relativeFrom="paragraph">
              <wp:posOffset>5422323</wp:posOffset>
            </wp:positionV>
            <wp:extent cx="5638800" cy="2865034"/>
            <wp:effectExtent l="0" t="0" r="0" b="5715"/>
            <wp:wrapNone/>
            <wp:docPr id="6449392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939202" name="Picture 64493920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41066" cy="28661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 w:hint="eastAsia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59264" behindDoc="0" locked="0" layoutInCell="1" allowOverlap="1" wp14:anchorId="1B2E2A83" wp14:editId="0844FE5C">
            <wp:simplePos x="0" y="0"/>
            <wp:positionH relativeFrom="column">
              <wp:posOffset>-58</wp:posOffset>
            </wp:positionH>
            <wp:positionV relativeFrom="paragraph">
              <wp:posOffset>2389159</wp:posOffset>
            </wp:positionV>
            <wp:extent cx="5943600" cy="2931795"/>
            <wp:effectExtent l="0" t="0" r="0" b="1905"/>
            <wp:wrapTopAndBottom/>
            <wp:docPr id="926837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3740" name="Picture 9268374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 w:hint="eastAsia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58240" behindDoc="0" locked="0" layoutInCell="1" allowOverlap="1" wp14:anchorId="041EEFC3" wp14:editId="3338EB7B">
            <wp:simplePos x="0" y="0"/>
            <wp:positionH relativeFrom="column">
              <wp:posOffset>-83185</wp:posOffset>
            </wp:positionH>
            <wp:positionV relativeFrom="paragraph">
              <wp:posOffset>476250</wp:posOffset>
            </wp:positionV>
            <wp:extent cx="5624830" cy="1913255"/>
            <wp:effectExtent l="0" t="0" r="1270" b="4445"/>
            <wp:wrapTopAndBottom/>
            <wp:docPr id="1452801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01853" name="Picture 145280185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24830" cy="1913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A521C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2012</w:t>
      </w:r>
      <w:r w:rsidR="002375FA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42B81C08" w14:textId="31DC0F29" w:rsidR="00697A06" w:rsidRDefault="00697A06" w:rsidP="008F4378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662336" behindDoc="0" locked="0" layoutInCell="1" allowOverlap="1" wp14:anchorId="3AC7DA6A" wp14:editId="10814C44">
            <wp:simplePos x="0" y="0"/>
            <wp:positionH relativeFrom="column">
              <wp:posOffset>57</wp:posOffset>
            </wp:positionH>
            <wp:positionV relativeFrom="paragraph">
              <wp:posOffset>1757680</wp:posOffset>
            </wp:positionV>
            <wp:extent cx="4806950" cy="1936750"/>
            <wp:effectExtent l="0" t="0" r="6350" b="6350"/>
            <wp:wrapTopAndBottom/>
            <wp:docPr id="5772507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50796" name="Picture 57725079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695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61312" behindDoc="0" locked="0" layoutInCell="1" allowOverlap="1" wp14:anchorId="0550B99A" wp14:editId="39EF5B90">
            <wp:simplePos x="0" y="0"/>
            <wp:positionH relativeFrom="column">
              <wp:posOffset>0</wp:posOffset>
            </wp:positionH>
            <wp:positionV relativeFrom="paragraph">
              <wp:posOffset>442248</wp:posOffset>
            </wp:positionV>
            <wp:extent cx="6120130" cy="1139825"/>
            <wp:effectExtent l="0" t="0" r="1270" b="3175"/>
            <wp:wrapTopAndBottom/>
            <wp:docPr id="194639295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92959" name="Picture 194639295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39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2013</w:t>
      </w:r>
    </w:p>
    <w:p w14:paraId="7A4B0D1A" w14:textId="46F3F7D5" w:rsidR="00697A06" w:rsidRDefault="00697A06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64384" behindDoc="0" locked="0" layoutInCell="1" allowOverlap="1" wp14:anchorId="5F3648F5" wp14:editId="3AF83962">
            <wp:simplePos x="0" y="0"/>
            <wp:positionH relativeFrom="column">
              <wp:posOffset>-231</wp:posOffset>
            </wp:positionH>
            <wp:positionV relativeFrom="paragraph">
              <wp:posOffset>5442585</wp:posOffset>
            </wp:positionV>
            <wp:extent cx="5208905" cy="3048000"/>
            <wp:effectExtent l="0" t="0" r="0" b="0"/>
            <wp:wrapNone/>
            <wp:docPr id="9538283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828377" name="Picture 953828377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8905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63360" behindDoc="0" locked="0" layoutInCell="1" allowOverlap="1" wp14:anchorId="4F0D6E01" wp14:editId="34997E07">
            <wp:simplePos x="0" y="0"/>
            <wp:positionH relativeFrom="column">
              <wp:posOffset>681</wp:posOffset>
            </wp:positionH>
            <wp:positionV relativeFrom="paragraph">
              <wp:posOffset>3239770</wp:posOffset>
            </wp:positionV>
            <wp:extent cx="3962400" cy="2088874"/>
            <wp:effectExtent l="0" t="0" r="0" b="0"/>
            <wp:wrapNone/>
            <wp:docPr id="17652810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281035" name="Picture 176528103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20888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12E41705" w14:textId="51800F82" w:rsidR="00697A06" w:rsidRDefault="00697A06" w:rsidP="008F4378">
      <w:pPr>
        <w:spacing w:line="360" w:lineRule="auto"/>
        <w:jc w:val="center"/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 w:hint="eastAsia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665408" behindDoc="0" locked="0" layoutInCell="1" allowOverlap="1" wp14:anchorId="38DFE00B" wp14:editId="5D047153">
            <wp:simplePos x="0" y="0"/>
            <wp:positionH relativeFrom="column">
              <wp:posOffset>0</wp:posOffset>
            </wp:positionH>
            <wp:positionV relativeFrom="paragraph">
              <wp:posOffset>95885</wp:posOffset>
            </wp:positionV>
            <wp:extent cx="6120130" cy="2941955"/>
            <wp:effectExtent l="0" t="0" r="1270" b="4445"/>
            <wp:wrapTopAndBottom/>
            <wp:docPr id="6509226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922631" name="Picture 650922631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77A9D5" w14:textId="324CCCC9" w:rsidR="00697A06" w:rsidRDefault="00924862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66432" behindDoc="0" locked="0" layoutInCell="1" allowOverlap="1" wp14:anchorId="0EC45BD9" wp14:editId="75A911B8">
            <wp:simplePos x="0" y="0"/>
            <wp:positionH relativeFrom="column">
              <wp:posOffset>96981</wp:posOffset>
            </wp:positionH>
            <wp:positionV relativeFrom="paragraph">
              <wp:posOffset>3987627</wp:posOffset>
            </wp:positionV>
            <wp:extent cx="6120130" cy="1273810"/>
            <wp:effectExtent l="0" t="0" r="1270" b="0"/>
            <wp:wrapNone/>
            <wp:docPr id="10238769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87692" name="Picture 102387692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6120130" cy="12738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7A06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2C15CF18" w14:textId="1A791011" w:rsidR="00697A06" w:rsidRDefault="00924862" w:rsidP="008F4378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 w:hint="eastAsia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670528" behindDoc="0" locked="0" layoutInCell="1" allowOverlap="1" wp14:anchorId="7A781FB8" wp14:editId="623C032A">
            <wp:simplePos x="0" y="0"/>
            <wp:positionH relativeFrom="column">
              <wp:posOffset>-41217</wp:posOffset>
            </wp:positionH>
            <wp:positionV relativeFrom="paragraph">
              <wp:posOffset>5803323</wp:posOffset>
            </wp:positionV>
            <wp:extent cx="5354696" cy="3214254"/>
            <wp:effectExtent l="0" t="0" r="5080" b="0"/>
            <wp:wrapNone/>
            <wp:docPr id="11041952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9528" name="Picture 110419528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55876" cy="32149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 w:hint="eastAsia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69504" behindDoc="0" locked="0" layoutInCell="1" allowOverlap="1" wp14:anchorId="4C7CEA43" wp14:editId="6407FC28">
            <wp:simplePos x="0" y="0"/>
            <wp:positionH relativeFrom="column">
              <wp:posOffset>-28690</wp:posOffset>
            </wp:positionH>
            <wp:positionV relativeFrom="paragraph">
              <wp:posOffset>4098925</wp:posOffset>
            </wp:positionV>
            <wp:extent cx="2729230" cy="1784985"/>
            <wp:effectExtent l="0" t="0" r="1270" b="5715"/>
            <wp:wrapTopAndBottom/>
            <wp:docPr id="103986186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861861" name="Picture 1039861861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29230" cy="1784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 w:hint="eastAsia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68480" behindDoc="0" locked="0" layoutInCell="1" allowOverlap="1" wp14:anchorId="6570A401" wp14:editId="1270FB6F">
            <wp:simplePos x="0" y="0"/>
            <wp:positionH relativeFrom="column">
              <wp:posOffset>-42545</wp:posOffset>
            </wp:positionH>
            <wp:positionV relativeFrom="paragraph">
              <wp:posOffset>1896110</wp:posOffset>
            </wp:positionV>
            <wp:extent cx="4377690" cy="2016125"/>
            <wp:effectExtent l="0" t="0" r="3810" b="3175"/>
            <wp:wrapTopAndBottom/>
            <wp:docPr id="16548882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888277" name="Picture 1654888277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77690" cy="2016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97A06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2014</w:t>
      </w:r>
    </w:p>
    <w:p w14:paraId="613431AC" w14:textId="69DE914C" w:rsidR="00924862" w:rsidRDefault="00924862" w:rsidP="008F4378">
      <w:pPr>
        <w:spacing w:line="360" w:lineRule="auto"/>
        <w:jc w:val="center"/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 w:hint="eastAsia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67456" behindDoc="0" locked="0" layoutInCell="1" allowOverlap="1" wp14:anchorId="022097B7" wp14:editId="6F1E3535">
            <wp:simplePos x="0" y="0"/>
            <wp:positionH relativeFrom="column">
              <wp:posOffset>0</wp:posOffset>
            </wp:positionH>
            <wp:positionV relativeFrom="paragraph">
              <wp:posOffset>53975</wp:posOffset>
            </wp:positionV>
            <wp:extent cx="6120130" cy="1212850"/>
            <wp:effectExtent l="0" t="0" r="1270" b="6350"/>
            <wp:wrapTopAndBottom/>
            <wp:docPr id="19792822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282240" name="Picture 197928224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12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03E0105" w14:textId="77777777" w:rsidR="00924862" w:rsidRDefault="00924862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77E359B4" w14:textId="36EDB5FB" w:rsidR="00924862" w:rsidRDefault="003202C1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672576" behindDoc="0" locked="0" layoutInCell="1" allowOverlap="1" wp14:anchorId="2E25191A" wp14:editId="49D710C6">
            <wp:simplePos x="0" y="0"/>
            <wp:positionH relativeFrom="column">
              <wp:posOffset>-83127</wp:posOffset>
            </wp:positionH>
            <wp:positionV relativeFrom="paragraph">
              <wp:posOffset>7229995</wp:posOffset>
            </wp:positionV>
            <wp:extent cx="6120130" cy="1648460"/>
            <wp:effectExtent l="0" t="0" r="1270" b="2540"/>
            <wp:wrapNone/>
            <wp:docPr id="1312583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5835" name="Picture 13125835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6120130" cy="16484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4862"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71552" behindDoc="0" locked="0" layoutInCell="1" allowOverlap="1" wp14:anchorId="0B19E2A7" wp14:editId="38B9259C">
            <wp:simplePos x="0" y="0"/>
            <wp:positionH relativeFrom="column">
              <wp:posOffset>0</wp:posOffset>
            </wp:positionH>
            <wp:positionV relativeFrom="paragraph">
              <wp:posOffset>462</wp:posOffset>
            </wp:positionV>
            <wp:extent cx="6120130" cy="5106035"/>
            <wp:effectExtent l="0" t="0" r="1270" b="0"/>
            <wp:wrapTopAndBottom/>
            <wp:docPr id="234327177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327177" name="Picture 234327177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106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24862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7D2B1406" w14:textId="278BED03" w:rsidR="003202C1" w:rsidRDefault="003202C1" w:rsidP="003202C1">
      <w:pPr>
        <w:widowControl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675648" behindDoc="0" locked="0" layoutInCell="1" allowOverlap="1" wp14:anchorId="0888875D" wp14:editId="01411F28">
            <wp:simplePos x="0" y="0"/>
            <wp:positionH relativeFrom="column">
              <wp:posOffset>-69215</wp:posOffset>
            </wp:positionH>
            <wp:positionV relativeFrom="paragraph">
              <wp:posOffset>3987800</wp:posOffset>
            </wp:positionV>
            <wp:extent cx="5721350" cy="2677795"/>
            <wp:effectExtent l="0" t="0" r="6350" b="1905"/>
            <wp:wrapTopAndBottom/>
            <wp:docPr id="89719376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193769" name="Picture 897193769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21350" cy="26777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74624" behindDoc="0" locked="0" layoutInCell="1" allowOverlap="1" wp14:anchorId="654DE72E" wp14:editId="3FFB0495">
            <wp:simplePos x="0" y="0"/>
            <wp:positionH relativeFrom="column">
              <wp:posOffset>-69273</wp:posOffset>
            </wp:positionH>
            <wp:positionV relativeFrom="paragraph">
              <wp:posOffset>1644304</wp:posOffset>
            </wp:positionV>
            <wp:extent cx="6403340" cy="2341245"/>
            <wp:effectExtent l="0" t="0" r="0" b="0"/>
            <wp:wrapTopAndBottom/>
            <wp:docPr id="457217392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217392" name="Picture 457217392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334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73600" behindDoc="0" locked="0" layoutInCell="1" allowOverlap="1" wp14:anchorId="412600B2" wp14:editId="4274C358">
            <wp:simplePos x="0" y="0"/>
            <wp:positionH relativeFrom="column">
              <wp:posOffset>0</wp:posOffset>
            </wp:positionH>
            <wp:positionV relativeFrom="paragraph">
              <wp:posOffset>400223</wp:posOffset>
            </wp:positionV>
            <wp:extent cx="5232400" cy="1244600"/>
            <wp:effectExtent l="0" t="0" r="0" b="0"/>
            <wp:wrapTopAndBottom/>
            <wp:docPr id="1538909222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909222" name="Picture 1538909222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2015</w:t>
      </w:r>
    </w:p>
    <w:p w14:paraId="2895AF31" w14:textId="3E10627C" w:rsidR="003202C1" w:rsidRDefault="003202C1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76672" behindDoc="0" locked="0" layoutInCell="1" allowOverlap="1" wp14:anchorId="640DBD0A" wp14:editId="0299FE10">
            <wp:simplePos x="0" y="0"/>
            <wp:positionH relativeFrom="column">
              <wp:posOffset>-68926</wp:posOffset>
            </wp:positionH>
            <wp:positionV relativeFrom="paragraph">
              <wp:posOffset>6218958</wp:posOffset>
            </wp:positionV>
            <wp:extent cx="6137275" cy="2355273"/>
            <wp:effectExtent l="0" t="0" r="0" b="0"/>
            <wp:wrapNone/>
            <wp:docPr id="172968200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682007" name="Picture 1729682007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38169" cy="23556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5DFF8157" w14:textId="5F1B7D03" w:rsidR="003202C1" w:rsidRDefault="002B70A2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678720" behindDoc="0" locked="0" layoutInCell="1" allowOverlap="1" wp14:anchorId="59AB4727" wp14:editId="373F3B50">
            <wp:simplePos x="0" y="0"/>
            <wp:positionH relativeFrom="column">
              <wp:posOffset>0</wp:posOffset>
            </wp:positionH>
            <wp:positionV relativeFrom="paragraph">
              <wp:posOffset>6502573</wp:posOffset>
            </wp:positionV>
            <wp:extent cx="6120130" cy="2439035"/>
            <wp:effectExtent l="0" t="0" r="1270" b="0"/>
            <wp:wrapNone/>
            <wp:docPr id="46275917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59178" name="Picture 46275917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612013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202C1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  <w:r w:rsidR="003202C1"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77696" behindDoc="0" locked="0" layoutInCell="1" allowOverlap="1" wp14:anchorId="7DB8E378" wp14:editId="2BD70D40">
            <wp:simplePos x="0" y="0"/>
            <wp:positionH relativeFrom="column">
              <wp:posOffset>0</wp:posOffset>
            </wp:positionH>
            <wp:positionV relativeFrom="paragraph">
              <wp:posOffset>67945</wp:posOffset>
            </wp:positionV>
            <wp:extent cx="6120130" cy="4386580"/>
            <wp:effectExtent l="0" t="0" r="1270" b="0"/>
            <wp:wrapTopAndBottom/>
            <wp:docPr id="108844604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446048" name="Picture 108844604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86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BBA13F1" w14:textId="5A349085" w:rsidR="003202C1" w:rsidRDefault="005E5EC4" w:rsidP="003202C1">
      <w:pPr>
        <w:widowControl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679744" behindDoc="0" locked="0" layoutInCell="1" allowOverlap="1" wp14:anchorId="2C3553A3" wp14:editId="69B5B4DC">
            <wp:simplePos x="0" y="0"/>
            <wp:positionH relativeFrom="column">
              <wp:posOffset>0</wp:posOffset>
            </wp:positionH>
            <wp:positionV relativeFrom="paragraph">
              <wp:posOffset>457200</wp:posOffset>
            </wp:positionV>
            <wp:extent cx="6045200" cy="2921000"/>
            <wp:effectExtent l="0" t="0" r="0" b="0"/>
            <wp:wrapTopAndBottom/>
            <wp:docPr id="157452136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521362" name="Picture 157452136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04520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2016</w:t>
      </w:r>
    </w:p>
    <w:p w14:paraId="1AC476DF" w14:textId="4AB164C6" w:rsidR="005E5EC4" w:rsidRDefault="00A518EF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81792" behindDoc="0" locked="0" layoutInCell="1" allowOverlap="1" wp14:anchorId="464A7835" wp14:editId="613D7668">
            <wp:simplePos x="0" y="0"/>
            <wp:positionH relativeFrom="column">
              <wp:posOffset>-69272</wp:posOffset>
            </wp:positionH>
            <wp:positionV relativeFrom="paragraph">
              <wp:posOffset>8075526</wp:posOffset>
            </wp:positionV>
            <wp:extent cx="6120130" cy="354330"/>
            <wp:effectExtent l="0" t="0" r="1270" b="1270"/>
            <wp:wrapNone/>
            <wp:docPr id="173243294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432948" name="Picture 1732432948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6120130" cy="3543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5EC4"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80768" behindDoc="0" locked="0" layoutInCell="1" allowOverlap="1" wp14:anchorId="2578A5C5" wp14:editId="2970288F">
            <wp:simplePos x="0" y="0"/>
            <wp:positionH relativeFrom="column">
              <wp:posOffset>-74930</wp:posOffset>
            </wp:positionH>
            <wp:positionV relativeFrom="paragraph">
              <wp:posOffset>2991485</wp:posOffset>
            </wp:positionV>
            <wp:extent cx="6120130" cy="4091940"/>
            <wp:effectExtent l="0" t="0" r="1270" b="0"/>
            <wp:wrapNone/>
            <wp:docPr id="15461390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3907" name="Picture 154613907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E5EC4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5AB8DC0B" w14:textId="55A7D4B4" w:rsidR="005E5EC4" w:rsidRDefault="00150C2B" w:rsidP="003202C1">
      <w:pPr>
        <w:widowControl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683840" behindDoc="0" locked="0" layoutInCell="1" allowOverlap="1" wp14:anchorId="6D319491" wp14:editId="2049523C">
            <wp:simplePos x="0" y="0"/>
            <wp:positionH relativeFrom="column">
              <wp:posOffset>-174</wp:posOffset>
            </wp:positionH>
            <wp:positionV relativeFrom="paragraph">
              <wp:posOffset>1784927</wp:posOffset>
            </wp:positionV>
            <wp:extent cx="5873750" cy="3768725"/>
            <wp:effectExtent l="0" t="0" r="6350" b="3175"/>
            <wp:wrapTopAndBottom/>
            <wp:docPr id="19502089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20890" name="Picture 195020890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3768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82816" behindDoc="0" locked="0" layoutInCell="1" allowOverlap="1" wp14:anchorId="289924BA" wp14:editId="4ABF0856">
            <wp:simplePos x="0" y="0"/>
            <wp:positionH relativeFrom="column">
              <wp:posOffset>0</wp:posOffset>
            </wp:positionH>
            <wp:positionV relativeFrom="paragraph">
              <wp:posOffset>521681</wp:posOffset>
            </wp:positionV>
            <wp:extent cx="4356100" cy="1181100"/>
            <wp:effectExtent l="0" t="0" r="0" b="0"/>
            <wp:wrapTopAndBottom/>
            <wp:docPr id="187476714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767141" name="Picture 1874767141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561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6571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2017</w:t>
      </w:r>
    </w:p>
    <w:p w14:paraId="76DE0C86" w14:textId="2297D7D5" w:rsidR="00616571" w:rsidRDefault="00150C2B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84864" behindDoc="0" locked="0" layoutInCell="1" allowOverlap="1" wp14:anchorId="50D925DF" wp14:editId="674E095F">
            <wp:simplePos x="0" y="0"/>
            <wp:positionH relativeFrom="column">
              <wp:posOffset>337705</wp:posOffset>
            </wp:positionH>
            <wp:positionV relativeFrom="paragraph">
              <wp:posOffset>5094605</wp:posOffset>
            </wp:positionV>
            <wp:extent cx="5250872" cy="3468801"/>
            <wp:effectExtent l="0" t="0" r="0" b="0"/>
            <wp:wrapNone/>
            <wp:docPr id="75161246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612468" name="Picture 751612468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50872" cy="34688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6571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3D54D0AC" w14:textId="682C9C2C" w:rsidR="00616571" w:rsidRDefault="00CC2120" w:rsidP="003202C1">
      <w:pPr>
        <w:widowControl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 w:hint="eastAsia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686912" behindDoc="0" locked="0" layoutInCell="1" allowOverlap="1" wp14:anchorId="73CB4A5B" wp14:editId="6576E043">
            <wp:simplePos x="0" y="0"/>
            <wp:positionH relativeFrom="column">
              <wp:posOffset>0</wp:posOffset>
            </wp:positionH>
            <wp:positionV relativeFrom="paragraph">
              <wp:posOffset>3613785</wp:posOffset>
            </wp:positionV>
            <wp:extent cx="5915660" cy="5400040"/>
            <wp:effectExtent l="0" t="0" r="2540" b="0"/>
            <wp:wrapTopAndBottom/>
            <wp:docPr id="101480222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02224" name="Picture 101480222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15660" cy="5400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 w:hint="eastAsia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85888" behindDoc="0" locked="0" layoutInCell="1" allowOverlap="1" wp14:anchorId="4B9D901A" wp14:editId="62B7CA8D">
            <wp:simplePos x="0" y="0"/>
            <wp:positionH relativeFrom="column">
              <wp:posOffset>231</wp:posOffset>
            </wp:positionH>
            <wp:positionV relativeFrom="paragraph">
              <wp:posOffset>428279</wp:posOffset>
            </wp:positionV>
            <wp:extent cx="4241800" cy="3225800"/>
            <wp:effectExtent l="0" t="0" r="0" b="0"/>
            <wp:wrapTopAndBottom/>
            <wp:docPr id="75073447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34472" name="Picture 750734472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4180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81F6C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2018</w:t>
      </w:r>
    </w:p>
    <w:p w14:paraId="39C1E727" w14:textId="142A6891" w:rsidR="00E81F6C" w:rsidRDefault="00F53600" w:rsidP="003202C1">
      <w:pPr>
        <w:widowControl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 w:hint="eastAsia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689984" behindDoc="0" locked="0" layoutInCell="1" allowOverlap="1" wp14:anchorId="696086C0" wp14:editId="4401660D">
            <wp:simplePos x="0" y="0"/>
            <wp:positionH relativeFrom="column">
              <wp:posOffset>124748</wp:posOffset>
            </wp:positionH>
            <wp:positionV relativeFrom="paragraph">
              <wp:posOffset>2423449</wp:posOffset>
            </wp:positionV>
            <wp:extent cx="5651500" cy="5016500"/>
            <wp:effectExtent l="0" t="0" r="0" b="0"/>
            <wp:wrapTopAndBottom/>
            <wp:docPr id="1093659499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659499" name="Picture 1093659499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501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 w:hint="eastAsia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88960" behindDoc="0" locked="0" layoutInCell="1" allowOverlap="1" wp14:anchorId="5E42F417" wp14:editId="60E7E863">
            <wp:simplePos x="0" y="0"/>
            <wp:positionH relativeFrom="column">
              <wp:posOffset>97155</wp:posOffset>
            </wp:positionH>
            <wp:positionV relativeFrom="paragraph">
              <wp:posOffset>469322</wp:posOffset>
            </wp:positionV>
            <wp:extent cx="5918200" cy="1993900"/>
            <wp:effectExtent l="0" t="0" r="0" b="0"/>
            <wp:wrapTopAndBottom/>
            <wp:docPr id="36552361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523615" name="Picture 365523615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199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C2120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2019</w:t>
      </w:r>
    </w:p>
    <w:p w14:paraId="5C98FE53" w14:textId="39FA4C8E" w:rsidR="00F53600" w:rsidRDefault="003B654D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91008" behindDoc="0" locked="0" layoutInCell="1" allowOverlap="1" wp14:anchorId="068125A2" wp14:editId="6CFDAD77">
            <wp:simplePos x="0" y="0"/>
            <wp:positionH relativeFrom="column">
              <wp:posOffset>651106</wp:posOffset>
            </wp:positionH>
            <wp:positionV relativeFrom="paragraph">
              <wp:posOffset>7299556</wp:posOffset>
            </wp:positionV>
            <wp:extent cx="4762500" cy="1206500"/>
            <wp:effectExtent l="0" t="0" r="0" b="0"/>
            <wp:wrapNone/>
            <wp:docPr id="30477005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770052" name="Picture 304770052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4762500" cy="1206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53600"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33B0DBB3" w14:textId="5AEF3022" w:rsidR="00CC2120" w:rsidRDefault="003B654D" w:rsidP="003202C1">
      <w:pPr>
        <w:widowControl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 w:hint="eastAsia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693056" behindDoc="0" locked="0" layoutInCell="1" allowOverlap="1" wp14:anchorId="727171F4" wp14:editId="1456AABA">
            <wp:simplePos x="0" y="0"/>
            <wp:positionH relativeFrom="column">
              <wp:posOffset>-14548</wp:posOffset>
            </wp:positionH>
            <wp:positionV relativeFrom="paragraph">
              <wp:posOffset>2051050</wp:posOffset>
            </wp:positionV>
            <wp:extent cx="4787900" cy="3949700"/>
            <wp:effectExtent l="0" t="0" r="0" b="0"/>
            <wp:wrapTopAndBottom/>
            <wp:docPr id="21772719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27192" name="Picture 217727192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787900" cy="394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 w:hint="eastAsia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92032" behindDoc="0" locked="0" layoutInCell="1" allowOverlap="1" wp14:anchorId="7AD86B89" wp14:editId="3A2EFDA1">
            <wp:simplePos x="0" y="0"/>
            <wp:positionH relativeFrom="column">
              <wp:posOffset>69157</wp:posOffset>
            </wp:positionH>
            <wp:positionV relativeFrom="paragraph">
              <wp:posOffset>566304</wp:posOffset>
            </wp:positionV>
            <wp:extent cx="5854700" cy="1231900"/>
            <wp:effectExtent l="0" t="0" r="0" b="0"/>
            <wp:wrapTopAndBottom/>
            <wp:docPr id="25036347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63474" name="Picture 250363474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854700" cy="1231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2020</w:t>
      </w:r>
    </w:p>
    <w:p w14:paraId="7AAA1BC2" w14:textId="4D12FFA1" w:rsidR="003B654D" w:rsidRDefault="003B654D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18C1703D" w14:textId="7041D2A9" w:rsidR="003B654D" w:rsidRDefault="003B654D" w:rsidP="003202C1">
      <w:pPr>
        <w:widowControl/>
        <w:jc w:val="center"/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 w:hint="eastAsia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694080" behindDoc="0" locked="0" layoutInCell="1" allowOverlap="1" wp14:anchorId="6FC05D13" wp14:editId="7FFD52AB">
            <wp:simplePos x="0" y="0"/>
            <wp:positionH relativeFrom="column">
              <wp:posOffset>13970</wp:posOffset>
            </wp:positionH>
            <wp:positionV relativeFrom="paragraph">
              <wp:posOffset>95885</wp:posOffset>
            </wp:positionV>
            <wp:extent cx="6096000" cy="5473700"/>
            <wp:effectExtent l="0" t="0" r="0" b="0"/>
            <wp:wrapTopAndBottom/>
            <wp:docPr id="723663628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63628" name="Picture 723663628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473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2A0EF5" w14:textId="283B901D" w:rsidR="003B654D" w:rsidRDefault="003B654D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 w:hint="eastAsia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95104" behindDoc="0" locked="0" layoutInCell="1" allowOverlap="1" wp14:anchorId="68F05744" wp14:editId="64B5540F">
            <wp:simplePos x="0" y="0"/>
            <wp:positionH relativeFrom="column">
              <wp:posOffset>-10160</wp:posOffset>
            </wp:positionH>
            <wp:positionV relativeFrom="paragraph">
              <wp:posOffset>1217295</wp:posOffset>
            </wp:positionV>
            <wp:extent cx="6120130" cy="1677035"/>
            <wp:effectExtent l="0" t="0" r="1270" b="0"/>
            <wp:wrapTopAndBottom/>
            <wp:docPr id="150275481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54812" name="Picture 1502754812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6120130" cy="1677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4AFB96EA" w14:textId="18FD7B27" w:rsidR="003B654D" w:rsidRDefault="003B654D" w:rsidP="008F4378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 w:hint="eastAsia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698176" behindDoc="0" locked="0" layoutInCell="1" allowOverlap="1" wp14:anchorId="34FCA902" wp14:editId="330D040F">
            <wp:simplePos x="0" y="0"/>
            <wp:positionH relativeFrom="column">
              <wp:posOffset>138430</wp:posOffset>
            </wp:positionH>
            <wp:positionV relativeFrom="paragraph">
              <wp:posOffset>3780386</wp:posOffset>
            </wp:positionV>
            <wp:extent cx="4959350" cy="1712595"/>
            <wp:effectExtent l="0" t="0" r="6350" b="1905"/>
            <wp:wrapTopAndBottom/>
            <wp:docPr id="201737548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375481" name="Picture 2017375481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959350" cy="1712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 w:hint="eastAsia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97152" behindDoc="0" locked="0" layoutInCell="1" allowOverlap="1" wp14:anchorId="63E0E3EA" wp14:editId="5C0B56C4">
            <wp:simplePos x="0" y="0"/>
            <wp:positionH relativeFrom="column">
              <wp:posOffset>-40147</wp:posOffset>
            </wp:positionH>
            <wp:positionV relativeFrom="paragraph">
              <wp:posOffset>1954530</wp:posOffset>
            </wp:positionV>
            <wp:extent cx="4064000" cy="1695021"/>
            <wp:effectExtent l="0" t="0" r="0" b="0"/>
            <wp:wrapTopAndBottom/>
            <wp:docPr id="531903314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903314" name="Picture 531903314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16950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 w:hint="eastAsia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96128" behindDoc="0" locked="0" layoutInCell="1" allowOverlap="1" wp14:anchorId="087B17EF" wp14:editId="43B6695C">
            <wp:simplePos x="0" y="0"/>
            <wp:positionH relativeFrom="column">
              <wp:posOffset>-41217</wp:posOffset>
            </wp:positionH>
            <wp:positionV relativeFrom="paragraph">
              <wp:posOffset>427759</wp:posOffset>
            </wp:positionV>
            <wp:extent cx="3702434" cy="1527254"/>
            <wp:effectExtent l="0" t="0" r="6350" b="0"/>
            <wp:wrapTopAndBottom/>
            <wp:docPr id="439220372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220372" name="Picture 439220372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07233" cy="15292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2021</w:t>
      </w:r>
    </w:p>
    <w:p w14:paraId="05FB784C" w14:textId="4F6A4150" w:rsidR="003B654D" w:rsidRDefault="003B654D" w:rsidP="008F4378">
      <w:pPr>
        <w:spacing w:line="360" w:lineRule="auto"/>
        <w:jc w:val="center"/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 w:hint="eastAsia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699200" behindDoc="0" locked="0" layoutInCell="1" allowOverlap="1" wp14:anchorId="0B359176" wp14:editId="4A3D8B3C">
            <wp:simplePos x="0" y="0"/>
            <wp:positionH relativeFrom="column">
              <wp:posOffset>138372</wp:posOffset>
            </wp:positionH>
            <wp:positionV relativeFrom="paragraph">
              <wp:posOffset>5041417</wp:posOffset>
            </wp:positionV>
            <wp:extent cx="5721927" cy="3470473"/>
            <wp:effectExtent l="0" t="0" r="6350" b="0"/>
            <wp:wrapNone/>
            <wp:docPr id="1791325256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325256" name="Picture 1791325256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21927" cy="34704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8FF527" w14:textId="03F7DF8F" w:rsidR="003B654D" w:rsidRDefault="003B654D" w:rsidP="008F4378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</w:p>
    <w:p w14:paraId="236B8E11" w14:textId="77777777" w:rsidR="003B654D" w:rsidRDefault="003B654D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592E067E" w14:textId="6493C32B" w:rsidR="00517B56" w:rsidRDefault="00517B56" w:rsidP="008F4378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 w:hint="eastAsia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701248" behindDoc="0" locked="0" layoutInCell="1" allowOverlap="1" wp14:anchorId="267D5DDD" wp14:editId="5E096ED3">
            <wp:simplePos x="0" y="0"/>
            <wp:positionH relativeFrom="column">
              <wp:posOffset>83416</wp:posOffset>
            </wp:positionH>
            <wp:positionV relativeFrom="paragraph">
              <wp:posOffset>2491855</wp:posOffset>
            </wp:positionV>
            <wp:extent cx="5588000" cy="1892300"/>
            <wp:effectExtent l="0" t="0" r="0" b="0"/>
            <wp:wrapTopAndBottom/>
            <wp:docPr id="1538453906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8453906" name="Picture 1538453906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588000" cy="1892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 w:hint="eastAsia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00224" behindDoc="0" locked="0" layoutInCell="1" allowOverlap="1" wp14:anchorId="710092CD" wp14:editId="79119911">
            <wp:simplePos x="0" y="0"/>
            <wp:positionH relativeFrom="column">
              <wp:posOffset>0</wp:posOffset>
            </wp:positionH>
            <wp:positionV relativeFrom="paragraph">
              <wp:posOffset>400627</wp:posOffset>
            </wp:positionV>
            <wp:extent cx="6120130" cy="1986915"/>
            <wp:effectExtent l="0" t="0" r="1270" b="0"/>
            <wp:wrapTopAndBottom/>
            <wp:docPr id="90782826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828266" name="Picture 907828266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2022</w:t>
      </w:r>
    </w:p>
    <w:p w14:paraId="6AD0DBD0" w14:textId="3BF06629" w:rsidR="00517B56" w:rsidRDefault="00517B56" w:rsidP="008F4378">
      <w:pPr>
        <w:spacing w:line="360" w:lineRule="auto"/>
        <w:jc w:val="center"/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 w:hint="eastAsia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02272" behindDoc="0" locked="0" layoutInCell="1" allowOverlap="1" wp14:anchorId="20C64A12" wp14:editId="61C3A7F1">
            <wp:simplePos x="0" y="0"/>
            <wp:positionH relativeFrom="column">
              <wp:posOffset>21937</wp:posOffset>
            </wp:positionH>
            <wp:positionV relativeFrom="paragraph">
              <wp:posOffset>4022956</wp:posOffset>
            </wp:positionV>
            <wp:extent cx="5760888" cy="4443499"/>
            <wp:effectExtent l="0" t="0" r="5080" b="1905"/>
            <wp:wrapNone/>
            <wp:docPr id="37191269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91269" name="Picture 37191269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888" cy="44434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54C035" w14:textId="22D402AF" w:rsidR="00517B56" w:rsidRDefault="00517B56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5D783781" w14:textId="4E85102E" w:rsidR="00BC403B" w:rsidRDefault="00BC403B" w:rsidP="008F4378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703296" behindDoc="0" locked="0" layoutInCell="1" allowOverlap="1" wp14:anchorId="33379DE2" wp14:editId="61C1B81E">
            <wp:simplePos x="0" y="0"/>
            <wp:positionH relativeFrom="column">
              <wp:posOffset>0</wp:posOffset>
            </wp:positionH>
            <wp:positionV relativeFrom="paragraph">
              <wp:posOffset>173</wp:posOffset>
            </wp:positionV>
            <wp:extent cx="6120130" cy="2468880"/>
            <wp:effectExtent l="0" t="0" r="1270" b="0"/>
            <wp:wrapTopAndBottom/>
            <wp:docPr id="1110142142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142142" name="Picture 1110142142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72B92E" w14:textId="5BE72BB8" w:rsidR="00517B56" w:rsidRDefault="00517B56" w:rsidP="008F4378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</w:p>
    <w:p w14:paraId="30FCBDB8" w14:textId="77777777" w:rsidR="00BC403B" w:rsidRDefault="00BC403B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68559405" w14:textId="259C64D8" w:rsidR="00517B56" w:rsidRDefault="00BC403B" w:rsidP="008F4378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 w:hint="eastAsia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705344" behindDoc="0" locked="0" layoutInCell="1" allowOverlap="1" wp14:anchorId="28436A82" wp14:editId="3E3EBA80">
            <wp:simplePos x="0" y="0"/>
            <wp:positionH relativeFrom="column">
              <wp:posOffset>83127</wp:posOffset>
            </wp:positionH>
            <wp:positionV relativeFrom="paragraph">
              <wp:posOffset>1898246</wp:posOffset>
            </wp:positionV>
            <wp:extent cx="6120130" cy="2713355"/>
            <wp:effectExtent l="0" t="0" r="1270" b="4445"/>
            <wp:wrapTopAndBottom/>
            <wp:docPr id="41519264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19264" name="Picture 41519264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13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7B56"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t>2023</w:t>
      </w:r>
    </w:p>
    <w:p w14:paraId="05B8BBB6" w14:textId="7BD566D7" w:rsidR="00BC403B" w:rsidRDefault="00BC403B" w:rsidP="008F4378">
      <w:pPr>
        <w:spacing w:line="360" w:lineRule="auto"/>
        <w:jc w:val="center"/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 w:hint="eastAsia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06368" behindDoc="0" locked="0" layoutInCell="1" allowOverlap="1" wp14:anchorId="3EC547AA" wp14:editId="379EE1D0">
            <wp:simplePos x="0" y="0"/>
            <wp:positionH relativeFrom="column">
              <wp:posOffset>41333</wp:posOffset>
            </wp:positionH>
            <wp:positionV relativeFrom="paragraph">
              <wp:posOffset>4150418</wp:posOffset>
            </wp:positionV>
            <wp:extent cx="6120130" cy="4215130"/>
            <wp:effectExtent l="0" t="0" r="1270" b="1270"/>
            <wp:wrapNone/>
            <wp:docPr id="613729656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729656" name="Picture 613729656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15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 w:hint="eastAsia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04320" behindDoc="0" locked="0" layoutInCell="1" allowOverlap="1" wp14:anchorId="4EAB9741" wp14:editId="2A09884B">
            <wp:simplePos x="0" y="0"/>
            <wp:positionH relativeFrom="column">
              <wp:posOffset>0</wp:posOffset>
            </wp:positionH>
            <wp:positionV relativeFrom="paragraph">
              <wp:posOffset>53975</wp:posOffset>
            </wp:positionV>
            <wp:extent cx="6120130" cy="1217295"/>
            <wp:effectExtent l="0" t="0" r="1270" b="1905"/>
            <wp:wrapTopAndBottom/>
            <wp:docPr id="1426167293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167293" name="Picture 1426167293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17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B1B2BF" w14:textId="77777777" w:rsidR="00BC403B" w:rsidRDefault="00BC403B" w:rsidP="008F4378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</w:p>
    <w:p w14:paraId="5530410A" w14:textId="77777777" w:rsidR="00BC403B" w:rsidRDefault="00BC403B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7FD33238" w14:textId="760DCC44" w:rsidR="00EC0D91" w:rsidRDefault="00EC0D91" w:rsidP="008F4378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lastRenderedPageBreak/>
        <w:drawing>
          <wp:anchor distT="0" distB="0" distL="114300" distR="114300" simplePos="0" relativeHeight="251709440" behindDoc="0" locked="0" layoutInCell="1" allowOverlap="1" wp14:anchorId="69118E93" wp14:editId="6D5702F3">
            <wp:simplePos x="0" y="0"/>
            <wp:positionH relativeFrom="column">
              <wp:posOffset>-359988</wp:posOffset>
            </wp:positionH>
            <wp:positionV relativeFrom="paragraph">
              <wp:posOffset>5625523</wp:posOffset>
            </wp:positionV>
            <wp:extent cx="3297382" cy="1814908"/>
            <wp:effectExtent l="0" t="0" r="5080" b="1270"/>
            <wp:wrapNone/>
            <wp:docPr id="775949512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949512" name="Picture 775949512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297382" cy="18149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08416" behindDoc="0" locked="0" layoutInCell="1" allowOverlap="1" wp14:anchorId="61AD8188" wp14:editId="63BF7534">
            <wp:simplePos x="0" y="0"/>
            <wp:positionH relativeFrom="column">
              <wp:posOffset>13970</wp:posOffset>
            </wp:positionH>
            <wp:positionV relativeFrom="paragraph">
              <wp:posOffset>3898265</wp:posOffset>
            </wp:positionV>
            <wp:extent cx="6120130" cy="1600835"/>
            <wp:effectExtent l="0" t="0" r="1270" b="0"/>
            <wp:wrapTopAndBottom/>
            <wp:docPr id="94355573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555732" name="Picture 943555732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6120130" cy="1600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07392" behindDoc="0" locked="0" layoutInCell="1" allowOverlap="1" wp14:anchorId="5053683B" wp14:editId="20BD4F42">
            <wp:simplePos x="0" y="0"/>
            <wp:positionH relativeFrom="column">
              <wp:posOffset>13796</wp:posOffset>
            </wp:positionH>
            <wp:positionV relativeFrom="paragraph">
              <wp:posOffset>173</wp:posOffset>
            </wp:positionV>
            <wp:extent cx="6120130" cy="3672205"/>
            <wp:effectExtent l="0" t="0" r="1270" b="0"/>
            <wp:wrapTopAndBottom/>
            <wp:docPr id="1087745210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745210" name="Picture 1087745210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803893" w14:textId="2DC3BABF" w:rsidR="00BC403B" w:rsidRDefault="00EC0D91" w:rsidP="00182636">
      <w:pPr>
        <w:widowControl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/>
          <w:b/>
          <w:bCs/>
          <w:noProof/>
          <w:sz w:val="36"/>
          <w:szCs w:val="36"/>
          <w:u w:val="single"/>
        </w:rPr>
        <w:drawing>
          <wp:anchor distT="0" distB="0" distL="114300" distR="114300" simplePos="0" relativeHeight="251710464" behindDoc="0" locked="0" layoutInCell="1" allowOverlap="1" wp14:anchorId="0113AD7B" wp14:editId="64EB8179">
            <wp:simplePos x="0" y="0"/>
            <wp:positionH relativeFrom="column">
              <wp:posOffset>2656494</wp:posOffset>
            </wp:positionH>
            <wp:positionV relativeFrom="paragraph">
              <wp:posOffset>1204710</wp:posOffset>
            </wp:positionV>
            <wp:extent cx="3477801" cy="1717848"/>
            <wp:effectExtent l="0" t="0" r="2540" b="0"/>
            <wp:wrapNone/>
            <wp:docPr id="1430138651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138651" name="Picture 1430138651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 rot="10800000">
                      <a:off x="0" y="0"/>
                      <a:ext cx="3477801" cy="17178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Theme="minorEastAsia" w:hAnsi="Times New Roman"/>
          <w:b/>
          <w:bCs/>
          <w:sz w:val="36"/>
          <w:szCs w:val="36"/>
          <w:u w:val="single"/>
        </w:rPr>
        <w:br w:type="page"/>
      </w:r>
    </w:p>
    <w:p w14:paraId="7CB53F56" w14:textId="44D74509" w:rsidR="00A301C5" w:rsidRDefault="00A301C5" w:rsidP="008F4378">
      <w:pPr>
        <w:spacing w:line="360" w:lineRule="auto"/>
        <w:jc w:val="center"/>
        <w:rPr>
          <w:rFonts w:ascii="Times New Roman" w:eastAsiaTheme="minorEastAsia" w:hAnsi="Times New Roman"/>
          <w:b/>
          <w:bCs/>
          <w:sz w:val="36"/>
          <w:szCs w:val="36"/>
          <w:u w:val="single"/>
        </w:rPr>
      </w:pPr>
      <w:r>
        <w:rPr>
          <w:rFonts w:ascii="Times New Roman" w:eastAsiaTheme="minorEastAsia" w:hAnsi="Times New Roman" w:hint="eastAsia"/>
          <w:b/>
          <w:bCs/>
          <w:sz w:val="36"/>
          <w:szCs w:val="36"/>
          <w:u w:val="single"/>
        </w:rPr>
        <w:lastRenderedPageBreak/>
        <w:t>ANS</w:t>
      </w:r>
    </w:p>
    <w:p w14:paraId="15886BA6" w14:textId="4E73FCF7" w:rsidR="00697A06" w:rsidRPr="00A301C5" w:rsidRDefault="00A301C5" w:rsidP="00FB2729">
      <w:pPr>
        <w:spacing w:line="360" w:lineRule="auto"/>
        <w:rPr>
          <w:rFonts w:ascii="Times New Roman" w:eastAsiaTheme="minorEastAsia" w:hAnsi="Times New Roman" w:hint="eastAsia"/>
          <w:sz w:val="24"/>
          <w:szCs w:val="24"/>
        </w:rPr>
      </w:pPr>
      <w:r w:rsidRPr="00A301C5">
        <w:rPr>
          <w:rFonts w:ascii="Times New Roman" w:eastAsiaTheme="minorEastAsia" w:hAnsi="Times New Roman" w:hint="eastAsia"/>
          <w:sz w:val="24"/>
          <w:szCs w:val="24"/>
        </w:rPr>
        <w:t>2012</w:t>
      </w:r>
      <w:r>
        <w:rPr>
          <w:rFonts w:ascii="Times New Roman" w:eastAsiaTheme="minorEastAsia" w:hAnsi="Times New Roman" w:hint="eastAsia"/>
          <w:sz w:val="24"/>
          <w:szCs w:val="24"/>
        </w:rPr>
        <w:t xml:space="preserve">: </w:t>
      </w:r>
      <w:r w:rsidR="00697A06">
        <w:rPr>
          <w:rFonts w:ascii="Times New Roman" w:eastAsiaTheme="minorEastAsia" w:hAnsi="Times New Roman" w:hint="eastAsia"/>
          <w:sz w:val="24"/>
          <w:szCs w:val="24"/>
        </w:rPr>
        <w:t>5</w:t>
      </w:r>
      <w:r>
        <w:rPr>
          <w:rFonts w:ascii="Times New Roman" w:eastAsiaTheme="minorEastAsia" w:hAnsi="Times New Roman" w:hint="eastAsia"/>
          <w:sz w:val="24"/>
          <w:szCs w:val="24"/>
        </w:rPr>
        <w:t>.D (</w:t>
      </w:r>
      <w:r w:rsidR="00697A06">
        <w:rPr>
          <w:rFonts w:ascii="Times New Roman" w:eastAsiaTheme="minorEastAsia" w:hAnsi="Times New Roman" w:hint="eastAsia"/>
          <w:sz w:val="24"/>
          <w:szCs w:val="24"/>
        </w:rPr>
        <w:t>65</w:t>
      </w:r>
      <w:r>
        <w:rPr>
          <w:rFonts w:ascii="Times New Roman" w:eastAsiaTheme="minorEastAsia" w:hAnsi="Times New Roman" w:hint="eastAsia"/>
          <w:sz w:val="24"/>
          <w:szCs w:val="24"/>
        </w:rPr>
        <w:t>%)</w:t>
      </w:r>
    </w:p>
    <w:p w14:paraId="3DF8405C" w14:textId="7B35043C" w:rsidR="00A301C5" w:rsidRPr="00A301C5" w:rsidRDefault="00A301C5" w:rsidP="00FB2729">
      <w:pPr>
        <w:spacing w:line="360" w:lineRule="auto"/>
        <w:rPr>
          <w:rFonts w:ascii="Times New Roman" w:eastAsiaTheme="minorEastAsia" w:hAnsi="Times New Roman"/>
          <w:sz w:val="24"/>
          <w:szCs w:val="24"/>
        </w:rPr>
      </w:pPr>
      <w:r w:rsidRPr="00A301C5">
        <w:rPr>
          <w:rFonts w:ascii="Times New Roman" w:eastAsiaTheme="minorEastAsia" w:hAnsi="Times New Roman" w:hint="eastAsia"/>
          <w:sz w:val="24"/>
          <w:szCs w:val="24"/>
        </w:rPr>
        <w:t>201</w:t>
      </w:r>
      <w:r>
        <w:rPr>
          <w:rFonts w:ascii="Times New Roman" w:eastAsiaTheme="minorEastAsia" w:hAnsi="Times New Roman" w:hint="eastAsia"/>
          <w:sz w:val="24"/>
          <w:szCs w:val="24"/>
        </w:rPr>
        <w:t xml:space="preserve">3: </w:t>
      </w:r>
      <w:r w:rsidR="00697A06">
        <w:rPr>
          <w:rFonts w:ascii="Times New Roman" w:eastAsiaTheme="minorEastAsia" w:hAnsi="Times New Roman" w:hint="eastAsia"/>
          <w:sz w:val="24"/>
          <w:szCs w:val="24"/>
        </w:rPr>
        <w:t>1</w:t>
      </w:r>
      <w:r>
        <w:rPr>
          <w:rFonts w:ascii="Times New Roman" w:eastAsiaTheme="minorEastAsia" w:hAnsi="Times New Roman" w:hint="eastAsia"/>
          <w:sz w:val="24"/>
          <w:szCs w:val="24"/>
        </w:rPr>
        <w:t>.</w:t>
      </w:r>
      <w:r w:rsidR="00697A06">
        <w:rPr>
          <w:rFonts w:ascii="Times New Roman" w:eastAsiaTheme="minorEastAsia" w:hAnsi="Times New Roman" w:hint="eastAsia"/>
          <w:sz w:val="24"/>
          <w:szCs w:val="24"/>
        </w:rPr>
        <w:t>B</w:t>
      </w:r>
      <w:r>
        <w:rPr>
          <w:rFonts w:ascii="Times New Roman" w:eastAsiaTheme="minorEastAsia" w:hAnsi="Times New Roman" w:hint="eastAsia"/>
          <w:sz w:val="24"/>
          <w:szCs w:val="24"/>
        </w:rPr>
        <w:t xml:space="preserve"> (</w:t>
      </w:r>
      <w:r w:rsidR="00697A06">
        <w:rPr>
          <w:rFonts w:ascii="Times New Roman" w:eastAsiaTheme="minorEastAsia" w:hAnsi="Times New Roman" w:hint="eastAsia"/>
          <w:sz w:val="24"/>
          <w:szCs w:val="24"/>
        </w:rPr>
        <w:t>56</w:t>
      </w:r>
      <w:r>
        <w:rPr>
          <w:rFonts w:ascii="Times New Roman" w:eastAsiaTheme="minorEastAsia" w:hAnsi="Times New Roman" w:hint="eastAsia"/>
          <w:sz w:val="24"/>
          <w:szCs w:val="24"/>
        </w:rPr>
        <w:t>%)</w:t>
      </w:r>
      <w:r w:rsidR="00697A06">
        <w:rPr>
          <w:rFonts w:ascii="Times New Roman" w:eastAsiaTheme="minorEastAsia" w:hAnsi="Times New Roman" w:hint="eastAsia"/>
          <w:sz w:val="24"/>
          <w:szCs w:val="24"/>
        </w:rPr>
        <w:t>、</w:t>
      </w:r>
      <w:r w:rsidR="00697A06">
        <w:rPr>
          <w:rFonts w:ascii="Times New Roman" w:eastAsiaTheme="minorEastAsia" w:hAnsi="Times New Roman" w:hint="eastAsia"/>
          <w:sz w:val="24"/>
          <w:szCs w:val="24"/>
        </w:rPr>
        <w:t>8</w:t>
      </w:r>
      <w:r w:rsidR="00697A06">
        <w:rPr>
          <w:rFonts w:ascii="Times New Roman" w:eastAsiaTheme="minorEastAsia" w:hAnsi="Times New Roman" w:hint="eastAsia"/>
          <w:sz w:val="24"/>
          <w:szCs w:val="24"/>
        </w:rPr>
        <w:t>.</w:t>
      </w:r>
      <w:r w:rsidR="00697A06">
        <w:rPr>
          <w:rFonts w:ascii="Times New Roman" w:eastAsiaTheme="minorEastAsia" w:hAnsi="Times New Roman" w:hint="eastAsia"/>
          <w:sz w:val="24"/>
          <w:szCs w:val="24"/>
        </w:rPr>
        <w:t>A</w:t>
      </w:r>
      <w:r w:rsidR="00697A06">
        <w:rPr>
          <w:rFonts w:ascii="Times New Roman" w:eastAsiaTheme="minorEastAsia" w:hAnsi="Times New Roman" w:hint="eastAsia"/>
          <w:sz w:val="24"/>
          <w:szCs w:val="24"/>
        </w:rPr>
        <w:t xml:space="preserve"> (</w:t>
      </w:r>
      <w:r w:rsidR="00697A06">
        <w:rPr>
          <w:rFonts w:ascii="Times New Roman" w:eastAsiaTheme="minorEastAsia" w:hAnsi="Times New Roman" w:hint="eastAsia"/>
          <w:sz w:val="24"/>
          <w:szCs w:val="24"/>
        </w:rPr>
        <w:t>85</w:t>
      </w:r>
      <w:r w:rsidR="00697A06">
        <w:rPr>
          <w:rFonts w:ascii="Times New Roman" w:eastAsiaTheme="minorEastAsia" w:hAnsi="Times New Roman" w:hint="eastAsia"/>
          <w:sz w:val="24"/>
          <w:szCs w:val="24"/>
        </w:rPr>
        <w:t>%)</w:t>
      </w:r>
      <w:r w:rsidR="00697A06">
        <w:rPr>
          <w:rFonts w:ascii="Times New Roman" w:eastAsiaTheme="minorEastAsia" w:hAnsi="Times New Roman" w:hint="eastAsia"/>
          <w:sz w:val="24"/>
          <w:szCs w:val="24"/>
        </w:rPr>
        <w:t>、</w:t>
      </w:r>
      <w:r w:rsidR="00697A06">
        <w:rPr>
          <w:rFonts w:ascii="Times New Roman" w:eastAsiaTheme="minorEastAsia" w:hAnsi="Times New Roman" w:hint="eastAsia"/>
          <w:sz w:val="24"/>
          <w:szCs w:val="24"/>
        </w:rPr>
        <w:t>10</w:t>
      </w:r>
      <w:r w:rsidR="00697A06">
        <w:rPr>
          <w:rFonts w:ascii="Times New Roman" w:eastAsiaTheme="minorEastAsia" w:hAnsi="Times New Roman" w:hint="eastAsia"/>
          <w:sz w:val="24"/>
          <w:szCs w:val="24"/>
        </w:rPr>
        <w:t>.C (</w:t>
      </w:r>
      <w:r w:rsidR="00697A06">
        <w:rPr>
          <w:rFonts w:ascii="Times New Roman" w:eastAsiaTheme="minorEastAsia" w:hAnsi="Times New Roman" w:hint="eastAsia"/>
          <w:sz w:val="24"/>
          <w:szCs w:val="24"/>
        </w:rPr>
        <w:t>88</w:t>
      </w:r>
      <w:r w:rsidR="00697A06">
        <w:rPr>
          <w:rFonts w:ascii="Times New Roman" w:eastAsiaTheme="minorEastAsia" w:hAnsi="Times New Roman" w:hint="eastAsia"/>
          <w:sz w:val="24"/>
          <w:szCs w:val="24"/>
        </w:rPr>
        <w:t>%)</w:t>
      </w:r>
    </w:p>
    <w:p w14:paraId="222CF5AF" w14:textId="38682442" w:rsidR="00100AFC" w:rsidRPr="00A301C5" w:rsidRDefault="00100AFC" w:rsidP="00FB2729">
      <w:pPr>
        <w:spacing w:line="360" w:lineRule="auto"/>
        <w:rPr>
          <w:rFonts w:ascii="Times New Roman" w:eastAsiaTheme="minorEastAsia" w:hAnsi="Times New Roman"/>
          <w:sz w:val="24"/>
          <w:szCs w:val="24"/>
        </w:rPr>
      </w:pPr>
      <w:r w:rsidRPr="00A301C5">
        <w:rPr>
          <w:rFonts w:ascii="Times New Roman" w:eastAsiaTheme="minorEastAsia" w:hAnsi="Times New Roman" w:hint="eastAsia"/>
          <w:sz w:val="24"/>
          <w:szCs w:val="24"/>
        </w:rPr>
        <w:t>201</w:t>
      </w:r>
      <w:r>
        <w:rPr>
          <w:rFonts w:ascii="Times New Roman" w:eastAsiaTheme="minorEastAsia" w:hAnsi="Times New Roman" w:hint="eastAsia"/>
          <w:sz w:val="24"/>
          <w:szCs w:val="24"/>
        </w:rPr>
        <w:t xml:space="preserve">4: </w:t>
      </w:r>
      <w:r w:rsidR="00924862">
        <w:rPr>
          <w:rFonts w:ascii="Times New Roman" w:eastAsiaTheme="minorEastAsia" w:hAnsi="Times New Roman" w:hint="eastAsia"/>
          <w:sz w:val="24"/>
          <w:szCs w:val="24"/>
        </w:rPr>
        <w:t>5</w:t>
      </w:r>
      <w:r>
        <w:rPr>
          <w:rFonts w:ascii="Times New Roman" w:eastAsiaTheme="minorEastAsia" w:hAnsi="Times New Roman" w:hint="eastAsia"/>
          <w:sz w:val="24"/>
          <w:szCs w:val="24"/>
        </w:rPr>
        <w:t>.</w:t>
      </w:r>
      <w:r w:rsidR="00924862">
        <w:rPr>
          <w:rFonts w:ascii="Times New Roman" w:eastAsiaTheme="minorEastAsia" w:hAnsi="Times New Roman" w:hint="eastAsia"/>
          <w:sz w:val="24"/>
          <w:szCs w:val="24"/>
        </w:rPr>
        <w:t>D</w:t>
      </w:r>
      <w:r>
        <w:rPr>
          <w:rFonts w:ascii="Times New Roman" w:eastAsiaTheme="minorEastAsia" w:hAnsi="Times New Roman" w:hint="eastAsia"/>
          <w:sz w:val="24"/>
          <w:szCs w:val="24"/>
        </w:rPr>
        <w:t xml:space="preserve"> (</w:t>
      </w:r>
      <w:r w:rsidR="00924862">
        <w:rPr>
          <w:rFonts w:ascii="Times New Roman" w:eastAsiaTheme="minorEastAsia" w:hAnsi="Times New Roman" w:hint="eastAsia"/>
          <w:sz w:val="24"/>
          <w:szCs w:val="24"/>
        </w:rPr>
        <w:t>68</w:t>
      </w:r>
      <w:r>
        <w:rPr>
          <w:rFonts w:ascii="Times New Roman" w:eastAsiaTheme="minorEastAsia" w:hAnsi="Times New Roman" w:hint="eastAsia"/>
          <w:sz w:val="24"/>
          <w:szCs w:val="24"/>
        </w:rPr>
        <w:t>%)</w:t>
      </w:r>
      <w:r>
        <w:rPr>
          <w:rFonts w:ascii="Times New Roman" w:eastAsiaTheme="minorEastAsia" w:hAnsi="Times New Roman" w:hint="eastAsia"/>
          <w:sz w:val="24"/>
          <w:szCs w:val="24"/>
        </w:rPr>
        <w:t>、</w:t>
      </w:r>
      <w:r w:rsidR="00924862">
        <w:rPr>
          <w:rFonts w:ascii="Times New Roman" w:eastAsiaTheme="minorEastAsia" w:hAnsi="Times New Roman" w:hint="eastAsia"/>
          <w:sz w:val="24"/>
          <w:szCs w:val="24"/>
        </w:rPr>
        <w:t>8</w:t>
      </w:r>
      <w:r>
        <w:rPr>
          <w:rFonts w:ascii="Times New Roman" w:eastAsiaTheme="minorEastAsia" w:hAnsi="Times New Roman" w:hint="eastAsia"/>
          <w:sz w:val="24"/>
          <w:szCs w:val="24"/>
        </w:rPr>
        <w:t>.</w:t>
      </w:r>
      <w:r w:rsidR="00924862">
        <w:rPr>
          <w:rFonts w:ascii="Times New Roman" w:eastAsiaTheme="minorEastAsia" w:hAnsi="Times New Roman" w:hint="eastAsia"/>
          <w:sz w:val="24"/>
          <w:szCs w:val="24"/>
        </w:rPr>
        <w:t>A</w:t>
      </w:r>
      <w:r>
        <w:rPr>
          <w:rFonts w:ascii="Times New Roman" w:eastAsiaTheme="minorEastAsia" w:hAnsi="Times New Roman" w:hint="eastAsia"/>
          <w:sz w:val="24"/>
          <w:szCs w:val="24"/>
        </w:rPr>
        <w:t xml:space="preserve"> (</w:t>
      </w:r>
      <w:r w:rsidR="00924862">
        <w:rPr>
          <w:rFonts w:ascii="Times New Roman" w:eastAsiaTheme="minorEastAsia" w:hAnsi="Times New Roman" w:hint="eastAsia"/>
          <w:sz w:val="24"/>
          <w:szCs w:val="24"/>
        </w:rPr>
        <w:t>44</w:t>
      </w:r>
      <w:r>
        <w:rPr>
          <w:rFonts w:ascii="Times New Roman" w:eastAsiaTheme="minorEastAsia" w:hAnsi="Times New Roman" w:hint="eastAsia"/>
          <w:sz w:val="24"/>
          <w:szCs w:val="24"/>
        </w:rPr>
        <w:t>%)</w:t>
      </w:r>
      <w:r w:rsidR="00924862">
        <w:rPr>
          <w:rFonts w:ascii="Times New Roman" w:eastAsiaTheme="minorEastAsia" w:hAnsi="Times New Roman" w:hint="eastAsia"/>
          <w:sz w:val="24"/>
          <w:szCs w:val="24"/>
        </w:rPr>
        <w:t>、</w:t>
      </w:r>
      <w:r w:rsidR="00924862">
        <w:rPr>
          <w:rFonts w:ascii="Times New Roman" w:eastAsiaTheme="minorEastAsia" w:hAnsi="Times New Roman" w:hint="eastAsia"/>
          <w:sz w:val="24"/>
          <w:szCs w:val="24"/>
        </w:rPr>
        <w:t>1</w:t>
      </w:r>
      <w:r w:rsidR="00924862">
        <w:rPr>
          <w:rFonts w:ascii="Times New Roman" w:eastAsiaTheme="minorEastAsia" w:hAnsi="Times New Roman" w:hint="eastAsia"/>
          <w:sz w:val="24"/>
          <w:szCs w:val="24"/>
        </w:rPr>
        <w:t>1</w:t>
      </w:r>
      <w:r w:rsidR="00924862">
        <w:rPr>
          <w:rFonts w:ascii="Times New Roman" w:eastAsiaTheme="minorEastAsia" w:hAnsi="Times New Roman" w:hint="eastAsia"/>
          <w:sz w:val="24"/>
          <w:szCs w:val="24"/>
        </w:rPr>
        <w:t>.</w:t>
      </w:r>
      <w:r w:rsidR="00924862">
        <w:rPr>
          <w:rFonts w:ascii="Times New Roman" w:eastAsiaTheme="minorEastAsia" w:hAnsi="Times New Roman" w:hint="eastAsia"/>
          <w:sz w:val="24"/>
          <w:szCs w:val="24"/>
        </w:rPr>
        <w:t>A</w:t>
      </w:r>
      <w:r w:rsidR="00924862">
        <w:rPr>
          <w:rFonts w:ascii="Times New Roman" w:eastAsiaTheme="minorEastAsia" w:hAnsi="Times New Roman" w:hint="eastAsia"/>
          <w:sz w:val="24"/>
          <w:szCs w:val="24"/>
        </w:rPr>
        <w:t xml:space="preserve"> (</w:t>
      </w:r>
      <w:r w:rsidR="00924862">
        <w:rPr>
          <w:rFonts w:ascii="Times New Roman" w:eastAsiaTheme="minorEastAsia" w:hAnsi="Times New Roman" w:hint="eastAsia"/>
          <w:sz w:val="24"/>
          <w:szCs w:val="24"/>
        </w:rPr>
        <w:t>74</w:t>
      </w:r>
      <w:r w:rsidR="00924862">
        <w:rPr>
          <w:rFonts w:ascii="Times New Roman" w:eastAsiaTheme="minorEastAsia" w:hAnsi="Times New Roman" w:hint="eastAsia"/>
          <w:sz w:val="24"/>
          <w:szCs w:val="24"/>
        </w:rPr>
        <w:t>%)</w:t>
      </w:r>
    </w:p>
    <w:p w14:paraId="5B44A213" w14:textId="35018567" w:rsidR="003C48DC" w:rsidRPr="00A301C5" w:rsidRDefault="003C48DC" w:rsidP="00FB2729">
      <w:pPr>
        <w:spacing w:line="360" w:lineRule="auto"/>
        <w:rPr>
          <w:rFonts w:ascii="Times New Roman" w:eastAsiaTheme="minorEastAsia" w:hAnsi="Times New Roman"/>
          <w:sz w:val="24"/>
          <w:szCs w:val="24"/>
        </w:rPr>
      </w:pPr>
      <w:r w:rsidRPr="00A301C5">
        <w:rPr>
          <w:rFonts w:ascii="Times New Roman" w:eastAsiaTheme="minorEastAsia" w:hAnsi="Times New Roman" w:hint="eastAsia"/>
          <w:sz w:val="24"/>
          <w:szCs w:val="24"/>
        </w:rPr>
        <w:t>201</w:t>
      </w:r>
      <w:r>
        <w:rPr>
          <w:rFonts w:ascii="Times New Roman" w:eastAsiaTheme="minorEastAsia" w:hAnsi="Times New Roman" w:hint="eastAsia"/>
          <w:sz w:val="24"/>
          <w:szCs w:val="24"/>
        </w:rPr>
        <w:t xml:space="preserve">5: </w:t>
      </w:r>
      <w:r w:rsidR="00FB46BA">
        <w:rPr>
          <w:rFonts w:ascii="Times New Roman" w:eastAsiaTheme="minorEastAsia" w:hAnsi="Times New Roman" w:hint="eastAsia"/>
          <w:sz w:val="24"/>
          <w:szCs w:val="24"/>
        </w:rPr>
        <w:t>3</w:t>
      </w:r>
      <w:r w:rsidR="00FB46BA">
        <w:rPr>
          <w:rFonts w:ascii="Times New Roman" w:eastAsiaTheme="minorEastAsia" w:hAnsi="Times New Roman" w:hint="eastAsia"/>
          <w:sz w:val="24"/>
          <w:szCs w:val="24"/>
        </w:rPr>
        <w:t>.</w:t>
      </w:r>
      <w:r w:rsidR="00FB46BA">
        <w:rPr>
          <w:rFonts w:ascii="Times New Roman" w:eastAsiaTheme="minorEastAsia" w:hAnsi="Times New Roman" w:hint="eastAsia"/>
          <w:sz w:val="24"/>
          <w:szCs w:val="24"/>
        </w:rPr>
        <w:t>C</w:t>
      </w:r>
      <w:r w:rsidR="00FB46BA">
        <w:rPr>
          <w:rFonts w:ascii="Times New Roman" w:eastAsiaTheme="minorEastAsia" w:hAnsi="Times New Roman" w:hint="eastAsia"/>
          <w:sz w:val="24"/>
          <w:szCs w:val="24"/>
        </w:rPr>
        <w:t xml:space="preserve"> (</w:t>
      </w:r>
      <w:r w:rsidR="00FB46BA">
        <w:rPr>
          <w:rFonts w:ascii="Times New Roman" w:eastAsiaTheme="minorEastAsia" w:hAnsi="Times New Roman" w:hint="eastAsia"/>
          <w:sz w:val="24"/>
          <w:szCs w:val="24"/>
        </w:rPr>
        <w:t>7</w:t>
      </w:r>
      <w:r w:rsidR="00FB46BA">
        <w:rPr>
          <w:rFonts w:ascii="Times New Roman" w:eastAsiaTheme="minorEastAsia" w:hAnsi="Times New Roman" w:hint="eastAsia"/>
          <w:sz w:val="24"/>
          <w:szCs w:val="24"/>
        </w:rPr>
        <w:t>8%)</w:t>
      </w:r>
      <w:r w:rsidR="00FB46BA">
        <w:rPr>
          <w:rFonts w:ascii="Times New Roman" w:eastAsiaTheme="minorEastAsia" w:hAnsi="Times New Roman" w:hint="eastAsia"/>
          <w:sz w:val="24"/>
          <w:szCs w:val="24"/>
        </w:rPr>
        <w:t>、</w:t>
      </w:r>
      <w:r w:rsidR="00FB46BA">
        <w:rPr>
          <w:rFonts w:ascii="Times New Roman" w:eastAsiaTheme="minorEastAsia" w:hAnsi="Times New Roman" w:hint="eastAsia"/>
          <w:sz w:val="24"/>
          <w:szCs w:val="24"/>
        </w:rPr>
        <w:t>4</w:t>
      </w:r>
      <w:r w:rsidR="00FB46BA">
        <w:rPr>
          <w:rFonts w:ascii="Times New Roman" w:eastAsiaTheme="minorEastAsia" w:hAnsi="Times New Roman" w:hint="eastAsia"/>
          <w:sz w:val="24"/>
          <w:szCs w:val="24"/>
        </w:rPr>
        <w:t>.</w:t>
      </w:r>
      <w:r w:rsidR="00FB46BA">
        <w:rPr>
          <w:rFonts w:ascii="Times New Roman" w:eastAsiaTheme="minorEastAsia" w:hAnsi="Times New Roman" w:hint="eastAsia"/>
          <w:sz w:val="24"/>
          <w:szCs w:val="24"/>
        </w:rPr>
        <w:t>B</w:t>
      </w:r>
      <w:r w:rsidR="00FB46BA">
        <w:rPr>
          <w:rFonts w:ascii="Times New Roman" w:eastAsiaTheme="minorEastAsia" w:hAnsi="Times New Roman" w:hint="eastAsia"/>
          <w:sz w:val="24"/>
          <w:szCs w:val="24"/>
        </w:rPr>
        <w:t xml:space="preserve"> (</w:t>
      </w:r>
      <w:r w:rsidR="00FB46BA">
        <w:rPr>
          <w:rFonts w:ascii="Times New Roman" w:eastAsiaTheme="minorEastAsia" w:hAnsi="Times New Roman" w:hint="eastAsia"/>
          <w:sz w:val="24"/>
          <w:szCs w:val="24"/>
        </w:rPr>
        <w:t>87</w:t>
      </w:r>
      <w:r w:rsidR="00FB46BA">
        <w:rPr>
          <w:rFonts w:ascii="Times New Roman" w:eastAsiaTheme="minorEastAsia" w:hAnsi="Times New Roman" w:hint="eastAsia"/>
          <w:sz w:val="24"/>
          <w:szCs w:val="24"/>
        </w:rPr>
        <w:t>%)</w:t>
      </w:r>
      <w:r w:rsidR="00FB46BA">
        <w:rPr>
          <w:rFonts w:ascii="Times New Roman" w:eastAsiaTheme="minorEastAsia" w:hAnsi="Times New Roman" w:hint="eastAsia"/>
          <w:sz w:val="24"/>
          <w:szCs w:val="24"/>
        </w:rPr>
        <w:t>、</w:t>
      </w:r>
      <w:r w:rsidR="00FB46BA">
        <w:rPr>
          <w:rFonts w:ascii="Times New Roman" w:eastAsiaTheme="minorEastAsia" w:hAnsi="Times New Roman" w:hint="eastAsia"/>
          <w:sz w:val="24"/>
          <w:szCs w:val="24"/>
        </w:rPr>
        <w:t>1</w:t>
      </w:r>
      <w:r w:rsidR="00FB46BA">
        <w:rPr>
          <w:rFonts w:ascii="Times New Roman" w:eastAsiaTheme="minorEastAsia" w:hAnsi="Times New Roman" w:hint="eastAsia"/>
          <w:sz w:val="24"/>
          <w:szCs w:val="24"/>
        </w:rPr>
        <w:t>4</w:t>
      </w:r>
      <w:r w:rsidR="00FB46BA">
        <w:rPr>
          <w:rFonts w:ascii="Times New Roman" w:eastAsiaTheme="minorEastAsia" w:hAnsi="Times New Roman" w:hint="eastAsia"/>
          <w:sz w:val="24"/>
          <w:szCs w:val="24"/>
        </w:rPr>
        <w:t>.</w:t>
      </w:r>
      <w:r w:rsidR="00FB46BA">
        <w:rPr>
          <w:rFonts w:ascii="Times New Roman" w:eastAsiaTheme="minorEastAsia" w:hAnsi="Times New Roman" w:hint="eastAsia"/>
          <w:sz w:val="24"/>
          <w:szCs w:val="24"/>
        </w:rPr>
        <w:t>C</w:t>
      </w:r>
      <w:r w:rsidR="00FB46BA">
        <w:rPr>
          <w:rFonts w:ascii="Times New Roman" w:eastAsiaTheme="minorEastAsia" w:hAnsi="Times New Roman" w:hint="eastAsia"/>
          <w:sz w:val="24"/>
          <w:szCs w:val="24"/>
        </w:rPr>
        <w:t xml:space="preserve"> (</w:t>
      </w:r>
      <w:r w:rsidR="00FB46BA">
        <w:rPr>
          <w:rFonts w:ascii="Times New Roman" w:eastAsiaTheme="minorEastAsia" w:hAnsi="Times New Roman" w:hint="eastAsia"/>
          <w:sz w:val="24"/>
          <w:szCs w:val="24"/>
        </w:rPr>
        <w:t>59</w:t>
      </w:r>
      <w:r w:rsidR="00FB46BA">
        <w:rPr>
          <w:rFonts w:ascii="Times New Roman" w:eastAsiaTheme="minorEastAsia" w:hAnsi="Times New Roman" w:hint="eastAsia"/>
          <w:sz w:val="24"/>
          <w:szCs w:val="24"/>
        </w:rPr>
        <w:t>%)</w:t>
      </w:r>
    </w:p>
    <w:p w14:paraId="2A06D400" w14:textId="0AED2836" w:rsidR="00CA07D9" w:rsidRPr="00A301C5" w:rsidRDefault="00CA07D9" w:rsidP="00FB2729">
      <w:pPr>
        <w:spacing w:line="360" w:lineRule="auto"/>
        <w:rPr>
          <w:rFonts w:ascii="Times New Roman" w:eastAsiaTheme="minorEastAsia" w:hAnsi="Times New Roman"/>
          <w:sz w:val="24"/>
          <w:szCs w:val="24"/>
        </w:rPr>
      </w:pPr>
      <w:r w:rsidRPr="00A301C5">
        <w:rPr>
          <w:rFonts w:ascii="Times New Roman" w:eastAsiaTheme="minorEastAsia" w:hAnsi="Times New Roman" w:hint="eastAsia"/>
          <w:sz w:val="24"/>
          <w:szCs w:val="24"/>
        </w:rPr>
        <w:t>201</w:t>
      </w:r>
      <w:r>
        <w:rPr>
          <w:rFonts w:ascii="Times New Roman" w:eastAsiaTheme="minorEastAsia" w:hAnsi="Times New Roman" w:hint="eastAsia"/>
          <w:sz w:val="24"/>
          <w:szCs w:val="24"/>
        </w:rPr>
        <w:t xml:space="preserve">6: </w:t>
      </w:r>
      <w:r w:rsidR="005E5EC4">
        <w:rPr>
          <w:rFonts w:ascii="Times New Roman" w:eastAsiaTheme="minorEastAsia" w:hAnsi="Times New Roman" w:hint="eastAsia"/>
          <w:sz w:val="24"/>
          <w:szCs w:val="24"/>
        </w:rPr>
        <w:t>3</w:t>
      </w:r>
      <w:r>
        <w:rPr>
          <w:rFonts w:ascii="Times New Roman" w:eastAsiaTheme="minorEastAsia" w:hAnsi="Times New Roman" w:hint="eastAsia"/>
          <w:sz w:val="24"/>
          <w:szCs w:val="24"/>
        </w:rPr>
        <w:t>.</w:t>
      </w:r>
      <w:r w:rsidR="005E5EC4">
        <w:rPr>
          <w:rFonts w:ascii="Times New Roman" w:eastAsiaTheme="minorEastAsia" w:hAnsi="Times New Roman" w:hint="eastAsia"/>
          <w:sz w:val="24"/>
          <w:szCs w:val="24"/>
        </w:rPr>
        <w:t>C</w:t>
      </w:r>
      <w:r>
        <w:rPr>
          <w:rFonts w:ascii="Times New Roman" w:eastAsiaTheme="minorEastAsia" w:hAnsi="Times New Roman" w:hint="eastAsia"/>
          <w:sz w:val="24"/>
          <w:szCs w:val="24"/>
        </w:rPr>
        <w:t xml:space="preserve"> (5</w:t>
      </w:r>
      <w:r w:rsidR="005E5EC4">
        <w:rPr>
          <w:rFonts w:ascii="Times New Roman" w:eastAsiaTheme="minorEastAsia" w:hAnsi="Times New Roman" w:hint="eastAsia"/>
          <w:sz w:val="24"/>
          <w:szCs w:val="24"/>
        </w:rPr>
        <w:t>9</w:t>
      </w:r>
      <w:r>
        <w:rPr>
          <w:rFonts w:ascii="Times New Roman" w:eastAsiaTheme="minorEastAsia" w:hAnsi="Times New Roman" w:hint="eastAsia"/>
          <w:sz w:val="24"/>
          <w:szCs w:val="24"/>
        </w:rPr>
        <w:t>%)</w:t>
      </w:r>
    </w:p>
    <w:p w14:paraId="1C595F8B" w14:textId="6F5CD46A" w:rsidR="008A3CFD" w:rsidRPr="00A301C5" w:rsidRDefault="008A3CFD" w:rsidP="00FB2729">
      <w:pPr>
        <w:spacing w:line="360" w:lineRule="auto"/>
        <w:rPr>
          <w:rFonts w:ascii="Times New Roman" w:eastAsiaTheme="minorEastAsia" w:hAnsi="Times New Roman"/>
          <w:sz w:val="24"/>
          <w:szCs w:val="24"/>
        </w:rPr>
      </w:pPr>
      <w:r w:rsidRPr="00A301C5">
        <w:rPr>
          <w:rFonts w:ascii="Times New Roman" w:eastAsiaTheme="minorEastAsia" w:hAnsi="Times New Roman" w:hint="eastAsia"/>
          <w:sz w:val="24"/>
          <w:szCs w:val="24"/>
        </w:rPr>
        <w:t>201</w:t>
      </w:r>
      <w:r>
        <w:rPr>
          <w:rFonts w:ascii="Times New Roman" w:eastAsiaTheme="minorEastAsia" w:hAnsi="Times New Roman" w:hint="eastAsia"/>
          <w:sz w:val="24"/>
          <w:szCs w:val="24"/>
        </w:rPr>
        <w:t>7: 1</w:t>
      </w:r>
      <w:r w:rsidR="00E81F6C">
        <w:rPr>
          <w:rFonts w:ascii="Times New Roman" w:eastAsiaTheme="minorEastAsia" w:hAnsi="Times New Roman" w:hint="eastAsia"/>
          <w:sz w:val="24"/>
          <w:szCs w:val="24"/>
        </w:rPr>
        <w:t>0</w:t>
      </w:r>
      <w:r>
        <w:rPr>
          <w:rFonts w:ascii="Times New Roman" w:eastAsiaTheme="minorEastAsia" w:hAnsi="Times New Roman" w:hint="eastAsia"/>
          <w:sz w:val="24"/>
          <w:szCs w:val="24"/>
        </w:rPr>
        <w:t>.A (</w:t>
      </w:r>
      <w:r w:rsidR="00E81F6C">
        <w:rPr>
          <w:rFonts w:ascii="Times New Roman" w:eastAsiaTheme="minorEastAsia" w:hAnsi="Times New Roman" w:hint="eastAsia"/>
          <w:sz w:val="24"/>
          <w:szCs w:val="24"/>
        </w:rPr>
        <w:t>44</w:t>
      </w:r>
      <w:r>
        <w:rPr>
          <w:rFonts w:ascii="Times New Roman" w:eastAsiaTheme="minorEastAsia" w:hAnsi="Times New Roman" w:hint="eastAsia"/>
          <w:sz w:val="24"/>
          <w:szCs w:val="24"/>
        </w:rPr>
        <w:t>%)</w:t>
      </w:r>
    </w:p>
    <w:p w14:paraId="573FA409" w14:textId="2DF09C27" w:rsidR="00FB2729" w:rsidRDefault="00BB1EEF" w:rsidP="00FB2729">
      <w:pPr>
        <w:widowControl/>
        <w:spacing w:line="360" w:lineRule="auto"/>
        <w:rPr>
          <w:rFonts w:ascii="Times New Roman" w:eastAsiaTheme="minorEastAsia" w:hAnsi="Times New Roman"/>
          <w:sz w:val="24"/>
          <w:szCs w:val="24"/>
        </w:rPr>
      </w:pPr>
      <w:r w:rsidRPr="00A301C5">
        <w:rPr>
          <w:rFonts w:ascii="Times New Roman" w:eastAsiaTheme="minorEastAsia" w:hAnsi="Times New Roman" w:hint="eastAsia"/>
          <w:sz w:val="24"/>
          <w:szCs w:val="24"/>
        </w:rPr>
        <w:t>201</w:t>
      </w:r>
      <w:r>
        <w:rPr>
          <w:rFonts w:ascii="Times New Roman" w:eastAsiaTheme="minorEastAsia" w:hAnsi="Times New Roman" w:hint="eastAsia"/>
          <w:sz w:val="24"/>
          <w:szCs w:val="24"/>
        </w:rPr>
        <w:t xml:space="preserve">8: </w:t>
      </w:r>
      <w:r w:rsidR="00CC2120">
        <w:rPr>
          <w:rFonts w:ascii="Times New Roman" w:eastAsiaTheme="minorEastAsia" w:hAnsi="Times New Roman" w:hint="eastAsia"/>
          <w:sz w:val="24"/>
          <w:szCs w:val="24"/>
        </w:rPr>
        <w:t>2</w:t>
      </w:r>
      <w:r>
        <w:rPr>
          <w:rFonts w:ascii="Times New Roman" w:eastAsiaTheme="minorEastAsia" w:hAnsi="Times New Roman" w:hint="eastAsia"/>
          <w:sz w:val="24"/>
          <w:szCs w:val="24"/>
        </w:rPr>
        <w:t>.</w:t>
      </w:r>
      <w:r w:rsidR="00CC2120">
        <w:rPr>
          <w:rFonts w:ascii="Times New Roman" w:eastAsiaTheme="minorEastAsia" w:hAnsi="Times New Roman" w:hint="eastAsia"/>
          <w:sz w:val="24"/>
          <w:szCs w:val="24"/>
        </w:rPr>
        <w:t>B</w:t>
      </w:r>
      <w:r>
        <w:rPr>
          <w:rFonts w:ascii="Times New Roman" w:eastAsiaTheme="minorEastAsia" w:hAnsi="Times New Roman" w:hint="eastAsia"/>
          <w:sz w:val="24"/>
          <w:szCs w:val="24"/>
        </w:rPr>
        <w:t xml:space="preserve"> (6</w:t>
      </w:r>
      <w:r w:rsidR="00CC2120">
        <w:rPr>
          <w:rFonts w:ascii="Times New Roman" w:eastAsiaTheme="minorEastAsia" w:hAnsi="Times New Roman" w:hint="eastAsia"/>
          <w:sz w:val="24"/>
          <w:szCs w:val="24"/>
        </w:rPr>
        <w:t>7</w:t>
      </w:r>
      <w:r>
        <w:rPr>
          <w:rFonts w:ascii="Times New Roman" w:eastAsiaTheme="minorEastAsia" w:hAnsi="Times New Roman" w:hint="eastAsia"/>
          <w:sz w:val="24"/>
          <w:szCs w:val="24"/>
        </w:rPr>
        <w:t>%)</w:t>
      </w:r>
    </w:p>
    <w:p w14:paraId="70966F1D" w14:textId="76563945" w:rsidR="0031042B" w:rsidRPr="008F4378" w:rsidRDefault="0031042B" w:rsidP="0031042B">
      <w:pPr>
        <w:widowControl/>
        <w:spacing w:line="360" w:lineRule="auto"/>
        <w:rPr>
          <w:rFonts w:ascii="Times New Roman" w:eastAsiaTheme="minorEastAsia" w:hAnsi="Times New Roman"/>
          <w:bCs/>
          <w:sz w:val="22"/>
          <w:szCs w:val="22"/>
        </w:rPr>
      </w:pPr>
      <w:r w:rsidRPr="00A301C5">
        <w:rPr>
          <w:rFonts w:ascii="Times New Roman" w:eastAsiaTheme="minorEastAsia" w:hAnsi="Times New Roman" w:hint="eastAsia"/>
          <w:sz w:val="24"/>
          <w:szCs w:val="24"/>
        </w:rPr>
        <w:t>20</w:t>
      </w:r>
      <w:r>
        <w:rPr>
          <w:rFonts w:ascii="Times New Roman" w:eastAsiaTheme="minorEastAsia" w:hAnsi="Times New Roman" w:hint="eastAsia"/>
          <w:sz w:val="24"/>
          <w:szCs w:val="24"/>
        </w:rPr>
        <w:t>20: 9.A (39%)</w:t>
      </w:r>
      <w:r>
        <w:rPr>
          <w:rFonts w:ascii="Times New Roman" w:eastAsiaTheme="minorEastAsia" w:hAnsi="Times New Roman" w:hint="eastAsia"/>
          <w:sz w:val="24"/>
          <w:szCs w:val="24"/>
        </w:rPr>
        <w:t>、</w:t>
      </w:r>
      <w:r>
        <w:rPr>
          <w:rFonts w:ascii="Times New Roman" w:eastAsiaTheme="minorEastAsia" w:hAnsi="Times New Roman" w:hint="eastAsia"/>
          <w:sz w:val="24"/>
          <w:szCs w:val="24"/>
        </w:rPr>
        <w:t>1</w:t>
      </w:r>
      <w:r w:rsidR="003B654D">
        <w:rPr>
          <w:rFonts w:ascii="Times New Roman" w:eastAsiaTheme="minorEastAsia" w:hAnsi="Times New Roman" w:hint="eastAsia"/>
          <w:sz w:val="24"/>
          <w:szCs w:val="24"/>
        </w:rPr>
        <w:t>1</w:t>
      </w:r>
      <w:r>
        <w:rPr>
          <w:rFonts w:ascii="Times New Roman" w:eastAsiaTheme="minorEastAsia" w:hAnsi="Times New Roman" w:hint="eastAsia"/>
          <w:sz w:val="24"/>
          <w:szCs w:val="24"/>
        </w:rPr>
        <w:t>.</w:t>
      </w:r>
      <w:r w:rsidR="003B654D">
        <w:rPr>
          <w:rFonts w:ascii="Times New Roman" w:eastAsiaTheme="minorEastAsia" w:hAnsi="Times New Roman" w:hint="eastAsia"/>
          <w:sz w:val="24"/>
          <w:szCs w:val="24"/>
        </w:rPr>
        <w:t xml:space="preserve">D </w:t>
      </w:r>
      <w:r>
        <w:rPr>
          <w:rFonts w:ascii="Times New Roman" w:eastAsiaTheme="minorEastAsia" w:hAnsi="Times New Roman" w:hint="eastAsia"/>
          <w:sz w:val="24"/>
          <w:szCs w:val="24"/>
        </w:rPr>
        <w:t>(</w:t>
      </w:r>
      <w:r w:rsidR="003B654D">
        <w:rPr>
          <w:rFonts w:ascii="Times New Roman" w:eastAsiaTheme="minorEastAsia" w:hAnsi="Times New Roman" w:hint="eastAsia"/>
          <w:sz w:val="24"/>
          <w:szCs w:val="24"/>
        </w:rPr>
        <w:t>73</w:t>
      </w:r>
      <w:r>
        <w:rPr>
          <w:rFonts w:ascii="Times New Roman" w:eastAsiaTheme="minorEastAsia" w:hAnsi="Times New Roman" w:hint="eastAsia"/>
          <w:sz w:val="24"/>
          <w:szCs w:val="24"/>
        </w:rPr>
        <w:t>%)</w:t>
      </w:r>
    </w:p>
    <w:p w14:paraId="5C50826F" w14:textId="09901618" w:rsidR="009B5D0B" w:rsidRPr="008F4378" w:rsidRDefault="009B5D0B" w:rsidP="009B5D0B">
      <w:pPr>
        <w:widowControl/>
        <w:spacing w:line="360" w:lineRule="auto"/>
        <w:rPr>
          <w:rFonts w:ascii="Times New Roman" w:eastAsiaTheme="minorEastAsia" w:hAnsi="Times New Roman"/>
          <w:bCs/>
          <w:sz w:val="22"/>
          <w:szCs w:val="22"/>
        </w:rPr>
      </w:pPr>
      <w:r w:rsidRPr="00A301C5">
        <w:rPr>
          <w:rFonts w:ascii="Times New Roman" w:eastAsiaTheme="minorEastAsia" w:hAnsi="Times New Roman" w:hint="eastAsia"/>
          <w:sz w:val="24"/>
          <w:szCs w:val="24"/>
        </w:rPr>
        <w:t>20</w:t>
      </w:r>
      <w:r>
        <w:rPr>
          <w:rFonts w:ascii="Times New Roman" w:eastAsiaTheme="minorEastAsia" w:hAnsi="Times New Roman" w:hint="eastAsia"/>
          <w:sz w:val="24"/>
          <w:szCs w:val="24"/>
        </w:rPr>
        <w:t xml:space="preserve">21: </w:t>
      </w:r>
      <w:r w:rsidR="008F3F16">
        <w:rPr>
          <w:rFonts w:ascii="Times New Roman" w:eastAsiaTheme="minorEastAsia" w:hAnsi="Times New Roman" w:hint="eastAsia"/>
          <w:sz w:val="24"/>
          <w:szCs w:val="24"/>
        </w:rPr>
        <w:t>4</w:t>
      </w:r>
      <w:r w:rsidR="008F3F16">
        <w:rPr>
          <w:rFonts w:ascii="Times New Roman" w:eastAsiaTheme="minorEastAsia" w:hAnsi="Times New Roman" w:hint="eastAsia"/>
          <w:sz w:val="24"/>
          <w:szCs w:val="24"/>
        </w:rPr>
        <w:t>.</w:t>
      </w:r>
      <w:r w:rsidR="008F3F16">
        <w:rPr>
          <w:rFonts w:ascii="Times New Roman" w:eastAsiaTheme="minorEastAsia" w:hAnsi="Times New Roman" w:hint="eastAsia"/>
          <w:sz w:val="24"/>
          <w:szCs w:val="24"/>
        </w:rPr>
        <w:t>B</w:t>
      </w:r>
      <w:r w:rsidR="008F3F16">
        <w:rPr>
          <w:rFonts w:ascii="Times New Roman" w:eastAsiaTheme="minorEastAsia" w:hAnsi="Times New Roman" w:hint="eastAsia"/>
          <w:sz w:val="24"/>
          <w:szCs w:val="24"/>
        </w:rPr>
        <w:t xml:space="preserve"> (</w:t>
      </w:r>
      <w:r w:rsidR="008F3F16">
        <w:rPr>
          <w:rFonts w:ascii="Times New Roman" w:eastAsiaTheme="minorEastAsia" w:hAnsi="Times New Roman" w:hint="eastAsia"/>
          <w:sz w:val="24"/>
          <w:szCs w:val="24"/>
        </w:rPr>
        <w:t>75</w:t>
      </w:r>
      <w:r w:rsidR="008F3F16">
        <w:rPr>
          <w:rFonts w:ascii="Times New Roman" w:eastAsiaTheme="minorEastAsia" w:hAnsi="Times New Roman" w:hint="eastAsia"/>
          <w:sz w:val="24"/>
          <w:szCs w:val="24"/>
        </w:rPr>
        <w:t>%)</w:t>
      </w:r>
      <w:r w:rsidR="008F3F16">
        <w:rPr>
          <w:rFonts w:ascii="Times New Roman" w:eastAsiaTheme="minorEastAsia" w:hAnsi="Times New Roman" w:hint="eastAsia"/>
          <w:sz w:val="24"/>
          <w:szCs w:val="24"/>
        </w:rPr>
        <w:t>、</w:t>
      </w:r>
      <w:r w:rsidR="008F3F16">
        <w:rPr>
          <w:rFonts w:ascii="Times New Roman" w:eastAsiaTheme="minorEastAsia" w:hAnsi="Times New Roman" w:hint="eastAsia"/>
          <w:sz w:val="24"/>
          <w:szCs w:val="24"/>
        </w:rPr>
        <w:t>11.</w:t>
      </w:r>
      <w:r w:rsidR="008F3F16">
        <w:rPr>
          <w:rFonts w:ascii="Times New Roman" w:eastAsiaTheme="minorEastAsia" w:hAnsi="Times New Roman" w:hint="eastAsia"/>
          <w:sz w:val="24"/>
          <w:szCs w:val="24"/>
        </w:rPr>
        <w:t>A</w:t>
      </w:r>
      <w:r w:rsidR="008F3F16">
        <w:rPr>
          <w:rFonts w:ascii="Times New Roman" w:eastAsiaTheme="minorEastAsia" w:hAnsi="Times New Roman" w:hint="eastAsia"/>
          <w:sz w:val="24"/>
          <w:szCs w:val="24"/>
        </w:rPr>
        <w:t xml:space="preserve"> (</w:t>
      </w:r>
      <w:r w:rsidR="008F3F16">
        <w:rPr>
          <w:rFonts w:ascii="Times New Roman" w:eastAsiaTheme="minorEastAsia" w:hAnsi="Times New Roman" w:hint="eastAsia"/>
          <w:sz w:val="24"/>
          <w:szCs w:val="24"/>
        </w:rPr>
        <w:t>52</w:t>
      </w:r>
      <w:r w:rsidR="008F3F16">
        <w:rPr>
          <w:rFonts w:ascii="Times New Roman" w:eastAsiaTheme="minorEastAsia" w:hAnsi="Times New Roman" w:hint="eastAsia"/>
          <w:sz w:val="24"/>
          <w:szCs w:val="24"/>
        </w:rPr>
        <w:t>%)</w:t>
      </w:r>
    </w:p>
    <w:p w14:paraId="07268FC0" w14:textId="6A070740" w:rsidR="009B5D0B" w:rsidRPr="008F4378" w:rsidRDefault="009B5D0B" w:rsidP="009B5D0B">
      <w:pPr>
        <w:widowControl/>
        <w:spacing w:line="360" w:lineRule="auto"/>
        <w:rPr>
          <w:rFonts w:ascii="Times New Roman" w:eastAsiaTheme="minorEastAsia" w:hAnsi="Times New Roman"/>
          <w:bCs/>
          <w:sz w:val="22"/>
          <w:szCs w:val="22"/>
        </w:rPr>
      </w:pPr>
      <w:r w:rsidRPr="00A301C5">
        <w:rPr>
          <w:rFonts w:ascii="Times New Roman" w:eastAsiaTheme="minorEastAsia" w:hAnsi="Times New Roman" w:hint="eastAsia"/>
          <w:sz w:val="24"/>
          <w:szCs w:val="24"/>
        </w:rPr>
        <w:t>20</w:t>
      </w:r>
      <w:r>
        <w:rPr>
          <w:rFonts w:ascii="Times New Roman" w:eastAsiaTheme="minorEastAsia" w:hAnsi="Times New Roman" w:hint="eastAsia"/>
          <w:sz w:val="24"/>
          <w:szCs w:val="24"/>
        </w:rPr>
        <w:t xml:space="preserve">22: </w:t>
      </w:r>
      <w:r w:rsidR="00517B56">
        <w:rPr>
          <w:rFonts w:ascii="Times New Roman" w:eastAsiaTheme="minorEastAsia" w:hAnsi="Times New Roman" w:hint="eastAsia"/>
          <w:sz w:val="24"/>
          <w:szCs w:val="24"/>
        </w:rPr>
        <w:t>2</w:t>
      </w:r>
      <w:r>
        <w:rPr>
          <w:rFonts w:ascii="Times New Roman" w:eastAsiaTheme="minorEastAsia" w:hAnsi="Times New Roman" w:hint="eastAsia"/>
          <w:sz w:val="24"/>
          <w:szCs w:val="24"/>
        </w:rPr>
        <w:t>.</w:t>
      </w:r>
      <w:r w:rsidR="00517B56">
        <w:rPr>
          <w:rFonts w:ascii="Times New Roman" w:eastAsiaTheme="minorEastAsia" w:hAnsi="Times New Roman" w:hint="eastAsia"/>
          <w:sz w:val="24"/>
          <w:szCs w:val="24"/>
        </w:rPr>
        <w:t>D</w:t>
      </w:r>
      <w:r>
        <w:rPr>
          <w:rFonts w:ascii="Times New Roman" w:eastAsiaTheme="minorEastAsia" w:hAnsi="Times New Roman" w:hint="eastAsia"/>
          <w:sz w:val="24"/>
          <w:szCs w:val="24"/>
        </w:rPr>
        <w:t xml:space="preserve"> (7</w:t>
      </w:r>
      <w:r w:rsidR="00517B56">
        <w:rPr>
          <w:rFonts w:ascii="Times New Roman" w:eastAsiaTheme="minorEastAsia" w:hAnsi="Times New Roman" w:hint="eastAsia"/>
          <w:sz w:val="24"/>
          <w:szCs w:val="24"/>
        </w:rPr>
        <w:t>2</w:t>
      </w:r>
      <w:r>
        <w:rPr>
          <w:rFonts w:ascii="Times New Roman" w:eastAsiaTheme="minorEastAsia" w:hAnsi="Times New Roman" w:hint="eastAsia"/>
          <w:sz w:val="24"/>
          <w:szCs w:val="24"/>
        </w:rPr>
        <w:t>%)</w:t>
      </w:r>
    </w:p>
    <w:p w14:paraId="51B2A0E0" w14:textId="2E997558" w:rsidR="002375FA" w:rsidRDefault="002375FA" w:rsidP="002375FA">
      <w:pPr>
        <w:widowControl/>
        <w:spacing w:line="360" w:lineRule="auto"/>
        <w:rPr>
          <w:rFonts w:ascii="Times New Roman" w:eastAsiaTheme="minorEastAsia" w:hAnsi="Times New Roman"/>
          <w:sz w:val="24"/>
          <w:szCs w:val="24"/>
        </w:rPr>
      </w:pPr>
      <w:r w:rsidRPr="00A301C5">
        <w:rPr>
          <w:rFonts w:ascii="Times New Roman" w:eastAsiaTheme="minorEastAsia" w:hAnsi="Times New Roman" w:hint="eastAsia"/>
          <w:sz w:val="24"/>
          <w:szCs w:val="24"/>
        </w:rPr>
        <w:t>20</w:t>
      </w:r>
      <w:r>
        <w:rPr>
          <w:rFonts w:ascii="Times New Roman" w:eastAsiaTheme="minorEastAsia" w:hAnsi="Times New Roman" w:hint="eastAsia"/>
          <w:sz w:val="24"/>
          <w:szCs w:val="24"/>
        </w:rPr>
        <w:t xml:space="preserve">23: </w:t>
      </w:r>
      <w:r w:rsidR="00BC403B">
        <w:rPr>
          <w:rFonts w:ascii="Times New Roman" w:eastAsiaTheme="minorEastAsia" w:hAnsi="Times New Roman" w:hint="eastAsia"/>
          <w:sz w:val="24"/>
          <w:szCs w:val="24"/>
        </w:rPr>
        <w:t>5</w:t>
      </w:r>
      <w:r>
        <w:rPr>
          <w:rFonts w:ascii="Times New Roman" w:eastAsiaTheme="minorEastAsia" w:hAnsi="Times New Roman" w:hint="eastAsia"/>
          <w:sz w:val="24"/>
          <w:szCs w:val="24"/>
        </w:rPr>
        <w:t>.</w:t>
      </w:r>
      <w:r w:rsidR="00EC0D91">
        <w:rPr>
          <w:rFonts w:ascii="Times New Roman" w:eastAsiaTheme="minorEastAsia" w:hAnsi="Times New Roman" w:hint="eastAsia"/>
          <w:sz w:val="24"/>
          <w:szCs w:val="24"/>
        </w:rPr>
        <w:t>A</w:t>
      </w:r>
      <w:r>
        <w:rPr>
          <w:rFonts w:ascii="Times New Roman" w:eastAsiaTheme="minorEastAsia" w:hAnsi="Times New Roman" w:hint="eastAsia"/>
          <w:sz w:val="24"/>
          <w:szCs w:val="24"/>
        </w:rPr>
        <w:t xml:space="preserve"> (</w:t>
      </w:r>
      <w:r w:rsidR="00EC0D91">
        <w:rPr>
          <w:rFonts w:ascii="Times New Roman" w:eastAsiaTheme="minorEastAsia" w:hAnsi="Times New Roman" w:hint="eastAsia"/>
          <w:sz w:val="24"/>
          <w:szCs w:val="24"/>
        </w:rPr>
        <w:t>79</w:t>
      </w:r>
      <w:r>
        <w:rPr>
          <w:rFonts w:ascii="Times New Roman" w:eastAsiaTheme="minorEastAsia" w:hAnsi="Times New Roman" w:hint="eastAsia"/>
          <w:sz w:val="24"/>
          <w:szCs w:val="24"/>
        </w:rPr>
        <w:t>%)</w:t>
      </w:r>
    </w:p>
    <w:p w14:paraId="6887BD19" w14:textId="5E711067" w:rsidR="00182636" w:rsidRPr="00182636" w:rsidRDefault="00182636" w:rsidP="00182636">
      <w:pPr>
        <w:widowControl/>
        <w:rPr>
          <w:rFonts w:ascii="Times New Roman" w:eastAsiaTheme="minorEastAsia" w:hAnsi="Times New Roman"/>
          <w:sz w:val="24"/>
          <w:szCs w:val="24"/>
        </w:rPr>
      </w:pPr>
      <w:r>
        <w:rPr>
          <w:rFonts w:ascii="Times New Roman" w:eastAsiaTheme="minorEastAsia" w:hAnsi="Times New Roman"/>
          <w:sz w:val="24"/>
          <w:szCs w:val="24"/>
        </w:rPr>
        <w:br w:type="page"/>
      </w:r>
    </w:p>
    <w:p w14:paraId="53E74E7C" w14:textId="48539866" w:rsidR="00182636" w:rsidRPr="00182636" w:rsidRDefault="00182636" w:rsidP="00182636">
      <w:pPr>
        <w:pStyle w:val="Heading6"/>
        <w:spacing w:after="120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 w:hint="eastAsia"/>
          <w:sz w:val="20"/>
        </w:rPr>
        <w:lastRenderedPageBreak/>
        <w:t>數據庫</w:t>
      </w:r>
      <w:r>
        <w:rPr>
          <w:rFonts w:ascii="Times New Roman" w:hAnsi="Times New Roman" w:hint="eastAsia"/>
          <w:sz w:val="20"/>
        </w:rPr>
        <w:t xml:space="preserve"> </w:t>
      </w:r>
      <w:r w:rsidRPr="00182636">
        <w:rPr>
          <w:rFonts w:ascii="Times New Roman" w:hAnsi="Times New Roman"/>
          <w:sz w:val="20"/>
        </w:rPr>
        <w:t>(SQL commands)</w:t>
      </w:r>
    </w:p>
    <w:tbl>
      <w:tblPr>
        <w:tblW w:w="0" w:type="auto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000" w:firstRow="0" w:lastRow="0" w:firstColumn="0" w:lastColumn="0" w:noHBand="0" w:noVBand="0"/>
      </w:tblPr>
      <w:tblGrid>
        <w:gridCol w:w="1246"/>
        <w:gridCol w:w="7924"/>
      </w:tblGrid>
      <w:tr w:rsidR="00182636" w:rsidRPr="00303839" w14:paraId="0BA45AB3" w14:textId="77777777" w:rsidTr="00005BC0">
        <w:tc>
          <w:tcPr>
            <w:tcW w:w="1246" w:type="dxa"/>
          </w:tcPr>
          <w:p w14:paraId="6BBAC1BD" w14:textId="77777777" w:rsidR="00182636" w:rsidRPr="00303839" w:rsidRDefault="00182636" w:rsidP="00005BC0">
            <w:pPr>
              <w:snapToGrid w:val="0"/>
              <w:rPr>
                <w:lang w:val="en-HK"/>
              </w:rPr>
            </w:pPr>
            <w:r w:rsidRPr="00303839">
              <w:rPr>
                <w:lang w:val="en-HK"/>
              </w:rPr>
              <w:t>Constants</w:t>
            </w:r>
          </w:p>
        </w:tc>
        <w:tc>
          <w:tcPr>
            <w:tcW w:w="7924" w:type="dxa"/>
          </w:tcPr>
          <w:p w14:paraId="76A74F91" w14:textId="77777777" w:rsidR="00182636" w:rsidRPr="00303839" w:rsidRDefault="00182636" w:rsidP="00005BC0">
            <w:pPr>
              <w:snapToGrid w:val="0"/>
              <w:rPr>
                <w:lang w:val="en-HK"/>
              </w:rPr>
            </w:pPr>
            <w:r w:rsidRPr="00303839">
              <w:t>TRUE, FALSE</w:t>
            </w:r>
          </w:p>
        </w:tc>
      </w:tr>
      <w:tr w:rsidR="00182636" w:rsidRPr="00303839" w14:paraId="44A45EFA" w14:textId="77777777" w:rsidTr="00005BC0">
        <w:tc>
          <w:tcPr>
            <w:tcW w:w="1246" w:type="dxa"/>
            <w:tcBorders>
              <w:bottom w:val="nil"/>
            </w:tcBorders>
          </w:tcPr>
          <w:p w14:paraId="3B384398" w14:textId="77777777" w:rsidR="00182636" w:rsidRPr="00303839" w:rsidRDefault="00182636" w:rsidP="00005BC0">
            <w:pPr>
              <w:snapToGrid w:val="0"/>
              <w:rPr>
                <w:lang w:val="en-HK"/>
              </w:rPr>
            </w:pPr>
            <w:r w:rsidRPr="00303839">
              <w:rPr>
                <w:lang w:val="en-HK"/>
              </w:rPr>
              <w:t>Operators</w:t>
            </w:r>
          </w:p>
        </w:tc>
        <w:tc>
          <w:tcPr>
            <w:tcW w:w="7924" w:type="dxa"/>
          </w:tcPr>
          <w:p w14:paraId="7885EB64" w14:textId="77777777" w:rsidR="00182636" w:rsidRPr="00303839" w:rsidRDefault="00182636" w:rsidP="00005BC0">
            <w:pPr>
              <w:snapToGrid w:val="0"/>
              <w:rPr>
                <w:lang w:val="en-HK"/>
              </w:rPr>
            </w:pPr>
            <w:r w:rsidRPr="00303839">
              <w:rPr>
                <w:lang w:val="en-HK"/>
              </w:rPr>
              <w:sym w:font="Symbol" w:char="F02B"/>
            </w:r>
            <w:r w:rsidRPr="00303839">
              <w:rPr>
                <w:lang w:val="en-HK"/>
              </w:rPr>
              <w:t xml:space="preserve">, </w:t>
            </w:r>
            <w:r w:rsidRPr="00303839">
              <w:rPr>
                <w:lang w:val="en-HK"/>
              </w:rPr>
              <w:sym w:font="Symbol" w:char="F02D"/>
            </w:r>
            <w:r w:rsidRPr="00303839">
              <w:rPr>
                <w:lang w:val="en-HK"/>
              </w:rPr>
              <w:t xml:space="preserve">, *, /, &gt;, &lt;, </w:t>
            </w:r>
            <w:r w:rsidRPr="00303839">
              <w:rPr>
                <w:lang w:val="en-HK"/>
              </w:rPr>
              <w:sym w:font="Symbol" w:char="F03D"/>
            </w:r>
            <w:r w:rsidRPr="00303839">
              <w:rPr>
                <w:lang w:val="en-HK"/>
              </w:rPr>
              <w:t>, &gt;</w:t>
            </w:r>
            <w:r w:rsidRPr="00303839">
              <w:rPr>
                <w:lang w:val="en-HK"/>
              </w:rPr>
              <w:sym w:font="Symbol" w:char="F03D"/>
            </w:r>
            <w:r w:rsidRPr="00303839">
              <w:rPr>
                <w:lang w:val="en-HK"/>
              </w:rPr>
              <w:t>, &lt;</w:t>
            </w:r>
            <w:r w:rsidRPr="00303839">
              <w:rPr>
                <w:lang w:val="en-HK"/>
              </w:rPr>
              <w:sym w:font="Symbol" w:char="F03D"/>
            </w:r>
            <w:r w:rsidRPr="00303839">
              <w:rPr>
                <w:lang w:val="en-HK"/>
              </w:rPr>
              <w:t>, &lt;&gt;, %, _ , ' , AND, NOT, OR</w:t>
            </w:r>
          </w:p>
        </w:tc>
      </w:tr>
      <w:tr w:rsidR="00182636" w:rsidRPr="00303839" w14:paraId="6BFA1879" w14:textId="77777777" w:rsidTr="00005BC0">
        <w:trPr>
          <w:trHeight w:val="350"/>
        </w:trPr>
        <w:tc>
          <w:tcPr>
            <w:tcW w:w="1246" w:type="dxa"/>
            <w:tcBorders>
              <w:bottom w:val="single" w:sz="4" w:space="0" w:color="auto"/>
            </w:tcBorders>
          </w:tcPr>
          <w:p w14:paraId="70DC7C34" w14:textId="77777777" w:rsidR="00182636" w:rsidRPr="00303839" w:rsidRDefault="00182636" w:rsidP="00005BC0">
            <w:pPr>
              <w:snapToGrid w:val="0"/>
              <w:rPr>
                <w:lang w:val="en-HK"/>
              </w:rPr>
            </w:pPr>
            <w:r w:rsidRPr="00303839">
              <w:rPr>
                <w:lang w:val="en-HK"/>
              </w:rPr>
              <w:t>SQL</w:t>
            </w:r>
          </w:p>
        </w:tc>
        <w:tc>
          <w:tcPr>
            <w:tcW w:w="7924" w:type="dxa"/>
            <w:tcBorders>
              <w:bottom w:val="single" w:sz="4" w:space="0" w:color="auto"/>
            </w:tcBorders>
          </w:tcPr>
          <w:p w14:paraId="5595B97F" w14:textId="77777777" w:rsidR="00182636" w:rsidRPr="00303839" w:rsidRDefault="00182636" w:rsidP="00005BC0">
            <w:pPr>
              <w:snapToGrid w:val="0"/>
              <w:rPr>
                <w:lang w:val="en-HK"/>
              </w:rPr>
            </w:pPr>
            <w:r w:rsidRPr="00303839">
              <w:rPr>
                <w:kern w:val="0"/>
              </w:rPr>
              <w:t>AVG, MAX, MIN, SUM, AS, BETWEEN, BY, ASC,</w:t>
            </w:r>
            <w:r w:rsidRPr="00303839">
              <w:rPr>
                <w:rFonts w:hint="eastAsia"/>
                <w:kern w:val="0"/>
                <w:lang w:eastAsia="zh-HK"/>
              </w:rPr>
              <w:t xml:space="preserve"> </w:t>
            </w:r>
            <w:r w:rsidRPr="00303839">
              <w:rPr>
                <w:kern w:val="0"/>
              </w:rPr>
              <w:t xml:space="preserve">DESC, DISTINCT, FROM, GROUP, HAVING, LIKE, NULL, ORDER, SELECT, </w:t>
            </w:r>
            <w:r w:rsidRPr="00303839">
              <w:rPr>
                <w:kern w:val="0"/>
                <w:lang w:eastAsia="zh-HK"/>
              </w:rPr>
              <w:t>W</w:t>
            </w:r>
            <w:r w:rsidRPr="00303839">
              <w:rPr>
                <w:kern w:val="0"/>
              </w:rPr>
              <w:t>HERE</w:t>
            </w:r>
          </w:p>
        </w:tc>
      </w:tr>
    </w:tbl>
    <w:p w14:paraId="7489C3E7" w14:textId="77777777" w:rsidR="00182636" w:rsidRPr="00303839" w:rsidRDefault="00182636" w:rsidP="00182636">
      <w:pPr>
        <w:rPr>
          <w:lang w:val="en-HK"/>
        </w:rPr>
      </w:pPr>
    </w:p>
    <w:p w14:paraId="642D6EF9" w14:textId="77777777" w:rsidR="00182636" w:rsidRPr="00303839" w:rsidRDefault="00182636" w:rsidP="00182636">
      <w:pPr>
        <w:pStyle w:val="Heading6"/>
        <w:ind w:left="720" w:hanging="720"/>
        <w:jc w:val="both"/>
        <w:rPr>
          <w:rFonts w:ascii="Times New Roman" w:hAnsi="Times New Roman"/>
        </w:rPr>
      </w:pPr>
    </w:p>
    <w:p w14:paraId="3E07429D" w14:textId="2376A420" w:rsidR="00182636" w:rsidRPr="00303839" w:rsidRDefault="00182636" w:rsidP="00182636">
      <w:pPr>
        <w:pStyle w:val="Heading6"/>
        <w:spacing w:after="120"/>
        <w:ind w:left="720" w:hanging="720"/>
        <w:jc w:val="both"/>
        <w:rPr>
          <w:rFonts w:ascii="Times New Roman" w:hAnsi="Times New Roman"/>
          <w:sz w:val="20"/>
        </w:rPr>
      </w:pPr>
      <w:r>
        <w:rPr>
          <w:rFonts w:ascii="Times New Roman" w:hAnsi="Times New Roman" w:hint="eastAsia"/>
          <w:sz w:val="20"/>
        </w:rPr>
        <w:t>試算表</w:t>
      </w:r>
    </w:p>
    <w:tbl>
      <w:tblPr>
        <w:tblW w:w="9170" w:type="dxa"/>
        <w:tblInd w:w="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72" w:type="dxa"/>
          <w:left w:w="72" w:type="dxa"/>
          <w:bottom w:w="72" w:type="dxa"/>
          <w:right w:w="72" w:type="dxa"/>
        </w:tblCellMar>
        <w:tblLook w:val="0000" w:firstRow="0" w:lastRow="0" w:firstColumn="0" w:lastColumn="0" w:noHBand="0" w:noVBand="0"/>
      </w:tblPr>
      <w:tblGrid>
        <w:gridCol w:w="1246"/>
        <w:gridCol w:w="7924"/>
      </w:tblGrid>
      <w:tr w:rsidR="00182636" w:rsidRPr="00303839" w14:paraId="32B7B9F4" w14:textId="77777777" w:rsidTr="00005BC0">
        <w:trPr>
          <w:trHeight w:val="16"/>
        </w:trPr>
        <w:tc>
          <w:tcPr>
            <w:tcW w:w="1246" w:type="dxa"/>
          </w:tcPr>
          <w:p w14:paraId="37935A0D" w14:textId="77777777" w:rsidR="00182636" w:rsidRPr="00303839" w:rsidRDefault="00182636" w:rsidP="00005BC0">
            <w:pPr>
              <w:contextualSpacing/>
            </w:pPr>
            <w:r w:rsidRPr="00303839">
              <w:t>Constants</w:t>
            </w:r>
          </w:p>
        </w:tc>
        <w:tc>
          <w:tcPr>
            <w:tcW w:w="7924" w:type="dxa"/>
          </w:tcPr>
          <w:p w14:paraId="2AF27679" w14:textId="77777777" w:rsidR="00182636" w:rsidRPr="00303839" w:rsidRDefault="00182636" w:rsidP="00005BC0">
            <w:pPr>
              <w:contextualSpacing/>
            </w:pPr>
            <w:r w:rsidRPr="00303839">
              <w:t>TRUE, FALSE</w:t>
            </w:r>
          </w:p>
        </w:tc>
      </w:tr>
      <w:tr w:rsidR="00182636" w:rsidRPr="00303839" w14:paraId="0F5EB669" w14:textId="77777777" w:rsidTr="00005BC0">
        <w:tc>
          <w:tcPr>
            <w:tcW w:w="1246" w:type="dxa"/>
          </w:tcPr>
          <w:p w14:paraId="4D658FBF" w14:textId="77777777" w:rsidR="00182636" w:rsidRPr="00303839" w:rsidRDefault="00182636" w:rsidP="00005BC0">
            <w:pPr>
              <w:contextualSpacing/>
            </w:pPr>
            <w:r w:rsidRPr="00303839">
              <w:t>Operators</w:t>
            </w:r>
          </w:p>
        </w:tc>
        <w:tc>
          <w:tcPr>
            <w:tcW w:w="7924" w:type="dxa"/>
          </w:tcPr>
          <w:p w14:paraId="4C485E83" w14:textId="77777777" w:rsidR="00182636" w:rsidRPr="00303839" w:rsidRDefault="00182636" w:rsidP="00005BC0">
            <w:pPr>
              <w:contextualSpacing/>
            </w:pPr>
            <w:r w:rsidRPr="00303839">
              <w:sym w:font="Symbol" w:char="F02B"/>
            </w:r>
            <w:r w:rsidRPr="00303839">
              <w:t xml:space="preserve">, </w:t>
            </w:r>
            <w:r w:rsidRPr="00303839">
              <w:sym w:font="Symbol" w:char="F02D"/>
            </w:r>
            <w:r w:rsidRPr="00303839">
              <w:t xml:space="preserve">, *, /, &lt;, &gt;, </w:t>
            </w:r>
            <w:r w:rsidRPr="00303839">
              <w:sym w:font="Symbol" w:char="F03D"/>
            </w:r>
            <w:r w:rsidRPr="00303839">
              <w:t>, &lt;&gt;, &lt;</w:t>
            </w:r>
            <w:r w:rsidRPr="00303839">
              <w:sym w:font="Symbol" w:char="F03D"/>
            </w:r>
            <w:r w:rsidRPr="00303839">
              <w:t>, &gt;</w:t>
            </w:r>
            <w:r w:rsidRPr="00303839">
              <w:sym w:font="Symbol" w:char="F03D"/>
            </w:r>
            <w:r w:rsidRPr="00303839">
              <w:t>, &amp;</w:t>
            </w:r>
          </w:p>
        </w:tc>
      </w:tr>
      <w:tr w:rsidR="00182636" w14:paraId="62460B85" w14:textId="77777777" w:rsidTr="00005BC0">
        <w:trPr>
          <w:trHeight w:val="103"/>
        </w:trPr>
        <w:tc>
          <w:tcPr>
            <w:tcW w:w="1246" w:type="dxa"/>
            <w:tcBorders>
              <w:bottom w:val="single" w:sz="4" w:space="0" w:color="auto"/>
            </w:tcBorders>
          </w:tcPr>
          <w:p w14:paraId="3F88A66C" w14:textId="77777777" w:rsidR="00182636" w:rsidRPr="00303839" w:rsidRDefault="00182636" w:rsidP="00005BC0">
            <w:pPr>
              <w:contextualSpacing/>
            </w:pPr>
            <w:r w:rsidRPr="00303839">
              <w:t>Functions</w:t>
            </w:r>
          </w:p>
        </w:tc>
        <w:tc>
          <w:tcPr>
            <w:tcW w:w="7924" w:type="dxa"/>
            <w:tcBorders>
              <w:bottom w:val="single" w:sz="4" w:space="0" w:color="auto"/>
            </w:tcBorders>
          </w:tcPr>
          <w:p w14:paraId="786553A0" w14:textId="77777777" w:rsidR="00182636" w:rsidRPr="00AB14E7" w:rsidRDefault="00182636" w:rsidP="00005BC0">
            <w:pPr>
              <w:contextualSpacing/>
            </w:pPr>
            <w:r w:rsidRPr="00303839">
              <w:rPr>
                <w:kern w:val="0"/>
              </w:rPr>
              <w:t xml:space="preserve">INT, RAND, SQRT, </w:t>
            </w:r>
            <w:r w:rsidRPr="00303839">
              <w:rPr>
                <w:rFonts w:hint="eastAsia"/>
                <w:kern w:val="0"/>
                <w:lang w:eastAsia="zh-HK"/>
              </w:rPr>
              <w:t xml:space="preserve">ROUND, </w:t>
            </w:r>
            <w:r w:rsidRPr="00303839">
              <w:rPr>
                <w:kern w:val="0"/>
              </w:rPr>
              <w:t>AND, NOT, OR, LEFT, LEN, MID, RIGHT, AVERAGE, COUNT, COUNTIF, MAX, MIN, RANK, SUM, SUMIF, FIND, XLOOKUP, IF</w:t>
            </w:r>
          </w:p>
        </w:tc>
      </w:tr>
    </w:tbl>
    <w:p w14:paraId="3434EAD3" w14:textId="77777777" w:rsidR="00182636" w:rsidRDefault="00182636" w:rsidP="00182636">
      <w:pPr>
        <w:snapToGrid w:val="0"/>
      </w:pPr>
    </w:p>
    <w:p w14:paraId="154C8533" w14:textId="3A6E5242" w:rsidR="001F1843" w:rsidRPr="008F4378" w:rsidRDefault="001F1843" w:rsidP="008F4378">
      <w:pPr>
        <w:widowControl/>
        <w:rPr>
          <w:rFonts w:ascii="Times New Roman" w:eastAsiaTheme="minorEastAsia" w:hAnsi="Times New Roman"/>
          <w:bCs/>
          <w:sz w:val="22"/>
          <w:szCs w:val="22"/>
        </w:rPr>
      </w:pPr>
    </w:p>
    <w:sectPr w:rsidR="001F1843" w:rsidRPr="008F4378" w:rsidSect="002E1CA1">
      <w:headerReference w:type="default" r:id="rId60"/>
      <w:footerReference w:type="default" r:id="rId61"/>
      <w:pgSz w:w="11906" w:h="16838" w:code="9"/>
      <w:pgMar w:top="1134" w:right="1134" w:bottom="851" w:left="1134" w:header="851" w:footer="624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7AC7932" w14:textId="77777777" w:rsidR="00BE44EB" w:rsidRDefault="00BE44EB">
      <w:r>
        <w:separator/>
      </w:r>
    </w:p>
  </w:endnote>
  <w:endnote w:type="continuationSeparator" w:id="0">
    <w:p w14:paraId="37584705" w14:textId="77777777" w:rsidR="00BE44EB" w:rsidRDefault="00BE44EB">
      <w:r>
        <w:continuationSeparator/>
      </w:r>
    </w:p>
  </w:endnote>
  <w:endnote w:type="continuationNotice" w:id="1">
    <w:p w14:paraId="0EF74227" w14:textId="77777777" w:rsidR="00BE44EB" w:rsidRDefault="00BE44E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  <w:font w:name="Adobe 楷体 Std R">
    <w:panose1 w:val="020B0604020202020204"/>
    <w:charset w:val="80"/>
    <w:family w:val="roman"/>
    <w:notTrueType/>
    <w:pitch w:val="variable"/>
    <w:sig w:usb0="00000207" w:usb1="0A0F1810" w:usb2="00000016" w:usb3="00000000" w:csb0="00060007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New Peninim MT">
    <w:panose1 w:val="00000000000000000000"/>
    <w:charset w:val="B1"/>
    <w:family w:val="auto"/>
    <w:pitch w:val="variable"/>
    <w:sig w:usb0="80000843" w:usb1="40000002" w:usb2="00000000" w:usb3="00000000" w:csb0="0000002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E49A09" w14:textId="59947D42" w:rsidR="00CC56FE" w:rsidRDefault="00E10102" w:rsidP="00E10102">
    <w:pPr>
      <w:pStyle w:val="Footer"/>
      <w:rPr>
        <w:sz w:val="16"/>
      </w:rPr>
    </w:pPr>
    <w:r>
      <w:rPr>
        <w:rFonts w:hint="eastAsia"/>
        <w:sz w:val="16"/>
      </w:rPr>
      <w:t xml:space="preserve"> </w:t>
    </w:r>
    <w:r w:rsidR="00127070">
      <w:rPr>
        <w:rFonts w:hint="eastAsia"/>
        <w:sz w:val="16"/>
      </w:rPr>
      <w:t>衝刺筆記</w:t>
    </w:r>
    <w:r>
      <w:rPr>
        <w:sz w:val="16"/>
      </w:rPr>
      <w:t xml:space="preserve">                                                                                                     </w:t>
    </w:r>
    <w:r w:rsidR="00236273">
      <w:rPr>
        <w:sz w:val="16"/>
      </w:rPr>
      <w:t xml:space="preserve">                                      </w:t>
    </w:r>
    <w:r w:rsidR="00CC56FE">
      <w:rPr>
        <w:rFonts w:hint="eastAsia"/>
        <w:sz w:val="16"/>
      </w:rPr>
      <w:t xml:space="preserve">Page </w:t>
    </w:r>
    <w:r w:rsidR="00CC56FE">
      <w:rPr>
        <w:rStyle w:val="PageNumber"/>
        <w:sz w:val="16"/>
      </w:rPr>
      <w:fldChar w:fldCharType="begin"/>
    </w:r>
    <w:r w:rsidR="00CC56FE">
      <w:rPr>
        <w:rStyle w:val="PageNumber"/>
        <w:sz w:val="16"/>
      </w:rPr>
      <w:instrText xml:space="preserve"> PAGE </w:instrText>
    </w:r>
    <w:r w:rsidR="00CC56FE">
      <w:rPr>
        <w:rStyle w:val="PageNumber"/>
        <w:sz w:val="16"/>
      </w:rPr>
      <w:fldChar w:fldCharType="separate"/>
    </w:r>
    <w:r w:rsidR="00B50A4D">
      <w:rPr>
        <w:rStyle w:val="PageNumber"/>
        <w:noProof/>
        <w:sz w:val="16"/>
      </w:rPr>
      <w:t>1</w:t>
    </w:r>
    <w:r w:rsidR="00CC56FE">
      <w:rPr>
        <w:rStyle w:val="PageNumber"/>
        <w:sz w:val="16"/>
      </w:rPr>
      <w:fldChar w:fldCharType="end"/>
    </w:r>
    <w:r w:rsidR="00CC56FE">
      <w:rPr>
        <w:rStyle w:val="PageNumber"/>
        <w:rFonts w:hint="eastAsia"/>
        <w:sz w:val="16"/>
      </w:rPr>
      <w:t xml:space="preserve"> of </w:t>
    </w:r>
    <w:r w:rsidR="00CC56FE">
      <w:rPr>
        <w:rStyle w:val="PageNumber"/>
        <w:sz w:val="16"/>
      </w:rPr>
      <w:fldChar w:fldCharType="begin"/>
    </w:r>
    <w:r w:rsidR="00CC56FE">
      <w:rPr>
        <w:rStyle w:val="PageNumber"/>
        <w:sz w:val="16"/>
      </w:rPr>
      <w:instrText xml:space="preserve"> NUMPAGES </w:instrText>
    </w:r>
    <w:r w:rsidR="00CC56FE">
      <w:rPr>
        <w:rStyle w:val="PageNumber"/>
        <w:sz w:val="16"/>
      </w:rPr>
      <w:fldChar w:fldCharType="separate"/>
    </w:r>
    <w:r w:rsidR="00B50A4D">
      <w:rPr>
        <w:rStyle w:val="PageNumber"/>
        <w:noProof/>
        <w:sz w:val="16"/>
      </w:rPr>
      <w:t>2</w:t>
    </w:r>
    <w:r w:rsidR="00CC56FE">
      <w:rPr>
        <w:rStyle w:val="PageNumber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BD209D2" w14:textId="77777777" w:rsidR="00BE44EB" w:rsidRDefault="00BE44EB">
      <w:r>
        <w:separator/>
      </w:r>
    </w:p>
  </w:footnote>
  <w:footnote w:type="continuationSeparator" w:id="0">
    <w:p w14:paraId="2756EA30" w14:textId="77777777" w:rsidR="00BE44EB" w:rsidRDefault="00BE44EB">
      <w:r>
        <w:continuationSeparator/>
      </w:r>
    </w:p>
  </w:footnote>
  <w:footnote w:type="continuationNotice" w:id="1">
    <w:p w14:paraId="0D6900D5" w14:textId="77777777" w:rsidR="00BE44EB" w:rsidRDefault="00BE44E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104ADF" w14:textId="40AFE246" w:rsidR="00CC56FE" w:rsidRPr="003D3572" w:rsidRDefault="003D3572" w:rsidP="00C036CE">
    <w:pPr>
      <w:pStyle w:val="Header"/>
      <w:tabs>
        <w:tab w:val="clear" w:pos="4153"/>
        <w:tab w:val="clear" w:pos="8306"/>
        <w:tab w:val="center" w:pos="3686"/>
        <w:tab w:val="right" w:pos="9639"/>
      </w:tabs>
      <w:rPr>
        <w:rFonts w:eastAsia="SimSun"/>
        <w:b/>
        <w:lang w:eastAsia="zh-CN"/>
      </w:rPr>
    </w:pPr>
    <w:r>
      <w:rPr>
        <w:b/>
      </w:rPr>
      <w:t>De La Salle Secondary School</w:t>
    </w:r>
    <w:r w:rsidR="00CC56FE" w:rsidRPr="004A0EAE">
      <w:rPr>
        <w:rFonts w:hint="eastAsia"/>
      </w:rPr>
      <w:tab/>
    </w:r>
    <w:r w:rsidR="00CC56FE" w:rsidRPr="004A0EAE">
      <w:rPr>
        <w:rFonts w:hint="eastAsia"/>
      </w:rPr>
      <w:tab/>
    </w:r>
    <w:r w:rsidR="00CC56FE">
      <w:rPr>
        <w:b/>
      </w:rPr>
      <w:t xml:space="preserve">Form </w:t>
    </w:r>
    <w:r w:rsidR="00127070">
      <w:rPr>
        <w:b/>
      </w:rPr>
      <w:t>6</w:t>
    </w:r>
    <w:r>
      <w:rPr>
        <w:rFonts w:ascii="SimSun" w:eastAsia="SimSun" w:hAnsi="SimSun" w:hint="eastAsia"/>
        <w:b/>
      </w:rPr>
      <w:t>資訊及通訊科技</w:t>
    </w:r>
    <w:r w:rsidR="00CC56FE" w:rsidRPr="004D45D2">
      <w:rPr>
        <w:b/>
      </w:rPr>
      <w:t xml:space="preserve"> </w:t>
    </w:r>
  </w:p>
  <w:p w14:paraId="7B152C18" w14:textId="5DE0D76A" w:rsidR="00CC56FE" w:rsidRPr="00EC2767" w:rsidRDefault="00127070">
    <w:pPr>
      <w:pStyle w:val="Header"/>
      <w:pBdr>
        <w:between w:val="thinThickSmallGap" w:sz="24" w:space="1" w:color="auto"/>
      </w:pBdr>
      <w:tabs>
        <w:tab w:val="clear" w:pos="4153"/>
        <w:tab w:val="clear" w:pos="8306"/>
        <w:tab w:val="center" w:pos="4800"/>
        <w:tab w:val="right" w:pos="9100"/>
      </w:tabs>
      <w:wordWrap w:val="0"/>
      <w:jc w:val="right"/>
      <w:rPr>
        <w:rFonts w:eastAsiaTheme="minorEastAsia"/>
        <w:sz w:val="22"/>
      </w:rPr>
    </w:pPr>
    <w:r>
      <w:rPr>
        <w:rFonts w:eastAsiaTheme="minorEastAsia" w:hint="eastAsia"/>
        <w:sz w:val="22"/>
      </w:rPr>
      <w:t>考試衝刺筆記</w:t>
    </w:r>
  </w:p>
  <w:p w14:paraId="764981D0" w14:textId="311004AF" w:rsidR="00CC56FE" w:rsidRPr="00CA4A2E" w:rsidRDefault="00CC56FE">
    <w:pPr>
      <w:pStyle w:val="Header"/>
      <w:pBdr>
        <w:between w:val="thinThickSmallGap" w:sz="2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224DCD"/>
    <w:multiLevelType w:val="hybridMultilevel"/>
    <w:tmpl w:val="E1B20F2C"/>
    <w:lvl w:ilvl="0" w:tplc="A7FE3560">
      <w:start w:val="4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653EE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35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2" w15:restartNumberingAfterBreak="0">
    <w:nsid w:val="060217FF"/>
    <w:multiLevelType w:val="hybridMultilevel"/>
    <w:tmpl w:val="7586FA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E521A4"/>
    <w:multiLevelType w:val="hybridMultilevel"/>
    <w:tmpl w:val="6120A4CE"/>
    <w:lvl w:ilvl="0" w:tplc="AD2E520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9511639"/>
    <w:multiLevelType w:val="hybridMultilevel"/>
    <w:tmpl w:val="8B12C122"/>
    <w:lvl w:ilvl="0" w:tplc="0409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 w15:restartNumberingAfterBreak="0">
    <w:nsid w:val="0FFF68CE"/>
    <w:multiLevelType w:val="hybridMultilevel"/>
    <w:tmpl w:val="E594238E"/>
    <w:lvl w:ilvl="0" w:tplc="4B22EF9E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45F42E66">
      <w:start w:val="5984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D1871B4">
      <w:start w:val="5984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609CCF12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79A088EA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0AAA3C4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0036627C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9F480532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C92AE84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6" w15:restartNumberingAfterBreak="0">
    <w:nsid w:val="11970E91"/>
    <w:multiLevelType w:val="hybridMultilevel"/>
    <w:tmpl w:val="A7ACEA28"/>
    <w:lvl w:ilvl="0" w:tplc="3C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4176F94"/>
    <w:multiLevelType w:val="multilevel"/>
    <w:tmpl w:val="BE0A2EE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15407CC0"/>
    <w:multiLevelType w:val="hybridMultilevel"/>
    <w:tmpl w:val="670475A6"/>
    <w:lvl w:ilvl="0" w:tplc="B7BAF470">
      <w:start w:val="1"/>
      <w:numFmt w:val="lowerRoman"/>
      <w:lvlText w:val="(%1)"/>
      <w:lvlJc w:val="left"/>
      <w:pPr>
        <w:ind w:left="8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9" w15:restartNumberingAfterBreak="0">
    <w:nsid w:val="19311523"/>
    <w:multiLevelType w:val="hybridMultilevel"/>
    <w:tmpl w:val="1B96C460"/>
    <w:lvl w:ilvl="0" w:tplc="74929C36">
      <w:start w:val="2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F35BF0"/>
    <w:multiLevelType w:val="hybridMultilevel"/>
    <w:tmpl w:val="8F10C108"/>
    <w:lvl w:ilvl="0" w:tplc="0076F7EA">
      <w:start w:val="2"/>
      <w:numFmt w:val="taiwaneseCountingThousand"/>
      <w:lvlText w:val="%1、"/>
      <w:lvlJc w:val="left"/>
      <w:pPr>
        <w:ind w:left="440" w:hanging="440"/>
      </w:pPr>
      <w:rPr>
        <w:rFonts w:eastAsia="Adobe 楷体 Std R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40E7463"/>
    <w:multiLevelType w:val="hybridMultilevel"/>
    <w:tmpl w:val="46C09A22"/>
    <w:lvl w:ilvl="0" w:tplc="95927548">
      <w:start w:val="1"/>
      <w:numFmt w:val="lowerLetter"/>
      <w:lvlText w:val="(%1)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64E421C"/>
    <w:multiLevelType w:val="hybridMultilevel"/>
    <w:tmpl w:val="8B4EA4F6"/>
    <w:lvl w:ilvl="0" w:tplc="1C16F4C8">
      <w:start w:val="1"/>
      <w:numFmt w:val="lowerLetter"/>
      <w:lvlText w:val="(%1)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2C254854"/>
    <w:multiLevelType w:val="hybridMultilevel"/>
    <w:tmpl w:val="F0E042E8"/>
    <w:lvl w:ilvl="0" w:tplc="6AB41D0A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F5171CD"/>
    <w:multiLevelType w:val="hybridMultilevel"/>
    <w:tmpl w:val="01EC1AF2"/>
    <w:lvl w:ilvl="0" w:tplc="7BCA5F1A">
      <w:start w:val="1"/>
      <w:numFmt w:val="decimal"/>
      <w:lvlText w:val="%1."/>
      <w:lvlJc w:val="left"/>
      <w:pPr>
        <w:ind w:left="360" w:hanging="360"/>
      </w:pPr>
      <w:rPr>
        <w:rFonts w:ascii="PMingLiU" w:eastAsia="SimSun" w:hAnsi="PMingLiU" w:cs="PMingLiU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2F8248D3"/>
    <w:multiLevelType w:val="hybridMultilevel"/>
    <w:tmpl w:val="2DA0DC78"/>
    <w:lvl w:ilvl="0" w:tplc="A2A29B66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141CB380">
      <w:start w:val="439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B9522D3E">
      <w:start w:val="439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060C62C2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36BC27AA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1626103A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D0AA9BBE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2DEE71AE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EB40A26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6" w15:restartNumberingAfterBreak="0">
    <w:nsid w:val="31611C14"/>
    <w:multiLevelType w:val="hybridMultilevel"/>
    <w:tmpl w:val="AD0AEB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901FCF"/>
    <w:multiLevelType w:val="hybridMultilevel"/>
    <w:tmpl w:val="170C7936"/>
    <w:lvl w:ilvl="0" w:tplc="04090001">
      <w:start w:val="1"/>
      <w:numFmt w:val="bullet"/>
      <w:lvlText w:val=""/>
      <w:lvlJc w:val="left"/>
      <w:pPr>
        <w:ind w:left="480" w:hanging="480"/>
      </w:pPr>
      <w:rPr>
        <w:rFonts w:ascii="Symbol" w:hAnsi="Symbol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361D3C07"/>
    <w:multiLevelType w:val="hybridMultilevel"/>
    <w:tmpl w:val="7046CF56"/>
    <w:lvl w:ilvl="0" w:tplc="080C0B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BC95EE1"/>
    <w:multiLevelType w:val="hybridMultilevel"/>
    <w:tmpl w:val="4F26CE7C"/>
    <w:lvl w:ilvl="0" w:tplc="1A7C58F0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59688688" w:tentative="1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98DA57A8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47A7660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A4CCC5AC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934D46E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E7454FC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A0902FB4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823E16C8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0" w15:restartNumberingAfterBreak="0">
    <w:nsid w:val="3C001911"/>
    <w:multiLevelType w:val="hybridMultilevel"/>
    <w:tmpl w:val="896C5760"/>
    <w:lvl w:ilvl="0" w:tplc="0D40B732">
      <w:start w:val="3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607385"/>
    <w:multiLevelType w:val="multilevel"/>
    <w:tmpl w:val="68AACDFE"/>
    <w:styleLink w:val="1"/>
    <w:lvl w:ilvl="0">
      <w:start w:val="1"/>
      <w:numFmt w:val="upperLetter"/>
      <w:lvlText w:val="%1."/>
      <w:lvlJc w:val="left"/>
      <w:pPr>
        <w:ind w:left="840" w:hanging="480"/>
      </w:pPr>
    </w:lvl>
    <w:lvl w:ilvl="1">
      <w:start w:val="1"/>
      <w:numFmt w:val="ideographTraditional"/>
      <w:lvlText w:val="%2、"/>
      <w:lvlJc w:val="left"/>
      <w:pPr>
        <w:ind w:left="1320" w:hanging="480"/>
      </w:pPr>
    </w:lvl>
    <w:lvl w:ilvl="2">
      <w:start w:val="1"/>
      <w:numFmt w:val="lowerRoman"/>
      <w:lvlText w:val="%3."/>
      <w:lvlJc w:val="right"/>
      <w:pPr>
        <w:ind w:left="1800" w:hanging="480"/>
      </w:pPr>
    </w:lvl>
    <w:lvl w:ilvl="3">
      <w:start w:val="1"/>
      <w:numFmt w:val="decimal"/>
      <w:lvlText w:val="%4."/>
      <w:lvlJc w:val="left"/>
      <w:pPr>
        <w:ind w:left="2280" w:hanging="480"/>
      </w:pPr>
    </w:lvl>
    <w:lvl w:ilvl="4">
      <w:start w:val="1"/>
      <w:numFmt w:val="ideographTraditional"/>
      <w:lvlText w:val="%5、"/>
      <w:lvlJc w:val="left"/>
      <w:pPr>
        <w:ind w:left="2760" w:hanging="480"/>
      </w:pPr>
    </w:lvl>
    <w:lvl w:ilvl="5">
      <w:start w:val="1"/>
      <w:numFmt w:val="lowerRoman"/>
      <w:lvlText w:val="%6."/>
      <w:lvlJc w:val="right"/>
      <w:pPr>
        <w:ind w:left="3240" w:hanging="480"/>
      </w:pPr>
    </w:lvl>
    <w:lvl w:ilvl="6">
      <w:start w:val="1"/>
      <w:numFmt w:val="decimal"/>
      <w:lvlText w:val="%7."/>
      <w:lvlJc w:val="left"/>
      <w:pPr>
        <w:ind w:left="3720" w:hanging="480"/>
      </w:pPr>
    </w:lvl>
    <w:lvl w:ilvl="7">
      <w:start w:val="1"/>
      <w:numFmt w:val="ideographTraditional"/>
      <w:lvlText w:val="%8、"/>
      <w:lvlJc w:val="left"/>
      <w:pPr>
        <w:ind w:left="4200" w:hanging="480"/>
      </w:pPr>
    </w:lvl>
    <w:lvl w:ilvl="8">
      <w:start w:val="1"/>
      <w:numFmt w:val="lowerRoman"/>
      <w:lvlText w:val="%9."/>
      <w:lvlJc w:val="right"/>
      <w:pPr>
        <w:ind w:left="4680" w:hanging="480"/>
      </w:pPr>
    </w:lvl>
  </w:abstractNum>
  <w:abstractNum w:abstractNumId="22" w15:restartNumberingAfterBreak="0">
    <w:nsid w:val="3D483308"/>
    <w:multiLevelType w:val="hybridMultilevel"/>
    <w:tmpl w:val="09AA225A"/>
    <w:lvl w:ilvl="0" w:tplc="3E5E23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0B8228F"/>
    <w:multiLevelType w:val="hybridMultilevel"/>
    <w:tmpl w:val="1E68C57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CEB0E764">
      <w:start w:val="1"/>
      <w:numFmt w:val="bullet"/>
      <w:lvlText w:val=""/>
      <w:lvlJc w:val="left"/>
      <w:pPr>
        <w:ind w:left="622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45410BC8"/>
    <w:multiLevelType w:val="hybridMultilevel"/>
    <w:tmpl w:val="F4C00DAE"/>
    <w:lvl w:ilvl="0" w:tplc="29D054A8">
      <w:start w:val="1"/>
      <w:numFmt w:val="upperLetter"/>
      <w:lvlText w:val="%1."/>
      <w:lvlJc w:val="left"/>
      <w:pPr>
        <w:ind w:left="840" w:hanging="360"/>
      </w:pPr>
      <w:rPr>
        <w:rFonts w:ascii="Verdana" w:hAnsi="Verdana" w:hint="default"/>
      </w:r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5" w15:restartNumberingAfterBreak="0">
    <w:nsid w:val="49B20089"/>
    <w:multiLevelType w:val="hybridMultilevel"/>
    <w:tmpl w:val="5BBEFC64"/>
    <w:lvl w:ilvl="0" w:tplc="1E54DBFA">
      <w:start w:val="1"/>
      <w:numFmt w:val="bullet"/>
      <w:lvlText w:val="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4BF54805"/>
    <w:multiLevelType w:val="hybridMultilevel"/>
    <w:tmpl w:val="406A83C6"/>
    <w:lvl w:ilvl="0" w:tplc="50CE5894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D94CA6"/>
    <w:multiLevelType w:val="hybridMultilevel"/>
    <w:tmpl w:val="F4C00DAE"/>
    <w:lvl w:ilvl="0" w:tplc="29D054A8">
      <w:start w:val="1"/>
      <w:numFmt w:val="upperLetter"/>
      <w:lvlText w:val="%1."/>
      <w:lvlJc w:val="left"/>
      <w:pPr>
        <w:ind w:left="840" w:hanging="360"/>
      </w:pPr>
      <w:rPr>
        <w:rFonts w:ascii="Verdana" w:hAnsi="Verdana" w:hint="default"/>
      </w:r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28" w15:restartNumberingAfterBreak="0">
    <w:nsid w:val="4FAE7A24"/>
    <w:multiLevelType w:val="hybridMultilevel"/>
    <w:tmpl w:val="C99AB268"/>
    <w:lvl w:ilvl="0" w:tplc="D514E65A">
      <w:start w:val="1"/>
      <w:numFmt w:val="bullet"/>
      <w:lvlText w:val="-"/>
      <w:lvlJc w:val="left"/>
      <w:pPr>
        <w:ind w:left="360" w:hanging="360"/>
      </w:pPr>
      <w:rPr>
        <w:rFonts w:ascii="Verdana" w:eastAsia="PMingLiU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 w15:restartNumberingAfterBreak="0">
    <w:nsid w:val="501A351E"/>
    <w:multiLevelType w:val="hybridMultilevel"/>
    <w:tmpl w:val="15AE2D98"/>
    <w:lvl w:ilvl="0" w:tplc="AE4ABB8A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A2E73F8" w:tentative="1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5FF6FEDA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8206B04C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F19EEBCE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BED47796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3CAE525C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03C4B5E8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2CAC10D6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0" w15:restartNumberingAfterBreak="0">
    <w:nsid w:val="51143B88"/>
    <w:multiLevelType w:val="hybridMultilevel"/>
    <w:tmpl w:val="59964D3E"/>
    <w:lvl w:ilvl="0" w:tplc="56D48434">
      <w:start w:val="80"/>
      <w:numFmt w:val="bullet"/>
      <w:lvlText w:val=""/>
      <w:lvlJc w:val="left"/>
      <w:pPr>
        <w:ind w:left="360" w:hanging="360"/>
      </w:pPr>
      <w:rPr>
        <w:rFonts w:ascii="Wingdings" w:eastAsia="PMingLiU" w:hAnsi="Wingdings" w:cs="Courier New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 w15:restartNumberingAfterBreak="0">
    <w:nsid w:val="51847F17"/>
    <w:multiLevelType w:val="hybridMultilevel"/>
    <w:tmpl w:val="8DBAB738"/>
    <w:lvl w:ilvl="0" w:tplc="61A8C6CC">
      <w:start w:val="2"/>
      <w:numFmt w:val="decimal"/>
      <w:lvlText w:val="%1."/>
      <w:lvlJc w:val="left"/>
      <w:pPr>
        <w:ind w:left="360" w:hanging="360"/>
      </w:pPr>
      <w:rPr>
        <w:rFonts w:ascii="Verdana" w:hAnsi="Verdana" w:cs="New Peninim MT" w:hint="default"/>
        <w:b w:val="0"/>
        <w:bCs w:val="0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55753967"/>
    <w:multiLevelType w:val="hybridMultilevel"/>
    <w:tmpl w:val="F4C00DAE"/>
    <w:lvl w:ilvl="0" w:tplc="29D054A8">
      <w:start w:val="1"/>
      <w:numFmt w:val="upperLetter"/>
      <w:lvlText w:val="%1."/>
      <w:lvlJc w:val="left"/>
      <w:pPr>
        <w:ind w:left="840" w:hanging="360"/>
      </w:pPr>
      <w:rPr>
        <w:rFonts w:ascii="Verdana" w:hAnsi="Verdana" w:hint="default"/>
      </w:r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33" w15:restartNumberingAfterBreak="0">
    <w:nsid w:val="57983C91"/>
    <w:multiLevelType w:val="hybridMultilevel"/>
    <w:tmpl w:val="1354CDFC"/>
    <w:lvl w:ilvl="0" w:tplc="ED708350">
      <w:start w:val="1"/>
      <w:numFmt w:val="bullet"/>
      <w:lvlText w:val="-"/>
      <w:lvlJc w:val="left"/>
      <w:pPr>
        <w:ind w:left="360" w:hanging="360"/>
      </w:pPr>
      <w:rPr>
        <w:rFonts w:ascii="Verdana" w:eastAsia="PMingLiU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4" w15:restartNumberingAfterBreak="0">
    <w:nsid w:val="58A31C16"/>
    <w:multiLevelType w:val="hybridMultilevel"/>
    <w:tmpl w:val="7466F260"/>
    <w:lvl w:ilvl="0" w:tplc="08090013">
      <w:start w:val="1"/>
      <w:numFmt w:val="upperRoman"/>
      <w:lvlText w:val="%1."/>
      <w:lvlJc w:val="righ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9CF3008"/>
    <w:multiLevelType w:val="hybridMultilevel"/>
    <w:tmpl w:val="AC9C4B88"/>
    <w:lvl w:ilvl="0" w:tplc="08090015">
      <w:start w:val="1"/>
      <w:numFmt w:val="upp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2A348FC"/>
    <w:multiLevelType w:val="hybridMultilevel"/>
    <w:tmpl w:val="53D6CB86"/>
    <w:lvl w:ilvl="0" w:tplc="5282BFEA">
      <w:start w:val="1"/>
      <w:numFmt w:val="lowerLetter"/>
      <w:lvlText w:val="(%1)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633706A9"/>
    <w:multiLevelType w:val="hybridMultilevel"/>
    <w:tmpl w:val="46B0648A"/>
    <w:lvl w:ilvl="0" w:tplc="81D2E876">
      <w:start w:val="1"/>
      <w:numFmt w:val="bullet"/>
      <w:lvlText w:val="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B2C6F156">
      <w:start w:val="1"/>
      <w:numFmt w:val="bullet"/>
      <w:lvlText w:val="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0CEC1BE0" w:tentative="1">
      <w:start w:val="1"/>
      <w:numFmt w:val="bullet"/>
      <w:lvlText w:val="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A42EF178" w:tentative="1">
      <w:start w:val="1"/>
      <w:numFmt w:val="bullet"/>
      <w:lvlText w:val="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25B0488C" w:tentative="1">
      <w:start w:val="1"/>
      <w:numFmt w:val="bullet"/>
      <w:lvlText w:val="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900824A8" w:tentative="1">
      <w:start w:val="1"/>
      <w:numFmt w:val="bullet"/>
      <w:lvlText w:val="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B29A437E" w:tentative="1">
      <w:start w:val="1"/>
      <w:numFmt w:val="bullet"/>
      <w:lvlText w:val="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8F6CB704" w:tentative="1">
      <w:start w:val="1"/>
      <w:numFmt w:val="bullet"/>
      <w:lvlText w:val="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C62C1B94" w:tentative="1">
      <w:start w:val="1"/>
      <w:numFmt w:val="bullet"/>
      <w:lvlText w:val="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38" w15:restartNumberingAfterBreak="0">
    <w:nsid w:val="63B90154"/>
    <w:multiLevelType w:val="multilevel"/>
    <w:tmpl w:val="5BD8C80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3D540C9"/>
    <w:multiLevelType w:val="hybridMultilevel"/>
    <w:tmpl w:val="DC7C1AC6"/>
    <w:lvl w:ilvl="0" w:tplc="B622AE8C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67236CB5"/>
    <w:multiLevelType w:val="hybridMultilevel"/>
    <w:tmpl w:val="BE543FF0"/>
    <w:lvl w:ilvl="0" w:tplc="0409000D">
      <w:start w:val="1"/>
      <w:numFmt w:val="bullet"/>
      <w:lvlText w:val="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1" w15:restartNumberingAfterBreak="0">
    <w:nsid w:val="6BD22D7C"/>
    <w:multiLevelType w:val="hybridMultilevel"/>
    <w:tmpl w:val="68AACDFE"/>
    <w:lvl w:ilvl="0" w:tplc="04090011">
      <w:start w:val="1"/>
      <w:numFmt w:val="upperLetter"/>
      <w:lvlText w:val="%1."/>
      <w:lvlJc w:val="left"/>
      <w:pPr>
        <w:ind w:left="84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2" w15:restartNumberingAfterBreak="0">
    <w:nsid w:val="6EB908E4"/>
    <w:multiLevelType w:val="hybridMultilevel"/>
    <w:tmpl w:val="7320ED6E"/>
    <w:lvl w:ilvl="0" w:tplc="0809000F">
      <w:start w:val="1"/>
      <w:numFmt w:val="decimal"/>
      <w:lvlText w:val="%1."/>
      <w:lvlJc w:val="left"/>
      <w:pPr>
        <w:ind w:left="840" w:hanging="360"/>
      </w:pPr>
    </w:lvl>
    <w:lvl w:ilvl="1" w:tplc="08090019" w:tentative="1">
      <w:start w:val="1"/>
      <w:numFmt w:val="lowerLetter"/>
      <w:lvlText w:val="%2."/>
      <w:lvlJc w:val="left"/>
      <w:pPr>
        <w:ind w:left="1560" w:hanging="360"/>
      </w:pPr>
    </w:lvl>
    <w:lvl w:ilvl="2" w:tplc="0809001B" w:tentative="1">
      <w:start w:val="1"/>
      <w:numFmt w:val="lowerRoman"/>
      <w:lvlText w:val="%3."/>
      <w:lvlJc w:val="right"/>
      <w:pPr>
        <w:ind w:left="2280" w:hanging="180"/>
      </w:pPr>
    </w:lvl>
    <w:lvl w:ilvl="3" w:tplc="0809000F" w:tentative="1">
      <w:start w:val="1"/>
      <w:numFmt w:val="decimal"/>
      <w:lvlText w:val="%4."/>
      <w:lvlJc w:val="left"/>
      <w:pPr>
        <w:ind w:left="3000" w:hanging="360"/>
      </w:pPr>
    </w:lvl>
    <w:lvl w:ilvl="4" w:tplc="08090019" w:tentative="1">
      <w:start w:val="1"/>
      <w:numFmt w:val="lowerLetter"/>
      <w:lvlText w:val="%5."/>
      <w:lvlJc w:val="left"/>
      <w:pPr>
        <w:ind w:left="3720" w:hanging="360"/>
      </w:pPr>
    </w:lvl>
    <w:lvl w:ilvl="5" w:tplc="0809001B" w:tentative="1">
      <w:start w:val="1"/>
      <w:numFmt w:val="lowerRoman"/>
      <w:lvlText w:val="%6."/>
      <w:lvlJc w:val="right"/>
      <w:pPr>
        <w:ind w:left="4440" w:hanging="180"/>
      </w:pPr>
    </w:lvl>
    <w:lvl w:ilvl="6" w:tplc="0809000F" w:tentative="1">
      <w:start w:val="1"/>
      <w:numFmt w:val="decimal"/>
      <w:lvlText w:val="%7."/>
      <w:lvlJc w:val="left"/>
      <w:pPr>
        <w:ind w:left="5160" w:hanging="360"/>
      </w:pPr>
    </w:lvl>
    <w:lvl w:ilvl="7" w:tplc="08090019" w:tentative="1">
      <w:start w:val="1"/>
      <w:numFmt w:val="lowerLetter"/>
      <w:lvlText w:val="%8."/>
      <w:lvlJc w:val="left"/>
      <w:pPr>
        <w:ind w:left="5880" w:hanging="360"/>
      </w:pPr>
    </w:lvl>
    <w:lvl w:ilvl="8" w:tplc="08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43" w15:restartNumberingAfterBreak="0">
    <w:nsid w:val="6FD16CEA"/>
    <w:multiLevelType w:val="hybridMultilevel"/>
    <w:tmpl w:val="459614AC"/>
    <w:lvl w:ilvl="0" w:tplc="20F48DC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71E37288"/>
    <w:multiLevelType w:val="hybridMultilevel"/>
    <w:tmpl w:val="3D2651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6E63402"/>
    <w:multiLevelType w:val="hybridMultilevel"/>
    <w:tmpl w:val="BD22691E"/>
    <w:lvl w:ilvl="0" w:tplc="C40CA162">
      <w:start w:val="2"/>
      <w:numFmt w:val="bullet"/>
      <w:lvlText w:val="-"/>
      <w:lvlJc w:val="left"/>
      <w:pPr>
        <w:ind w:left="644" w:hanging="360"/>
      </w:pPr>
      <w:rPr>
        <w:rFonts w:ascii="Verdana" w:eastAsia="PMingLiU" w:hAnsi="Verdana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676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156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36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16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96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76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56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6" w:hanging="480"/>
      </w:pPr>
      <w:rPr>
        <w:rFonts w:ascii="Wingdings" w:hAnsi="Wingdings" w:hint="default"/>
      </w:rPr>
    </w:lvl>
  </w:abstractNum>
  <w:abstractNum w:abstractNumId="46" w15:restartNumberingAfterBreak="0">
    <w:nsid w:val="7AAE46C9"/>
    <w:multiLevelType w:val="hybridMultilevel"/>
    <w:tmpl w:val="ADD0887A"/>
    <w:lvl w:ilvl="0" w:tplc="247E4A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43613651">
    <w:abstractNumId w:val="23"/>
  </w:num>
  <w:num w:numId="2" w16cid:durableId="1421490387">
    <w:abstractNumId w:val="44"/>
  </w:num>
  <w:num w:numId="3" w16cid:durableId="1482653211">
    <w:abstractNumId w:val="2"/>
  </w:num>
  <w:num w:numId="4" w16cid:durableId="107553363">
    <w:abstractNumId w:val="3"/>
  </w:num>
  <w:num w:numId="5" w16cid:durableId="1916695934">
    <w:abstractNumId w:val="19"/>
  </w:num>
  <w:num w:numId="6" w16cid:durableId="970667902">
    <w:abstractNumId w:val="29"/>
  </w:num>
  <w:num w:numId="7" w16cid:durableId="1812480273">
    <w:abstractNumId w:val="5"/>
  </w:num>
  <w:num w:numId="8" w16cid:durableId="2111047429">
    <w:abstractNumId w:val="15"/>
  </w:num>
  <w:num w:numId="9" w16cid:durableId="1043483461">
    <w:abstractNumId w:val="37"/>
  </w:num>
  <w:num w:numId="10" w16cid:durableId="16466337">
    <w:abstractNumId w:val="7"/>
  </w:num>
  <w:num w:numId="11" w16cid:durableId="513804237">
    <w:abstractNumId w:val="39"/>
  </w:num>
  <w:num w:numId="12" w16cid:durableId="2010214627">
    <w:abstractNumId w:val="16"/>
  </w:num>
  <w:num w:numId="13" w16cid:durableId="89932718">
    <w:abstractNumId w:val="17"/>
  </w:num>
  <w:num w:numId="14" w16cid:durableId="681666291">
    <w:abstractNumId w:val="4"/>
  </w:num>
  <w:num w:numId="15" w16cid:durableId="1819565792">
    <w:abstractNumId w:val="30"/>
  </w:num>
  <w:num w:numId="16" w16cid:durableId="1144659379">
    <w:abstractNumId w:val="22"/>
  </w:num>
  <w:num w:numId="17" w16cid:durableId="2126270180">
    <w:abstractNumId w:val="33"/>
  </w:num>
  <w:num w:numId="18" w16cid:durableId="514268553">
    <w:abstractNumId w:val="18"/>
  </w:num>
  <w:num w:numId="19" w16cid:durableId="485585067">
    <w:abstractNumId w:val="28"/>
  </w:num>
  <w:num w:numId="20" w16cid:durableId="1831098466">
    <w:abstractNumId w:val="1"/>
  </w:num>
  <w:num w:numId="21" w16cid:durableId="2133277869">
    <w:abstractNumId w:val="45"/>
  </w:num>
  <w:num w:numId="22" w16cid:durableId="889265946">
    <w:abstractNumId w:val="43"/>
  </w:num>
  <w:num w:numId="23" w16cid:durableId="1656571896">
    <w:abstractNumId w:val="46"/>
  </w:num>
  <w:num w:numId="24" w16cid:durableId="2024623431">
    <w:abstractNumId w:val="40"/>
  </w:num>
  <w:num w:numId="25" w16cid:durableId="1463158569">
    <w:abstractNumId w:val="25"/>
  </w:num>
  <w:num w:numId="26" w16cid:durableId="1436512877">
    <w:abstractNumId w:val="34"/>
  </w:num>
  <w:num w:numId="27" w16cid:durableId="643463100">
    <w:abstractNumId w:val="27"/>
  </w:num>
  <w:num w:numId="28" w16cid:durableId="1999193340">
    <w:abstractNumId w:val="42"/>
  </w:num>
  <w:num w:numId="29" w16cid:durableId="1306399887">
    <w:abstractNumId w:val="31"/>
  </w:num>
  <w:num w:numId="30" w16cid:durableId="1300378141">
    <w:abstractNumId w:val="24"/>
  </w:num>
  <w:num w:numId="31" w16cid:durableId="516844044">
    <w:abstractNumId w:val="32"/>
  </w:num>
  <w:num w:numId="32" w16cid:durableId="175538161">
    <w:abstractNumId w:val="35"/>
  </w:num>
  <w:num w:numId="33" w16cid:durableId="1909413457">
    <w:abstractNumId w:val="6"/>
  </w:num>
  <w:num w:numId="34" w16cid:durableId="2136677447">
    <w:abstractNumId w:val="6"/>
    <w:lvlOverride w:ilvl="0">
      <w:lvl w:ilvl="0" w:tplc="3C090015">
        <w:start w:val="1"/>
        <w:numFmt w:val="upperLetter"/>
        <w:lvlText w:val="%1."/>
        <w:lvlJc w:val="left"/>
        <w:pPr>
          <w:ind w:left="720" w:hanging="360"/>
        </w:pPr>
        <w:rPr>
          <w:rFonts w:hint="default"/>
          <w:b w:val="0"/>
          <w:bCs w:val="0"/>
        </w:rPr>
      </w:lvl>
    </w:lvlOverride>
    <w:lvlOverride w:ilvl="1">
      <w:lvl w:ilvl="1" w:tplc="08090019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8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8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8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8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8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8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8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35" w16cid:durableId="1444425106">
    <w:abstractNumId w:val="13"/>
  </w:num>
  <w:num w:numId="36" w16cid:durableId="1648976320">
    <w:abstractNumId w:val="9"/>
  </w:num>
  <w:num w:numId="37" w16cid:durableId="2014793777">
    <w:abstractNumId w:val="20"/>
  </w:num>
  <w:num w:numId="38" w16cid:durableId="951862726">
    <w:abstractNumId w:val="0"/>
  </w:num>
  <w:num w:numId="39" w16cid:durableId="1140418281">
    <w:abstractNumId w:val="26"/>
  </w:num>
  <w:num w:numId="40" w16cid:durableId="1361125331">
    <w:abstractNumId w:val="8"/>
  </w:num>
  <w:num w:numId="41" w16cid:durableId="1612204960">
    <w:abstractNumId w:val="41"/>
  </w:num>
  <w:num w:numId="42" w16cid:durableId="406148816">
    <w:abstractNumId w:val="21"/>
  </w:num>
  <w:num w:numId="43" w16cid:durableId="1747340986">
    <w:abstractNumId w:val="38"/>
  </w:num>
  <w:num w:numId="44" w16cid:durableId="1289700052">
    <w:abstractNumId w:val="10"/>
  </w:num>
  <w:num w:numId="45" w16cid:durableId="550073039">
    <w:abstractNumId w:val="14"/>
  </w:num>
  <w:num w:numId="46" w16cid:durableId="155725735">
    <w:abstractNumId w:val="36"/>
  </w:num>
  <w:num w:numId="47" w16cid:durableId="495654853">
    <w:abstractNumId w:val="12"/>
  </w:num>
  <w:num w:numId="48" w16cid:durableId="1832022210">
    <w:abstractNumId w:val="11"/>
  </w:num>
  <w:numIdMacAtCleanup w:val="6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92"/>
  <w:bordersDoNotSurroundHeader/>
  <w:bordersDoNotSurroundFooter/>
  <w:proofState w:spelling="clean" w:grammar="clean"/>
  <w:attachedTemplate r:id="rId1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480"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1805"/>
    <w:rsid w:val="00005212"/>
    <w:rsid w:val="00005F50"/>
    <w:rsid w:val="0001045D"/>
    <w:rsid w:val="00011356"/>
    <w:rsid w:val="000128D9"/>
    <w:rsid w:val="00013BAB"/>
    <w:rsid w:val="00014313"/>
    <w:rsid w:val="000143DC"/>
    <w:rsid w:val="000147B6"/>
    <w:rsid w:val="00015748"/>
    <w:rsid w:val="00016AB6"/>
    <w:rsid w:val="00016B7B"/>
    <w:rsid w:val="000204BF"/>
    <w:rsid w:val="000219EA"/>
    <w:rsid w:val="00021BD7"/>
    <w:rsid w:val="000277AB"/>
    <w:rsid w:val="00030705"/>
    <w:rsid w:val="00030B14"/>
    <w:rsid w:val="00032BD6"/>
    <w:rsid w:val="000336CB"/>
    <w:rsid w:val="00037358"/>
    <w:rsid w:val="0003742B"/>
    <w:rsid w:val="00037EED"/>
    <w:rsid w:val="00040346"/>
    <w:rsid w:val="00040FC3"/>
    <w:rsid w:val="0004186E"/>
    <w:rsid w:val="0004326D"/>
    <w:rsid w:val="00044CFF"/>
    <w:rsid w:val="00045755"/>
    <w:rsid w:val="00046D33"/>
    <w:rsid w:val="00050F65"/>
    <w:rsid w:val="00050F8C"/>
    <w:rsid w:val="000512CA"/>
    <w:rsid w:val="00052140"/>
    <w:rsid w:val="00052AF3"/>
    <w:rsid w:val="00053981"/>
    <w:rsid w:val="00054B9C"/>
    <w:rsid w:val="00057067"/>
    <w:rsid w:val="000570D2"/>
    <w:rsid w:val="000575F8"/>
    <w:rsid w:val="00057721"/>
    <w:rsid w:val="000578E8"/>
    <w:rsid w:val="000604ED"/>
    <w:rsid w:val="000609DC"/>
    <w:rsid w:val="000618F3"/>
    <w:rsid w:val="000629AD"/>
    <w:rsid w:val="00064F0F"/>
    <w:rsid w:val="00065487"/>
    <w:rsid w:val="00065D4B"/>
    <w:rsid w:val="00065D94"/>
    <w:rsid w:val="000674D1"/>
    <w:rsid w:val="000710B4"/>
    <w:rsid w:val="00072935"/>
    <w:rsid w:val="0007311A"/>
    <w:rsid w:val="00073E6A"/>
    <w:rsid w:val="00082A93"/>
    <w:rsid w:val="0008396E"/>
    <w:rsid w:val="0008479E"/>
    <w:rsid w:val="000847DF"/>
    <w:rsid w:val="00084B8A"/>
    <w:rsid w:val="00084CB5"/>
    <w:rsid w:val="00085E81"/>
    <w:rsid w:val="00087A8E"/>
    <w:rsid w:val="00094417"/>
    <w:rsid w:val="00095521"/>
    <w:rsid w:val="000955D8"/>
    <w:rsid w:val="000962DC"/>
    <w:rsid w:val="00096B5E"/>
    <w:rsid w:val="00097565"/>
    <w:rsid w:val="000A17AE"/>
    <w:rsid w:val="000A1CEB"/>
    <w:rsid w:val="000A3BBA"/>
    <w:rsid w:val="000A7DC5"/>
    <w:rsid w:val="000A7E68"/>
    <w:rsid w:val="000B09DF"/>
    <w:rsid w:val="000B1E7B"/>
    <w:rsid w:val="000B241F"/>
    <w:rsid w:val="000B2D07"/>
    <w:rsid w:val="000B3C3D"/>
    <w:rsid w:val="000B4488"/>
    <w:rsid w:val="000B74A7"/>
    <w:rsid w:val="000B7EA7"/>
    <w:rsid w:val="000C0B7E"/>
    <w:rsid w:val="000C16B7"/>
    <w:rsid w:val="000C3A16"/>
    <w:rsid w:val="000D1068"/>
    <w:rsid w:val="000D2B17"/>
    <w:rsid w:val="000D2EDF"/>
    <w:rsid w:val="000D3D1D"/>
    <w:rsid w:val="000D4AB1"/>
    <w:rsid w:val="000D73C3"/>
    <w:rsid w:val="000D7B55"/>
    <w:rsid w:val="000E1D7E"/>
    <w:rsid w:val="000E20EA"/>
    <w:rsid w:val="000E2633"/>
    <w:rsid w:val="000E3E21"/>
    <w:rsid w:val="000E45FC"/>
    <w:rsid w:val="000E7360"/>
    <w:rsid w:val="000F0892"/>
    <w:rsid w:val="000F13D4"/>
    <w:rsid w:val="000F28EB"/>
    <w:rsid w:val="000F2DDE"/>
    <w:rsid w:val="000F4998"/>
    <w:rsid w:val="000F4F8F"/>
    <w:rsid w:val="000F5734"/>
    <w:rsid w:val="000F78BF"/>
    <w:rsid w:val="00100AFC"/>
    <w:rsid w:val="001024AD"/>
    <w:rsid w:val="00105176"/>
    <w:rsid w:val="00110BBB"/>
    <w:rsid w:val="00111A5E"/>
    <w:rsid w:val="0011270A"/>
    <w:rsid w:val="001137D2"/>
    <w:rsid w:val="00116344"/>
    <w:rsid w:val="00120879"/>
    <w:rsid w:val="00126342"/>
    <w:rsid w:val="00126845"/>
    <w:rsid w:val="00127070"/>
    <w:rsid w:val="0012715E"/>
    <w:rsid w:val="001275FB"/>
    <w:rsid w:val="00127BCE"/>
    <w:rsid w:val="00132DCE"/>
    <w:rsid w:val="00134D02"/>
    <w:rsid w:val="0013583C"/>
    <w:rsid w:val="00140340"/>
    <w:rsid w:val="00140387"/>
    <w:rsid w:val="00141AA6"/>
    <w:rsid w:val="001428B3"/>
    <w:rsid w:val="00142CF4"/>
    <w:rsid w:val="001435A5"/>
    <w:rsid w:val="00150321"/>
    <w:rsid w:val="00150C2B"/>
    <w:rsid w:val="0015320F"/>
    <w:rsid w:val="00156A08"/>
    <w:rsid w:val="0016139C"/>
    <w:rsid w:val="00161B45"/>
    <w:rsid w:val="00161CB3"/>
    <w:rsid w:val="00161FA3"/>
    <w:rsid w:val="00164248"/>
    <w:rsid w:val="00164879"/>
    <w:rsid w:val="00165ACF"/>
    <w:rsid w:val="00166234"/>
    <w:rsid w:val="001670FC"/>
    <w:rsid w:val="00167A7D"/>
    <w:rsid w:val="00171EF0"/>
    <w:rsid w:val="00172501"/>
    <w:rsid w:val="00172AC5"/>
    <w:rsid w:val="00175681"/>
    <w:rsid w:val="001758D1"/>
    <w:rsid w:val="00175E6E"/>
    <w:rsid w:val="00176CEB"/>
    <w:rsid w:val="0017722B"/>
    <w:rsid w:val="0018138F"/>
    <w:rsid w:val="0018202A"/>
    <w:rsid w:val="00182636"/>
    <w:rsid w:val="0018450B"/>
    <w:rsid w:val="00185FF0"/>
    <w:rsid w:val="00191031"/>
    <w:rsid w:val="00191DF1"/>
    <w:rsid w:val="00191EEA"/>
    <w:rsid w:val="001925CA"/>
    <w:rsid w:val="00194E1A"/>
    <w:rsid w:val="00197A52"/>
    <w:rsid w:val="001A01F7"/>
    <w:rsid w:val="001A4B5E"/>
    <w:rsid w:val="001A6324"/>
    <w:rsid w:val="001A7B8B"/>
    <w:rsid w:val="001B37D8"/>
    <w:rsid w:val="001B42F1"/>
    <w:rsid w:val="001B5FBB"/>
    <w:rsid w:val="001C0757"/>
    <w:rsid w:val="001C2315"/>
    <w:rsid w:val="001C24DC"/>
    <w:rsid w:val="001C380A"/>
    <w:rsid w:val="001C5B81"/>
    <w:rsid w:val="001C61C7"/>
    <w:rsid w:val="001C6C59"/>
    <w:rsid w:val="001D3BC6"/>
    <w:rsid w:val="001D4DF5"/>
    <w:rsid w:val="001D5541"/>
    <w:rsid w:val="001D5C03"/>
    <w:rsid w:val="001D6FE0"/>
    <w:rsid w:val="001D7959"/>
    <w:rsid w:val="001E0F11"/>
    <w:rsid w:val="001E17A2"/>
    <w:rsid w:val="001E1F34"/>
    <w:rsid w:val="001E242D"/>
    <w:rsid w:val="001E6DC0"/>
    <w:rsid w:val="001F00A8"/>
    <w:rsid w:val="001F0237"/>
    <w:rsid w:val="001F1843"/>
    <w:rsid w:val="001F5233"/>
    <w:rsid w:val="001F5261"/>
    <w:rsid w:val="001F53A3"/>
    <w:rsid w:val="001F5818"/>
    <w:rsid w:val="001F7745"/>
    <w:rsid w:val="00201053"/>
    <w:rsid w:val="002010AA"/>
    <w:rsid w:val="0020163F"/>
    <w:rsid w:val="00201C1C"/>
    <w:rsid w:val="00203BD2"/>
    <w:rsid w:val="002043AE"/>
    <w:rsid w:val="0020531B"/>
    <w:rsid w:val="002056D9"/>
    <w:rsid w:val="00205D59"/>
    <w:rsid w:val="0021087B"/>
    <w:rsid w:val="0021182B"/>
    <w:rsid w:val="00212392"/>
    <w:rsid w:val="00213C18"/>
    <w:rsid w:val="00217CC7"/>
    <w:rsid w:val="00221D17"/>
    <w:rsid w:val="00221DA1"/>
    <w:rsid w:val="00222C20"/>
    <w:rsid w:val="00223C9A"/>
    <w:rsid w:val="00224661"/>
    <w:rsid w:val="002260DC"/>
    <w:rsid w:val="00226A13"/>
    <w:rsid w:val="0022707C"/>
    <w:rsid w:val="00231213"/>
    <w:rsid w:val="00232C56"/>
    <w:rsid w:val="00233123"/>
    <w:rsid w:val="00233FAA"/>
    <w:rsid w:val="002361BC"/>
    <w:rsid w:val="00236273"/>
    <w:rsid w:val="00236561"/>
    <w:rsid w:val="002375FA"/>
    <w:rsid w:val="00240D39"/>
    <w:rsid w:val="00240D58"/>
    <w:rsid w:val="00242AF7"/>
    <w:rsid w:val="00243A25"/>
    <w:rsid w:val="00243EC7"/>
    <w:rsid w:val="00245E8F"/>
    <w:rsid w:val="00246847"/>
    <w:rsid w:val="0024727C"/>
    <w:rsid w:val="00253DE9"/>
    <w:rsid w:val="00254461"/>
    <w:rsid w:val="0025596A"/>
    <w:rsid w:val="00256183"/>
    <w:rsid w:val="002561D5"/>
    <w:rsid w:val="00256B92"/>
    <w:rsid w:val="00262732"/>
    <w:rsid w:val="00262E6E"/>
    <w:rsid w:val="0026589D"/>
    <w:rsid w:val="00265914"/>
    <w:rsid w:val="002663FC"/>
    <w:rsid w:val="00266B17"/>
    <w:rsid w:val="00266EB4"/>
    <w:rsid w:val="002705A9"/>
    <w:rsid w:val="00273D95"/>
    <w:rsid w:val="00274225"/>
    <w:rsid w:val="002747E8"/>
    <w:rsid w:val="002755F8"/>
    <w:rsid w:val="0027562F"/>
    <w:rsid w:val="00275869"/>
    <w:rsid w:val="00276337"/>
    <w:rsid w:val="0027657F"/>
    <w:rsid w:val="002773A6"/>
    <w:rsid w:val="002812F5"/>
    <w:rsid w:val="00281E90"/>
    <w:rsid w:val="00285120"/>
    <w:rsid w:val="00285567"/>
    <w:rsid w:val="0028600E"/>
    <w:rsid w:val="00286223"/>
    <w:rsid w:val="00286A03"/>
    <w:rsid w:val="002922E5"/>
    <w:rsid w:val="0029606B"/>
    <w:rsid w:val="002973D3"/>
    <w:rsid w:val="00297B4F"/>
    <w:rsid w:val="002A0C17"/>
    <w:rsid w:val="002A1339"/>
    <w:rsid w:val="002A18FE"/>
    <w:rsid w:val="002A1AB8"/>
    <w:rsid w:val="002A1CBA"/>
    <w:rsid w:val="002A48BA"/>
    <w:rsid w:val="002A4AA8"/>
    <w:rsid w:val="002A5022"/>
    <w:rsid w:val="002A6D72"/>
    <w:rsid w:val="002B0B75"/>
    <w:rsid w:val="002B16CC"/>
    <w:rsid w:val="002B3844"/>
    <w:rsid w:val="002B58B4"/>
    <w:rsid w:val="002B70A2"/>
    <w:rsid w:val="002B7153"/>
    <w:rsid w:val="002C0F64"/>
    <w:rsid w:val="002C2F56"/>
    <w:rsid w:val="002C3A29"/>
    <w:rsid w:val="002C698D"/>
    <w:rsid w:val="002D0479"/>
    <w:rsid w:val="002D1E1C"/>
    <w:rsid w:val="002D36C5"/>
    <w:rsid w:val="002D4D0D"/>
    <w:rsid w:val="002D4D7B"/>
    <w:rsid w:val="002D772A"/>
    <w:rsid w:val="002D7EC7"/>
    <w:rsid w:val="002E06EA"/>
    <w:rsid w:val="002E0CBE"/>
    <w:rsid w:val="002E1915"/>
    <w:rsid w:val="002E1CA1"/>
    <w:rsid w:val="002E2F02"/>
    <w:rsid w:val="002E3D88"/>
    <w:rsid w:val="002E65FA"/>
    <w:rsid w:val="002E6662"/>
    <w:rsid w:val="002E6F9F"/>
    <w:rsid w:val="002E7973"/>
    <w:rsid w:val="002F12F1"/>
    <w:rsid w:val="002F27B7"/>
    <w:rsid w:val="002F3193"/>
    <w:rsid w:val="002F42E2"/>
    <w:rsid w:val="002F4568"/>
    <w:rsid w:val="002F69A3"/>
    <w:rsid w:val="002F766C"/>
    <w:rsid w:val="003004A8"/>
    <w:rsid w:val="0030066D"/>
    <w:rsid w:val="00300952"/>
    <w:rsid w:val="003016A0"/>
    <w:rsid w:val="0030189B"/>
    <w:rsid w:val="00301E83"/>
    <w:rsid w:val="00302498"/>
    <w:rsid w:val="003026F0"/>
    <w:rsid w:val="00303BB4"/>
    <w:rsid w:val="00304B27"/>
    <w:rsid w:val="00307301"/>
    <w:rsid w:val="00307548"/>
    <w:rsid w:val="0031042B"/>
    <w:rsid w:val="0031125A"/>
    <w:rsid w:val="00313D65"/>
    <w:rsid w:val="003142C0"/>
    <w:rsid w:val="0031452B"/>
    <w:rsid w:val="0031542D"/>
    <w:rsid w:val="003158EF"/>
    <w:rsid w:val="00315FE5"/>
    <w:rsid w:val="003202C1"/>
    <w:rsid w:val="00320CCC"/>
    <w:rsid w:val="00320F51"/>
    <w:rsid w:val="00321378"/>
    <w:rsid w:val="003234F1"/>
    <w:rsid w:val="00323717"/>
    <w:rsid w:val="00323746"/>
    <w:rsid w:val="00324B32"/>
    <w:rsid w:val="003262B0"/>
    <w:rsid w:val="003265BC"/>
    <w:rsid w:val="00326BE3"/>
    <w:rsid w:val="00330790"/>
    <w:rsid w:val="003310FC"/>
    <w:rsid w:val="003314C4"/>
    <w:rsid w:val="00334015"/>
    <w:rsid w:val="0033545D"/>
    <w:rsid w:val="00335F4B"/>
    <w:rsid w:val="00336911"/>
    <w:rsid w:val="00342105"/>
    <w:rsid w:val="0034218A"/>
    <w:rsid w:val="00342841"/>
    <w:rsid w:val="0034474B"/>
    <w:rsid w:val="003458B4"/>
    <w:rsid w:val="00346E07"/>
    <w:rsid w:val="00347401"/>
    <w:rsid w:val="00347A7A"/>
    <w:rsid w:val="00350228"/>
    <w:rsid w:val="003518EE"/>
    <w:rsid w:val="00352C19"/>
    <w:rsid w:val="00352CB2"/>
    <w:rsid w:val="003570B4"/>
    <w:rsid w:val="00360E42"/>
    <w:rsid w:val="0036117E"/>
    <w:rsid w:val="00361F9C"/>
    <w:rsid w:val="00363346"/>
    <w:rsid w:val="003666AD"/>
    <w:rsid w:val="00367E7D"/>
    <w:rsid w:val="00371131"/>
    <w:rsid w:val="003712F9"/>
    <w:rsid w:val="0037155F"/>
    <w:rsid w:val="00371C91"/>
    <w:rsid w:val="0037248A"/>
    <w:rsid w:val="00380064"/>
    <w:rsid w:val="003806F4"/>
    <w:rsid w:val="00381144"/>
    <w:rsid w:val="003813FD"/>
    <w:rsid w:val="00381E72"/>
    <w:rsid w:val="0038278B"/>
    <w:rsid w:val="00385400"/>
    <w:rsid w:val="00386DC7"/>
    <w:rsid w:val="00387C6B"/>
    <w:rsid w:val="00390A43"/>
    <w:rsid w:val="00390E1C"/>
    <w:rsid w:val="003928E3"/>
    <w:rsid w:val="00394608"/>
    <w:rsid w:val="00397AE9"/>
    <w:rsid w:val="00397DF0"/>
    <w:rsid w:val="003A1A4D"/>
    <w:rsid w:val="003A1F80"/>
    <w:rsid w:val="003A246A"/>
    <w:rsid w:val="003A2F58"/>
    <w:rsid w:val="003B0BF5"/>
    <w:rsid w:val="003B654D"/>
    <w:rsid w:val="003B7065"/>
    <w:rsid w:val="003C077F"/>
    <w:rsid w:val="003C132D"/>
    <w:rsid w:val="003C3A04"/>
    <w:rsid w:val="003C48DC"/>
    <w:rsid w:val="003C503B"/>
    <w:rsid w:val="003C50B5"/>
    <w:rsid w:val="003D0BAE"/>
    <w:rsid w:val="003D100C"/>
    <w:rsid w:val="003D146D"/>
    <w:rsid w:val="003D3572"/>
    <w:rsid w:val="003D3E47"/>
    <w:rsid w:val="003D425E"/>
    <w:rsid w:val="003D540E"/>
    <w:rsid w:val="003D610D"/>
    <w:rsid w:val="003D62FA"/>
    <w:rsid w:val="003D67E8"/>
    <w:rsid w:val="003D764F"/>
    <w:rsid w:val="003E113D"/>
    <w:rsid w:val="003E1F17"/>
    <w:rsid w:val="003E45E2"/>
    <w:rsid w:val="003F2BB7"/>
    <w:rsid w:val="003F3311"/>
    <w:rsid w:val="003F3EC7"/>
    <w:rsid w:val="003F44F3"/>
    <w:rsid w:val="003F7AAD"/>
    <w:rsid w:val="00401852"/>
    <w:rsid w:val="004025CD"/>
    <w:rsid w:val="00404761"/>
    <w:rsid w:val="00405834"/>
    <w:rsid w:val="004075C5"/>
    <w:rsid w:val="00407B08"/>
    <w:rsid w:val="00411692"/>
    <w:rsid w:val="004128B2"/>
    <w:rsid w:val="004129D0"/>
    <w:rsid w:val="00413559"/>
    <w:rsid w:val="00413F16"/>
    <w:rsid w:val="004152E2"/>
    <w:rsid w:val="00415AB6"/>
    <w:rsid w:val="00415BCE"/>
    <w:rsid w:val="00416ECB"/>
    <w:rsid w:val="00416FBD"/>
    <w:rsid w:val="00420FDC"/>
    <w:rsid w:val="004212B7"/>
    <w:rsid w:val="00421F53"/>
    <w:rsid w:val="00424730"/>
    <w:rsid w:val="00426E33"/>
    <w:rsid w:val="004301D7"/>
    <w:rsid w:val="0043114D"/>
    <w:rsid w:val="00431967"/>
    <w:rsid w:val="00431DE4"/>
    <w:rsid w:val="00432368"/>
    <w:rsid w:val="00434300"/>
    <w:rsid w:val="004358B6"/>
    <w:rsid w:val="0043615B"/>
    <w:rsid w:val="00436A56"/>
    <w:rsid w:val="00437FF1"/>
    <w:rsid w:val="004409A8"/>
    <w:rsid w:val="00442B21"/>
    <w:rsid w:val="00442D52"/>
    <w:rsid w:val="00443467"/>
    <w:rsid w:val="00444BED"/>
    <w:rsid w:val="004457AA"/>
    <w:rsid w:val="0045080C"/>
    <w:rsid w:val="004509D0"/>
    <w:rsid w:val="00451117"/>
    <w:rsid w:val="0045336D"/>
    <w:rsid w:val="004534C5"/>
    <w:rsid w:val="00454D61"/>
    <w:rsid w:val="00455603"/>
    <w:rsid w:val="004559C6"/>
    <w:rsid w:val="00455CA4"/>
    <w:rsid w:val="00460533"/>
    <w:rsid w:val="00460A6A"/>
    <w:rsid w:val="00460CF3"/>
    <w:rsid w:val="00461B5D"/>
    <w:rsid w:val="00467557"/>
    <w:rsid w:val="00472B84"/>
    <w:rsid w:val="00474108"/>
    <w:rsid w:val="0047515F"/>
    <w:rsid w:val="00475A2F"/>
    <w:rsid w:val="00475CC6"/>
    <w:rsid w:val="00481F17"/>
    <w:rsid w:val="00484C3A"/>
    <w:rsid w:val="00485724"/>
    <w:rsid w:val="0049231A"/>
    <w:rsid w:val="004943D9"/>
    <w:rsid w:val="004958D8"/>
    <w:rsid w:val="00496CE1"/>
    <w:rsid w:val="0049709C"/>
    <w:rsid w:val="0049718A"/>
    <w:rsid w:val="004A0EAE"/>
    <w:rsid w:val="004A125D"/>
    <w:rsid w:val="004A2E94"/>
    <w:rsid w:val="004A6CF8"/>
    <w:rsid w:val="004B0387"/>
    <w:rsid w:val="004B3F58"/>
    <w:rsid w:val="004B4BAB"/>
    <w:rsid w:val="004B551A"/>
    <w:rsid w:val="004B6CEE"/>
    <w:rsid w:val="004B6FE1"/>
    <w:rsid w:val="004B7F1D"/>
    <w:rsid w:val="004C40C2"/>
    <w:rsid w:val="004C5FB5"/>
    <w:rsid w:val="004C6620"/>
    <w:rsid w:val="004D45D2"/>
    <w:rsid w:val="004D5777"/>
    <w:rsid w:val="004D59C5"/>
    <w:rsid w:val="004D6B42"/>
    <w:rsid w:val="004E1C31"/>
    <w:rsid w:val="004E2700"/>
    <w:rsid w:val="004E2A0A"/>
    <w:rsid w:val="004E50FF"/>
    <w:rsid w:val="004E51F1"/>
    <w:rsid w:val="004E7665"/>
    <w:rsid w:val="004F0CB4"/>
    <w:rsid w:val="004F2CCF"/>
    <w:rsid w:val="004F51DC"/>
    <w:rsid w:val="00500186"/>
    <w:rsid w:val="00502A1E"/>
    <w:rsid w:val="00502C39"/>
    <w:rsid w:val="00505186"/>
    <w:rsid w:val="0050579B"/>
    <w:rsid w:val="00506075"/>
    <w:rsid w:val="0050769F"/>
    <w:rsid w:val="00510BEE"/>
    <w:rsid w:val="00510CBF"/>
    <w:rsid w:val="00517B56"/>
    <w:rsid w:val="00521F87"/>
    <w:rsid w:val="0052320B"/>
    <w:rsid w:val="0052377D"/>
    <w:rsid w:val="00527810"/>
    <w:rsid w:val="0052788D"/>
    <w:rsid w:val="0053096D"/>
    <w:rsid w:val="00530D1B"/>
    <w:rsid w:val="00531812"/>
    <w:rsid w:val="00532856"/>
    <w:rsid w:val="00533092"/>
    <w:rsid w:val="005337EF"/>
    <w:rsid w:val="005348DC"/>
    <w:rsid w:val="005354CE"/>
    <w:rsid w:val="00535BAF"/>
    <w:rsid w:val="0054033C"/>
    <w:rsid w:val="00544ADC"/>
    <w:rsid w:val="005479AD"/>
    <w:rsid w:val="00550B2D"/>
    <w:rsid w:val="00551091"/>
    <w:rsid w:val="00557342"/>
    <w:rsid w:val="0055788E"/>
    <w:rsid w:val="00557968"/>
    <w:rsid w:val="00563CCA"/>
    <w:rsid w:val="00564175"/>
    <w:rsid w:val="00564F01"/>
    <w:rsid w:val="00565891"/>
    <w:rsid w:val="00565A89"/>
    <w:rsid w:val="00566B96"/>
    <w:rsid w:val="00567480"/>
    <w:rsid w:val="00572116"/>
    <w:rsid w:val="00575983"/>
    <w:rsid w:val="00575BCC"/>
    <w:rsid w:val="00575C16"/>
    <w:rsid w:val="005769C5"/>
    <w:rsid w:val="00576FAF"/>
    <w:rsid w:val="005845E6"/>
    <w:rsid w:val="00591352"/>
    <w:rsid w:val="00591A1A"/>
    <w:rsid w:val="00595B77"/>
    <w:rsid w:val="00596F92"/>
    <w:rsid w:val="00597B96"/>
    <w:rsid w:val="005A3159"/>
    <w:rsid w:val="005A3FD0"/>
    <w:rsid w:val="005A4780"/>
    <w:rsid w:val="005A4838"/>
    <w:rsid w:val="005A491B"/>
    <w:rsid w:val="005A4BBE"/>
    <w:rsid w:val="005A4C2B"/>
    <w:rsid w:val="005A4D1E"/>
    <w:rsid w:val="005A500C"/>
    <w:rsid w:val="005A5950"/>
    <w:rsid w:val="005B158B"/>
    <w:rsid w:val="005B2156"/>
    <w:rsid w:val="005B35CE"/>
    <w:rsid w:val="005B4214"/>
    <w:rsid w:val="005B49F1"/>
    <w:rsid w:val="005B5005"/>
    <w:rsid w:val="005B6D21"/>
    <w:rsid w:val="005C0991"/>
    <w:rsid w:val="005C0AD7"/>
    <w:rsid w:val="005C1109"/>
    <w:rsid w:val="005C40DD"/>
    <w:rsid w:val="005C4348"/>
    <w:rsid w:val="005C59AE"/>
    <w:rsid w:val="005D044F"/>
    <w:rsid w:val="005E0E36"/>
    <w:rsid w:val="005E150F"/>
    <w:rsid w:val="005E5B13"/>
    <w:rsid w:val="005E5EC4"/>
    <w:rsid w:val="005F1127"/>
    <w:rsid w:val="005F2E6D"/>
    <w:rsid w:val="005F4721"/>
    <w:rsid w:val="005F4B32"/>
    <w:rsid w:val="005F6E3D"/>
    <w:rsid w:val="00603027"/>
    <w:rsid w:val="00605A16"/>
    <w:rsid w:val="00606BCF"/>
    <w:rsid w:val="00606E34"/>
    <w:rsid w:val="00610663"/>
    <w:rsid w:val="00612472"/>
    <w:rsid w:val="00613269"/>
    <w:rsid w:val="00614B0D"/>
    <w:rsid w:val="006150E0"/>
    <w:rsid w:val="0061519F"/>
    <w:rsid w:val="00616571"/>
    <w:rsid w:val="0061661B"/>
    <w:rsid w:val="00621B71"/>
    <w:rsid w:val="00623EDA"/>
    <w:rsid w:val="00624422"/>
    <w:rsid w:val="00627546"/>
    <w:rsid w:val="00631EBC"/>
    <w:rsid w:val="006320C4"/>
    <w:rsid w:val="00632FAD"/>
    <w:rsid w:val="006348B9"/>
    <w:rsid w:val="0063721E"/>
    <w:rsid w:val="00637B56"/>
    <w:rsid w:val="00640044"/>
    <w:rsid w:val="00641660"/>
    <w:rsid w:val="00643410"/>
    <w:rsid w:val="00644510"/>
    <w:rsid w:val="006447D1"/>
    <w:rsid w:val="00645FE0"/>
    <w:rsid w:val="006477C3"/>
    <w:rsid w:val="00650210"/>
    <w:rsid w:val="00650422"/>
    <w:rsid w:val="00651F34"/>
    <w:rsid w:val="00652BF3"/>
    <w:rsid w:val="00652D02"/>
    <w:rsid w:val="00653F0C"/>
    <w:rsid w:val="00660BF9"/>
    <w:rsid w:val="00661572"/>
    <w:rsid w:val="00663685"/>
    <w:rsid w:val="006654DC"/>
    <w:rsid w:val="00666807"/>
    <w:rsid w:val="006739F2"/>
    <w:rsid w:val="00674BC1"/>
    <w:rsid w:val="00675C4A"/>
    <w:rsid w:val="00676163"/>
    <w:rsid w:val="00676B00"/>
    <w:rsid w:val="00676BD2"/>
    <w:rsid w:val="00677B34"/>
    <w:rsid w:val="006820AD"/>
    <w:rsid w:val="0068353C"/>
    <w:rsid w:val="00685595"/>
    <w:rsid w:val="0069017F"/>
    <w:rsid w:val="006901A1"/>
    <w:rsid w:val="0069264A"/>
    <w:rsid w:val="00693665"/>
    <w:rsid w:val="00694023"/>
    <w:rsid w:val="006943D6"/>
    <w:rsid w:val="00694B9A"/>
    <w:rsid w:val="00697A06"/>
    <w:rsid w:val="006A0C38"/>
    <w:rsid w:val="006A11CA"/>
    <w:rsid w:val="006A37AD"/>
    <w:rsid w:val="006A44C3"/>
    <w:rsid w:val="006A5E2A"/>
    <w:rsid w:val="006A64F4"/>
    <w:rsid w:val="006A6D5F"/>
    <w:rsid w:val="006B09EF"/>
    <w:rsid w:val="006B1C1E"/>
    <w:rsid w:val="006B1CA4"/>
    <w:rsid w:val="006B5771"/>
    <w:rsid w:val="006B6B37"/>
    <w:rsid w:val="006B7089"/>
    <w:rsid w:val="006C06F7"/>
    <w:rsid w:val="006C0958"/>
    <w:rsid w:val="006C103C"/>
    <w:rsid w:val="006C1AE9"/>
    <w:rsid w:val="006C3A2F"/>
    <w:rsid w:val="006C3A6A"/>
    <w:rsid w:val="006D0574"/>
    <w:rsid w:val="006D2AC7"/>
    <w:rsid w:val="006D32FC"/>
    <w:rsid w:val="006D5571"/>
    <w:rsid w:val="006D6E1F"/>
    <w:rsid w:val="006D75C0"/>
    <w:rsid w:val="006E057D"/>
    <w:rsid w:val="006E081D"/>
    <w:rsid w:val="006E168A"/>
    <w:rsid w:val="006E1ACA"/>
    <w:rsid w:val="006E2496"/>
    <w:rsid w:val="006E328D"/>
    <w:rsid w:val="006E4CB2"/>
    <w:rsid w:val="006E5DB2"/>
    <w:rsid w:val="006E7A0E"/>
    <w:rsid w:val="006F138C"/>
    <w:rsid w:val="006F304F"/>
    <w:rsid w:val="006F47B9"/>
    <w:rsid w:val="006F5A28"/>
    <w:rsid w:val="006F79F6"/>
    <w:rsid w:val="00700177"/>
    <w:rsid w:val="00700785"/>
    <w:rsid w:val="00700E0A"/>
    <w:rsid w:val="00702244"/>
    <w:rsid w:val="00704159"/>
    <w:rsid w:val="007054E4"/>
    <w:rsid w:val="00705697"/>
    <w:rsid w:val="00706D04"/>
    <w:rsid w:val="00707727"/>
    <w:rsid w:val="00710A5C"/>
    <w:rsid w:val="00711DF9"/>
    <w:rsid w:val="00712D93"/>
    <w:rsid w:val="0071427A"/>
    <w:rsid w:val="00715E2D"/>
    <w:rsid w:val="00716975"/>
    <w:rsid w:val="007171A6"/>
    <w:rsid w:val="00720E17"/>
    <w:rsid w:val="00721786"/>
    <w:rsid w:val="00724BC4"/>
    <w:rsid w:val="00726BA8"/>
    <w:rsid w:val="00727D5E"/>
    <w:rsid w:val="00731D59"/>
    <w:rsid w:val="00733626"/>
    <w:rsid w:val="007345F0"/>
    <w:rsid w:val="00734683"/>
    <w:rsid w:val="00734F4D"/>
    <w:rsid w:val="00734FE7"/>
    <w:rsid w:val="00735402"/>
    <w:rsid w:val="00735758"/>
    <w:rsid w:val="007367E2"/>
    <w:rsid w:val="00736806"/>
    <w:rsid w:val="00736A70"/>
    <w:rsid w:val="00740284"/>
    <w:rsid w:val="007421C1"/>
    <w:rsid w:val="0074395B"/>
    <w:rsid w:val="00743F2E"/>
    <w:rsid w:val="0074466B"/>
    <w:rsid w:val="00744866"/>
    <w:rsid w:val="00746299"/>
    <w:rsid w:val="00751CD8"/>
    <w:rsid w:val="00752765"/>
    <w:rsid w:val="0075494D"/>
    <w:rsid w:val="00755438"/>
    <w:rsid w:val="00755543"/>
    <w:rsid w:val="00756BBB"/>
    <w:rsid w:val="00756CE7"/>
    <w:rsid w:val="00756EB8"/>
    <w:rsid w:val="00757DEA"/>
    <w:rsid w:val="00765A14"/>
    <w:rsid w:val="007669E3"/>
    <w:rsid w:val="00767CD7"/>
    <w:rsid w:val="00771767"/>
    <w:rsid w:val="0077233D"/>
    <w:rsid w:val="00772CCB"/>
    <w:rsid w:val="00776FBA"/>
    <w:rsid w:val="007807AB"/>
    <w:rsid w:val="00782D68"/>
    <w:rsid w:val="00783028"/>
    <w:rsid w:val="00783738"/>
    <w:rsid w:val="007837AC"/>
    <w:rsid w:val="00786224"/>
    <w:rsid w:val="00787096"/>
    <w:rsid w:val="007922C2"/>
    <w:rsid w:val="00794E61"/>
    <w:rsid w:val="0079516B"/>
    <w:rsid w:val="007964EB"/>
    <w:rsid w:val="00796A93"/>
    <w:rsid w:val="007A18D9"/>
    <w:rsid w:val="007A1C19"/>
    <w:rsid w:val="007A307A"/>
    <w:rsid w:val="007A43D6"/>
    <w:rsid w:val="007A4C5B"/>
    <w:rsid w:val="007A6175"/>
    <w:rsid w:val="007A76D9"/>
    <w:rsid w:val="007A7A5B"/>
    <w:rsid w:val="007A7C3D"/>
    <w:rsid w:val="007B2205"/>
    <w:rsid w:val="007B29D3"/>
    <w:rsid w:val="007B2C55"/>
    <w:rsid w:val="007B4E1F"/>
    <w:rsid w:val="007B6E39"/>
    <w:rsid w:val="007C12C6"/>
    <w:rsid w:val="007C17C0"/>
    <w:rsid w:val="007C1D63"/>
    <w:rsid w:val="007C3802"/>
    <w:rsid w:val="007C3A25"/>
    <w:rsid w:val="007C3A8E"/>
    <w:rsid w:val="007C4759"/>
    <w:rsid w:val="007C4D5C"/>
    <w:rsid w:val="007C5D74"/>
    <w:rsid w:val="007C6011"/>
    <w:rsid w:val="007D0576"/>
    <w:rsid w:val="007D51A8"/>
    <w:rsid w:val="007D61E9"/>
    <w:rsid w:val="007D6B85"/>
    <w:rsid w:val="007D6EA9"/>
    <w:rsid w:val="007E1810"/>
    <w:rsid w:val="007E183D"/>
    <w:rsid w:val="007E23E3"/>
    <w:rsid w:val="007E29FB"/>
    <w:rsid w:val="007E2E97"/>
    <w:rsid w:val="007E3B08"/>
    <w:rsid w:val="007E3D0B"/>
    <w:rsid w:val="007E414A"/>
    <w:rsid w:val="007E4E46"/>
    <w:rsid w:val="007E5702"/>
    <w:rsid w:val="007F0145"/>
    <w:rsid w:val="007F30E4"/>
    <w:rsid w:val="007F3EB1"/>
    <w:rsid w:val="007F3F7B"/>
    <w:rsid w:val="007F6958"/>
    <w:rsid w:val="007F7384"/>
    <w:rsid w:val="007F73A4"/>
    <w:rsid w:val="0080007B"/>
    <w:rsid w:val="00804A55"/>
    <w:rsid w:val="00805FF4"/>
    <w:rsid w:val="00807CE9"/>
    <w:rsid w:val="0081243B"/>
    <w:rsid w:val="008129B4"/>
    <w:rsid w:val="0081371F"/>
    <w:rsid w:val="00813807"/>
    <w:rsid w:val="008205F9"/>
    <w:rsid w:val="00821C05"/>
    <w:rsid w:val="00826EE8"/>
    <w:rsid w:val="008301DB"/>
    <w:rsid w:val="00831FB5"/>
    <w:rsid w:val="00837715"/>
    <w:rsid w:val="0084054B"/>
    <w:rsid w:val="0084310D"/>
    <w:rsid w:val="00845C90"/>
    <w:rsid w:val="008478BC"/>
    <w:rsid w:val="00850335"/>
    <w:rsid w:val="00850C8B"/>
    <w:rsid w:val="00850EE3"/>
    <w:rsid w:val="00851F73"/>
    <w:rsid w:val="008532F9"/>
    <w:rsid w:val="00853495"/>
    <w:rsid w:val="00855F03"/>
    <w:rsid w:val="00856CF5"/>
    <w:rsid w:val="00857828"/>
    <w:rsid w:val="008633BF"/>
    <w:rsid w:val="008640BE"/>
    <w:rsid w:val="00872E3A"/>
    <w:rsid w:val="00872E6F"/>
    <w:rsid w:val="00874C96"/>
    <w:rsid w:val="008752DF"/>
    <w:rsid w:val="008808D3"/>
    <w:rsid w:val="008820A7"/>
    <w:rsid w:val="00882FEE"/>
    <w:rsid w:val="00884AC7"/>
    <w:rsid w:val="00884DA8"/>
    <w:rsid w:val="00887043"/>
    <w:rsid w:val="008924F9"/>
    <w:rsid w:val="008935EE"/>
    <w:rsid w:val="008941FD"/>
    <w:rsid w:val="00896739"/>
    <w:rsid w:val="008A1D24"/>
    <w:rsid w:val="008A214B"/>
    <w:rsid w:val="008A3CFD"/>
    <w:rsid w:val="008A56E6"/>
    <w:rsid w:val="008A73A0"/>
    <w:rsid w:val="008B0684"/>
    <w:rsid w:val="008B0700"/>
    <w:rsid w:val="008B07D6"/>
    <w:rsid w:val="008B0C0C"/>
    <w:rsid w:val="008B1D20"/>
    <w:rsid w:val="008B6A29"/>
    <w:rsid w:val="008C18D1"/>
    <w:rsid w:val="008C258A"/>
    <w:rsid w:val="008C3FF8"/>
    <w:rsid w:val="008C4695"/>
    <w:rsid w:val="008C554F"/>
    <w:rsid w:val="008C5CC8"/>
    <w:rsid w:val="008C65F9"/>
    <w:rsid w:val="008C6F37"/>
    <w:rsid w:val="008D033B"/>
    <w:rsid w:val="008D0D14"/>
    <w:rsid w:val="008D6B07"/>
    <w:rsid w:val="008D7311"/>
    <w:rsid w:val="008E2B47"/>
    <w:rsid w:val="008E34B1"/>
    <w:rsid w:val="008E3885"/>
    <w:rsid w:val="008E3A31"/>
    <w:rsid w:val="008E5226"/>
    <w:rsid w:val="008E614B"/>
    <w:rsid w:val="008F05A4"/>
    <w:rsid w:val="008F1558"/>
    <w:rsid w:val="008F1931"/>
    <w:rsid w:val="008F2FED"/>
    <w:rsid w:val="008F3F16"/>
    <w:rsid w:val="008F4378"/>
    <w:rsid w:val="008F50BA"/>
    <w:rsid w:val="008F75B1"/>
    <w:rsid w:val="00901101"/>
    <w:rsid w:val="00901312"/>
    <w:rsid w:val="00903CBB"/>
    <w:rsid w:val="009042F1"/>
    <w:rsid w:val="00905F90"/>
    <w:rsid w:val="0090693D"/>
    <w:rsid w:val="00906ADB"/>
    <w:rsid w:val="00907EA5"/>
    <w:rsid w:val="00914859"/>
    <w:rsid w:val="009148CC"/>
    <w:rsid w:val="009150E7"/>
    <w:rsid w:val="00917C7E"/>
    <w:rsid w:val="00920004"/>
    <w:rsid w:val="009202FB"/>
    <w:rsid w:val="00920FC9"/>
    <w:rsid w:val="00923270"/>
    <w:rsid w:val="00924154"/>
    <w:rsid w:val="00924862"/>
    <w:rsid w:val="00924F00"/>
    <w:rsid w:val="00925275"/>
    <w:rsid w:val="009263F1"/>
    <w:rsid w:val="00927A76"/>
    <w:rsid w:val="00930697"/>
    <w:rsid w:val="00931F5A"/>
    <w:rsid w:val="0093562C"/>
    <w:rsid w:val="009379BC"/>
    <w:rsid w:val="009416B4"/>
    <w:rsid w:val="009427A4"/>
    <w:rsid w:val="00943005"/>
    <w:rsid w:val="00953A30"/>
    <w:rsid w:val="00954D49"/>
    <w:rsid w:val="009556AD"/>
    <w:rsid w:val="009559F8"/>
    <w:rsid w:val="00956614"/>
    <w:rsid w:val="009566A5"/>
    <w:rsid w:val="00960E5F"/>
    <w:rsid w:val="00960ECB"/>
    <w:rsid w:val="00961490"/>
    <w:rsid w:val="00965414"/>
    <w:rsid w:val="00967B8B"/>
    <w:rsid w:val="009702D3"/>
    <w:rsid w:val="009745D3"/>
    <w:rsid w:val="00974AF6"/>
    <w:rsid w:val="0097542A"/>
    <w:rsid w:val="00976233"/>
    <w:rsid w:val="00977894"/>
    <w:rsid w:val="009803EF"/>
    <w:rsid w:val="00981E0C"/>
    <w:rsid w:val="00990B5D"/>
    <w:rsid w:val="00991BC5"/>
    <w:rsid w:val="00994907"/>
    <w:rsid w:val="009950DC"/>
    <w:rsid w:val="0099580D"/>
    <w:rsid w:val="00996360"/>
    <w:rsid w:val="00996D1B"/>
    <w:rsid w:val="00997E23"/>
    <w:rsid w:val="009A0877"/>
    <w:rsid w:val="009A29B8"/>
    <w:rsid w:val="009A2E3D"/>
    <w:rsid w:val="009A3F6C"/>
    <w:rsid w:val="009A54DA"/>
    <w:rsid w:val="009B0900"/>
    <w:rsid w:val="009B1848"/>
    <w:rsid w:val="009B5D0B"/>
    <w:rsid w:val="009B6430"/>
    <w:rsid w:val="009C001B"/>
    <w:rsid w:val="009C0741"/>
    <w:rsid w:val="009C377B"/>
    <w:rsid w:val="009C3D22"/>
    <w:rsid w:val="009C4E1A"/>
    <w:rsid w:val="009C601A"/>
    <w:rsid w:val="009C7880"/>
    <w:rsid w:val="009C7E45"/>
    <w:rsid w:val="009D195C"/>
    <w:rsid w:val="009D35BF"/>
    <w:rsid w:val="009D35CC"/>
    <w:rsid w:val="009D483C"/>
    <w:rsid w:val="009D65F0"/>
    <w:rsid w:val="009D7189"/>
    <w:rsid w:val="009D7642"/>
    <w:rsid w:val="009D7F5D"/>
    <w:rsid w:val="009E4E52"/>
    <w:rsid w:val="009E5E81"/>
    <w:rsid w:val="009E6DA9"/>
    <w:rsid w:val="009E70F8"/>
    <w:rsid w:val="009E7DAC"/>
    <w:rsid w:val="009F0485"/>
    <w:rsid w:val="009F0665"/>
    <w:rsid w:val="009F18FC"/>
    <w:rsid w:val="009F1933"/>
    <w:rsid w:val="009F3A6E"/>
    <w:rsid w:val="009F41B0"/>
    <w:rsid w:val="009F4296"/>
    <w:rsid w:val="009F4349"/>
    <w:rsid w:val="009F4C51"/>
    <w:rsid w:val="009F4F69"/>
    <w:rsid w:val="009F642D"/>
    <w:rsid w:val="009F67C2"/>
    <w:rsid w:val="009F6994"/>
    <w:rsid w:val="009F7773"/>
    <w:rsid w:val="00A0196A"/>
    <w:rsid w:val="00A01EDC"/>
    <w:rsid w:val="00A0211F"/>
    <w:rsid w:val="00A04FB0"/>
    <w:rsid w:val="00A05E7B"/>
    <w:rsid w:val="00A061A3"/>
    <w:rsid w:val="00A11364"/>
    <w:rsid w:val="00A117C3"/>
    <w:rsid w:val="00A15E16"/>
    <w:rsid w:val="00A17444"/>
    <w:rsid w:val="00A17DC1"/>
    <w:rsid w:val="00A205C4"/>
    <w:rsid w:val="00A2132F"/>
    <w:rsid w:val="00A216D3"/>
    <w:rsid w:val="00A269FB"/>
    <w:rsid w:val="00A26AA9"/>
    <w:rsid w:val="00A301C5"/>
    <w:rsid w:val="00A31670"/>
    <w:rsid w:val="00A334F2"/>
    <w:rsid w:val="00A3525F"/>
    <w:rsid w:val="00A4163C"/>
    <w:rsid w:val="00A45DBB"/>
    <w:rsid w:val="00A47229"/>
    <w:rsid w:val="00A50BA6"/>
    <w:rsid w:val="00A518EF"/>
    <w:rsid w:val="00A53D2A"/>
    <w:rsid w:val="00A564D6"/>
    <w:rsid w:val="00A57757"/>
    <w:rsid w:val="00A65198"/>
    <w:rsid w:val="00A66D63"/>
    <w:rsid w:val="00A6775F"/>
    <w:rsid w:val="00A67F3A"/>
    <w:rsid w:val="00A765D0"/>
    <w:rsid w:val="00A776A0"/>
    <w:rsid w:val="00A8266D"/>
    <w:rsid w:val="00A82D2C"/>
    <w:rsid w:val="00A84FB6"/>
    <w:rsid w:val="00A86193"/>
    <w:rsid w:val="00A908D1"/>
    <w:rsid w:val="00A91C7B"/>
    <w:rsid w:val="00A92A82"/>
    <w:rsid w:val="00A93940"/>
    <w:rsid w:val="00A95217"/>
    <w:rsid w:val="00A96F87"/>
    <w:rsid w:val="00A97519"/>
    <w:rsid w:val="00A9784D"/>
    <w:rsid w:val="00A97BD3"/>
    <w:rsid w:val="00AA0B1A"/>
    <w:rsid w:val="00AA1A79"/>
    <w:rsid w:val="00AA1ED5"/>
    <w:rsid w:val="00AA2FD1"/>
    <w:rsid w:val="00AA3CF3"/>
    <w:rsid w:val="00AA4C52"/>
    <w:rsid w:val="00AA55CD"/>
    <w:rsid w:val="00AA6B58"/>
    <w:rsid w:val="00AB1944"/>
    <w:rsid w:val="00AB1AAB"/>
    <w:rsid w:val="00AB289B"/>
    <w:rsid w:val="00AB7DFA"/>
    <w:rsid w:val="00AC0AB5"/>
    <w:rsid w:val="00AC2781"/>
    <w:rsid w:val="00AC3D94"/>
    <w:rsid w:val="00AC47C1"/>
    <w:rsid w:val="00AC6079"/>
    <w:rsid w:val="00AC6442"/>
    <w:rsid w:val="00AC7A2E"/>
    <w:rsid w:val="00AC7B35"/>
    <w:rsid w:val="00AD0532"/>
    <w:rsid w:val="00AD298D"/>
    <w:rsid w:val="00AD3445"/>
    <w:rsid w:val="00AD4806"/>
    <w:rsid w:val="00AE0858"/>
    <w:rsid w:val="00AE5127"/>
    <w:rsid w:val="00AE638C"/>
    <w:rsid w:val="00AF4832"/>
    <w:rsid w:val="00AF7041"/>
    <w:rsid w:val="00AF7385"/>
    <w:rsid w:val="00B02A0F"/>
    <w:rsid w:val="00B0305F"/>
    <w:rsid w:val="00B11CFE"/>
    <w:rsid w:val="00B12E10"/>
    <w:rsid w:val="00B14315"/>
    <w:rsid w:val="00B17904"/>
    <w:rsid w:val="00B17DA0"/>
    <w:rsid w:val="00B21805"/>
    <w:rsid w:val="00B227A7"/>
    <w:rsid w:val="00B23EB9"/>
    <w:rsid w:val="00B24F22"/>
    <w:rsid w:val="00B32895"/>
    <w:rsid w:val="00B3717B"/>
    <w:rsid w:val="00B46795"/>
    <w:rsid w:val="00B46BF1"/>
    <w:rsid w:val="00B50A4D"/>
    <w:rsid w:val="00B5111E"/>
    <w:rsid w:val="00B5198F"/>
    <w:rsid w:val="00B53381"/>
    <w:rsid w:val="00B538FD"/>
    <w:rsid w:val="00B54771"/>
    <w:rsid w:val="00B54EFD"/>
    <w:rsid w:val="00B5614D"/>
    <w:rsid w:val="00B57304"/>
    <w:rsid w:val="00B57999"/>
    <w:rsid w:val="00B60254"/>
    <w:rsid w:val="00B628F0"/>
    <w:rsid w:val="00B63F83"/>
    <w:rsid w:val="00B65529"/>
    <w:rsid w:val="00B70B68"/>
    <w:rsid w:val="00B71694"/>
    <w:rsid w:val="00B72C01"/>
    <w:rsid w:val="00B745A8"/>
    <w:rsid w:val="00B76986"/>
    <w:rsid w:val="00B80775"/>
    <w:rsid w:val="00B8088A"/>
    <w:rsid w:val="00B8165A"/>
    <w:rsid w:val="00B838AF"/>
    <w:rsid w:val="00B83E80"/>
    <w:rsid w:val="00B90EF4"/>
    <w:rsid w:val="00B92613"/>
    <w:rsid w:val="00B92CC3"/>
    <w:rsid w:val="00B934BD"/>
    <w:rsid w:val="00B94D0B"/>
    <w:rsid w:val="00B96231"/>
    <w:rsid w:val="00B976E4"/>
    <w:rsid w:val="00B97A96"/>
    <w:rsid w:val="00BA3F47"/>
    <w:rsid w:val="00BA4503"/>
    <w:rsid w:val="00BA67DA"/>
    <w:rsid w:val="00BA6FE3"/>
    <w:rsid w:val="00BB1EEF"/>
    <w:rsid w:val="00BB23D4"/>
    <w:rsid w:val="00BB4084"/>
    <w:rsid w:val="00BB62E3"/>
    <w:rsid w:val="00BC059B"/>
    <w:rsid w:val="00BC116A"/>
    <w:rsid w:val="00BC13F3"/>
    <w:rsid w:val="00BC223B"/>
    <w:rsid w:val="00BC2FA6"/>
    <w:rsid w:val="00BC3BD3"/>
    <w:rsid w:val="00BC403B"/>
    <w:rsid w:val="00BC4898"/>
    <w:rsid w:val="00BC6593"/>
    <w:rsid w:val="00BC6DA1"/>
    <w:rsid w:val="00BC72CF"/>
    <w:rsid w:val="00BC744D"/>
    <w:rsid w:val="00BD2D73"/>
    <w:rsid w:val="00BD3147"/>
    <w:rsid w:val="00BD3E05"/>
    <w:rsid w:val="00BD4875"/>
    <w:rsid w:val="00BD4C6F"/>
    <w:rsid w:val="00BD5541"/>
    <w:rsid w:val="00BD79F9"/>
    <w:rsid w:val="00BD7C70"/>
    <w:rsid w:val="00BE011C"/>
    <w:rsid w:val="00BE0DBA"/>
    <w:rsid w:val="00BE113A"/>
    <w:rsid w:val="00BE1F8E"/>
    <w:rsid w:val="00BE20E0"/>
    <w:rsid w:val="00BE44EB"/>
    <w:rsid w:val="00BE74ED"/>
    <w:rsid w:val="00BE7A52"/>
    <w:rsid w:val="00BE7DF1"/>
    <w:rsid w:val="00BF1805"/>
    <w:rsid w:val="00BF1B40"/>
    <w:rsid w:val="00BF22CF"/>
    <w:rsid w:val="00BF69B9"/>
    <w:rsid w:val="00C02833"/>
    <w:rsid w:val="00C036CE"/>
    <w:rsid w:val="00C0745C"/>
    <w:rsid w:val="00C11300"/>
    <w:rsid w:val="00C11996"/>
    <w:rsid w:val="00C13CF2"/>
    <w:rsid w:val="00C1450A"/>
    <w:rsid w:val="00C158D3"/>
    <w:rsid w:val="00C17A0B"/>
    <w:rsid w:val="00C17CD0"/>
    <w:rsid w:val="00C216AA"/>
    <w:rsid w:val="00C223A2"/>
    <w:rsid w:val="00C22A18"/>
    <w:rsid w:val="00C22B27"/>
    <w:rsid w:val="00C23E25"/>
    <w:rsid w:val="00C23F4A"/>
    <w:rsid w:val="00C24DC1"/>
    <w:rsid w:val="00C25244"/>
    <w:rsid w:val="00C2706B"/>
    <w:rsid w:val="00C30F28"/>
    <w:rsid w:val="00C33AC2"/>
    <w:rsid w:val="00C34267"/>
    <w:rsid w:val="00C348C1"/>
    <w:rsid w:val="00C37F8A"/>
    <w:rsid w:val="00C40AC0"/>
    <w:rsid w:val="00C40B15"/>
    <w:rsid w:val="00C40C97"/>
    <w:rsid w:val="00C416E4"/>
    <w:rsid w:val="00C433A3"/>
    <w:rsid w:val="00C43C76"/>
    <w:rsid w:val="00C44BC9"/>
    <w:rsid w:val="00C44CB7"/>
    <w:rsid w:val="00C46F61"/>
    <w:rsid w:val="00C472AC"/>
    <w:rsid w:val="00C51904"/>
    <w:rsid w:val="00C52CD4"/>
    <w:rsid w:val="00C54672"/>
    <w:rsid w:val="00C54DA2"/>
    <w:rsid w:val="00C567F4"/>
    <w:rsid w:val="00C57476"/>
    <w:rsid w:val="00C57E78"/>
    <w:rsid w:val="00C62309"/>
    <w:rsid w:val="00C66122"/>
    <w:rsid w:val="00C66782"/>
    <w:rsid w:val="00C67F0D"/>
    <w:rsid w:val="00C71E90"/>
    <w:rsid w:val="00C73CCC"/>
    <w:rsid w:val="00C7503E"/>
    <w:rsid w:val="00C77233"/>
    <w:rsid w:val="00C7734F"/>
    <w:rsid w:val="00C800EC"/>
    <w:rsid w:val="00C83348"/>
    <w:rsid w:val="00C87B7D"/>
    <w:rsid w:val="00C906E7"/>
    <w:rsid w:val="00C91BEA"/>
    <w:rsid w:val="00C936CA"/>
    <w:rsid w:val="00C937BE"/>
    <w:rsid w:val="00C94185"/>
    <w:rsid w:val="00C95A49"/>
    <w:rsid w:val="00CA07D9"/>
    <w:rsid w:val="00CA1300"/>
    <w:rsid w:val="00CA1CCB"/>
    <w:rsid w:val="00CA3C73"/>
    <w:rsid w:val="00CA4634"/>
    <w:rsid w:val="00CA4A2E"/>
    <w:rsid w:val="00CA63AD"/>
    <w:rsid w:val="00CA6817"/>
    <w:rsid w:val="00CA75DE"/>
    <w:rsid w:val="00CB41E4"/>
    <w:rsid w:val="00CB5235"/>
    <w:rsid w:val="00CB556F"/>
    <w:rsid w:val="00CB561B"/>
    <w:rsid w:val="00CC16BB"/>
    <w:rsid w:val="00CC2120"/>
    <w:rsid w:val="00CC2BD3"/>
    <w:rsid w:val="00CC4E4F"/>
    <w:rsid w:val="00CC56FE"/>
    <w:rsid w:val="00CC686B"/>
    <w:rsid w:val="00CC7290"/>
    <w:rsid w:val="00CC74BD"/>
    <w:rsid w:val="00CD0575"/>
    <w:rsid w:val="00CD2E91"/>
    <w:rsid w:val="00CD5B2D"/>
    <w:rsid w:val="00CE10AA"/>
    <w:rsid w:val="00CE56D8"/>
    <w:rsid w:val="00CE73D3"/>
    <w:rsid w:val="00CF16C0"/>
    <w:rsid w:val="00CF20EC"/>
    <w:rsid w:val="00CF26DE"/>
    <w:rsid w:val="00CF452F"/>
    <w:rsid w:val="00CF54A3"/>
    <w:rsid w:val="00CF6AE8"/>
    <w:rsid w:val="00CF79A9"/>
    <w:rsid w:val="00D00C9C"/>
    <w:rsid w:val="00D014F0"/>
    <w:rsid w:val="00D01E3D"/>
    <w:rsid w:val="00D02061"/>
    <w:rsid w:val="00D0292B"/>
    <w:rsid w:val="00D037A8"/>
    <w:rsid w:val="00D051D3"/>
    <w:rsid w:val="00D05E24"/>
    <w:rsid w:val="00D0670B"/>
    <w:rsid w:val="00D0741B"/>
    <w:rsid w:val="00D07F46"/>
    <w:rsid w:val="00D105D3"/>
    <w:rsid w:val="00D11925"/>
    <w:rsid w:val="00D11AEB"/>
    <w:rsid w:val="00D11D83"/>
    <w:rsid w:val="00D11E95"/>
    <w:rsid w:val="00D12207"/>
    <w:rsid w:val="00D136CC"/>
    <w:rsid w:val="00D156C2"/>
    <w:rsid w:val="00D15718"/>
    <w:rsid w:val="00D20B9F"/>
    <w:rsid w:val="00D2426B"/>
    <w:rsid w:val="00D305A6"/>
    <w:rsid w:val="00D3074D"/>
    <w:rsid w:val="00D324CE"/>
    <w:rsid w:val="00D335D1"/>
    <w:rsid w:val="00D356B7"/>
    <w:rsid w:val="00D37091"/>
    <w:rsid w:val="00D412F7"/>
    <w:rsid w:val="00D41531"/>
    <w:rsid w:val="00D4261B"/>
    <w:rsid w:val="00D43987"/>
    <w:rsid w:val="00D43F4B"/>
    <w:rsid w:val="00D4497F"/>
    <w:rsid w:val="00D44A61"/>
    <w:rsid w:val="00D4520C"/>
    <w:rsid w:val="00D45EFE"/>
    <w:rsid w:val="00D46537"/>
    <w:rsid w:val="00D46AF8"/>
    <w:rsid w:val="00D4719B"/>
    <w:rsid w:val="00D4755C"/>
    <w:rsid w:val="00D511BF"/>
    <w:rsid w:val="00D513B1"/>
    <w:rsid w:val="00D51BB5"/>
    <w:rsid w:val="00D57E47"/>
    <w:rsid w:val="00D605CE"/>
    <w:rsid w:val="00D6098B"/>
    <w:rsid w:val="00D6212C"/>
    <w:rsid w:val="00D626F1"/>
    <w:rsid w:val="00D6783B"/>
    <w:rsid w:val="00D67F53"/>
    <w:rsid w:val="00D709FF"/>
    <w:rsid w:val="00D71847"/>
    <w:rsid w:val="00D734AE"/>
    <w:rsid w:val="00D74574"/>
    <w:rsid w:val="00D74791"/>
    <w:rsid w:val="00D74B62"/>
    <w:rsid w:val="00D75F63"/>
    <w:rsid w:val="00D76540"/>
    <w:rsid w:val="00D770D3"/>
    <w:rsid w:val="00D80C6F"/>
    <w:rsid w:val="00D815BF"/>
    <w:rsid w:val="00D81902"/>
    <w:rsid w:val="00D8408C"/>
    <w:rsid w:val="00D84E11"/>
    <w:rsid w:val="00D85BDD"/>
    <w:rsid w:val="00D91315"/>
    <w:rsid w:val="00D9235E"/>
    <w:rsid w:val="00D941D3"/>
    <w:rsid w:val="00D9482A"/>
    <w:rsid w:val="00D94E41"/>
    <w:rsid w:val="00D956E9"/>
    <w:rsid w:val="00D964B9"/>
    <w:rsid w:val="00DA0224"/>
    <w:rsid w:val="00DA4BAE"/>
    <w:rsid w:val="00DB1C2F"/>
    <w:rsid w:val="00DB5298"/>
    <w:rsid w:val="00DB5D19"/>
    <w:rsid w:val="00DB6596"/>
    <w:rsid w:val="00DC138B"/>
    <w:rsid w:val="00DC22C9"/>
    <w:rsid w:val="00DC5069"/>
    <w:rsid w:val="00DD2115"/>
    <w:rsid w:val="00DD3C4A"/>
    <w:rsid w:val="00DD43D2"/>
    <w:rsid w:val="00DD79BA"/>
    <w:rsid w:val="00DE15B8"/>
    <w:rsid w:val="00DE1D08"/>
    <w:rsid w:val="00DE257F"/>
    <w:rsid w:val="00DE2BAD"/>
    <w:rsid w:val="00DE5C1E"/>
    <w:rsid w:val="00DF052A"/>
    <w:rsid w:val="00DF07F0"/>
    <w:rsid w:val="00DF6F79"/>
    <w:rsid w:val="00DF7DB8"/>
    <w:rsid w:val="00E00C90"/>
    <w:rsid w:val="00E02525"/>
    <w:rsid w:val="00E02A7A"/>
    <w:rsid w:val="00E02DF6"/>
    <w:rsid w:val="00E04053"/>
    <w:rsid w:val="00E074AC"/>
    <w:rsid w:val="00E10102"/>
    <w:rsid w:val="00E13084"/>
    <w:rsid w:val="00E13C68"/>
    <w:rsid w:val="00E1534B"/>
    <w:rsid w:val="00E1712B"/>
    <w:rsid w:val="00E20176"/>
    <w:rsid w:val="00E2049E"/>
    <w:rsid w:val="00E2088B"/>
    <w:rsid w:val="00E21319"/>
    <w:rsid w:val="00E22AC2"/>
    <w:rsid w:val="00E237AD"/>
    <w:rsid w:val="00E23E69"/>
    <w:rsid w:val="00E26CC9"/>
    <w:rsid w:val="00E32E29"/>
    <w:rsid w:val="00E351B9"/>
    <w:rsid w:val="00E369E5"/>
    <w:rsid w:val="00E425DF"/>
    <w:rsid w:val="00E4406B"/>
    <w:rsid w:val="00E4498C"/>
    <w:rsid w:val="00E4521F"/>
    <w:rsid w:val="00E46DEE"/>
    <w:rsid w:val="00E52C14"/>
    <w:rsid w:val="00E55700"/>
    <w:rsid w:val="00E55748"/>
    <w:rsid w:val="00E60305"/>
    <w:rsid w:val="00E627EB"/>
    <w:rsid w:val="00E64541"/>
    <w:rsid w:val="00E65F4F"/>
    <w:rsid w:val="00E66738"/>
    <w:rsid w:val="00E66A94"/>
    <w:rsid w:val="00E677CF"/>
    <w:rsid w:val="00E679C9"/>
    <w:rsid w:val="00E70951"/>
    <w:rsid w:val="00E72580"/>
    <w:rsid w:val="00E72DEE"/>
    <w:rsid w:val="00E7461D"/>
    <w:rsid w:val="00E748E6"/>
    <w:rsid w:val="00E7605B"/>
    <w:rsid w:val="00E762FA"/>
    <w:rsid w:val="00E80090"/>
    <w:rsid w:val="00E80743"/>
    <w:rsid w:val="00E817AB"/>
    <w:rsid w:val="00E81F6C"/>
    <w:rsid w:val="00E84B1C"/>
    <w:rsid w:val="00E85E72"/>
    <w:rsid w:val="00E86949"/>
    <w:rsid w:val="00E87940"/>
    <w:rsid w:val="00E92315"/>
    <w:rsid w:val="00EA1210"/>
    <w:rsid w:val="00EA2806"/>
    <w:rsid w:val="00EA3D93"/>
    <w:rsid w:val="00EA521C"/>
    <w:rsid w:val="00EA5C53"/>
    <w:rsid w:val="00EA6459"/>
    <w:rsid w:val="00EA68E0"/>
    <w:rsid w:val="00EA7F20"/>
    <w:rsid w:val="00EB215D"/>
    <w:rsid w:val="00EB2B10"/>
    <w:rsid w:val="00EB4098"/>
    <w:rsid w:val="00EB4AC5"/>
    <w:rsid w:val="00EB769A"/>
    <w:rsid w:val="00EB7C6C"/>
    <w:rsid w:val="00EC0D91"/>
    <w:rsid w:val="00EC186C"/>
    <w:rsid w:val="00EC1E9E"/>
    <w:rsid w:val="00EC1F7F"/>
    <w:rsid w:val="00EC2376"/>
    <w:rsid w:val="00EC2767"/>
    <w:rsid w:val="00EC3727"/>
    <w:rsid w:val="00EC5D47"/>
    <w:rsid w:val="00EC5EA7"/>
    <w:rsid w:val="00EC66B2"/>
    <w:rsid w:val="00EC6D5D"/>
    <w:rsid w:val="00EC7510"/>
    <w:rsid w:val="00ED2ACD"/>
    <w:rsid w:val="00ED2DBA"/>
    <w:rsid w:val="00ED518C"/>
    <w:rsid w:val="00ED5564"/>
    <w:rsid w:val="00ED5765"/>
    <w:rsid w:val="00ED7FC5"/>
    <w:rsid w:val="00EE0F95"/>
    <w:rsid w:val="00EE1736"/>
    <w:rsid w:val="00EE4D13"/>
    <w:rsid w:val="00EE4FC8"/>
    <w:rsid w:val="00EE708F"/>
    <w:rsid w:val="00EF1269"/>
    <w:rsid w:val="00EF1338"/>
    <w:rsid w:val="00EF17CF"/>
    <w:rsid w:val="00EF1F3A"/>
    <w:rsid w:val="00EF2A43"/>
    <w:rsid w:val="00EF3118"/>
    <w:rsid w:val="00F00FAB"/>
    <w:rsid w:val="00F010F0"/>
    <w:rsid w:val="00F011B1"/>
    <w:rsid w:val="00F013D2"/>
    <w:rsid w:val="00F03A6C"/>
    <w:rsid w:val="00F04765"/>
    <w:rsid w:val="00F051F1"/>
    <w:rsid w:val="00F055B9"/>
    <w:rsid w:val="00F06881"/>
    <w:rsid w:val="00F068ED"/>
    <w:rsid w:val="00F1150E"/>
    <w:rsid w:val="00F15EEF"/>
    <w:rsid w:val="00F16FFD"/>
    <w:rsid w:val="00F24244"/>
    <w:rsid w:val="00F362B0"/>
    <w:rsid w:val="00F37B06"/>
    <w:rsid w:val="00F417F1"/>
    <w:rsid w:val="00F43238"/>
    <w:rsid w:val="00F4385B"/>
    <w:rsid w:val="00F4437C"/>
    <w:rsid w:val="00F444FE"/>
    <w:rsid w:val="00F46E53"/>
    <w:rsid w:val="00F47896"/>
    <w:rsid w:val="00F53600"/>
    <w:rsid w:val="00F536A7"/>
    <w:rsid w:val="00F55823"/>
    <w:rsid w:val="00F55A67"/>
    <w:rsid w:val="00F57B00"/>
    <w:rsid w:val="00F63946"/>
    <w:rsid w:val="00F63A54"/>
    <w:rsid w:val="00F65549"/>
    <w:rsid w:val="00F663CE"/>
    <w:rsid w:val="00F6798A"/>
    <w:rsid w:val="00F7231B"/>
    <w:rsid w:val="00F75915"/>
    <w:rsid w:val="00F76E0E"/>
    <w:rsid w:val="00F770CC"/>
    <w:rsid w:val="00F778BC"/>
    <w:rsid w:val="00F8226C"/>
    <w:rsid w:val="00F82CAB"/>
    <w:rsid w:val="00F83B00"/>
    <w:rsid w:val="00F840E5"/>
    <w:rsid w:val="00F86C6C"/>
    <w:rsid w:val="00F87260"/>
    <w:rsid w:val="00F87DE8"/>
    <w:rsid w:val="00F92893"/>
    <w:rsid w:val="00F9374F"/>
    <w:rsid w:val="00F942A0"/>
    <w:rsid w:val="00F94DD4"/>
    <w:rsid w:val="00F963F2"/>
    <w:rsid w:val="00F96AAA"/>
    <w:rsid w:val="00F97E65"/>
    <w:rsid w:val="00FA03CC"/>
    <w:rsid w:val="00FA132F"/>
    <w:rsid w:val="00FA24A7"/>
    <w:rsid w:val="00FA403A"/>
    <w:rsid w:val="00FA6964"/>
    <w:rsid w:val="00FA72F7"/>
    <w:rsid w:val="00FA78B1"/>
    <w:rsid w:val="00FA7BA9"/>
    <w:rsid w:val="00FB2729"/>
    <w:rsid w:val="00FB46BA"/>
    <w:rsid w:val="00FB48FC"/>
    <w:rsid w:val="00FB53B6"/>
    <w:rsid w:val="00FB6746"/>
    <w:rsid w:val="00FB7080"/>
    <w:rsid w:val="00FC100E"/>
    <w:rsid w:val="00FD0E3C"/>
    <w:rsid w:val="00FD31C3"/>
    <w:rsid w:val="00FD4C01"/>
    <w:rsid w:val="00FD5AD3"/>
    <w:rsid w:val="00FD5D0E"/>
    <w:rsid w:val="00FD5E6B"/>
    <w:rsid w:val="00FD6015"/>
    <w:rsid w:val="00FE0DC4"/>
    <w:rsid w:val="00FE2895"/>
    <w:rsid w:val="00FE2AF1"/>
    <w:rsid w:val="00FE2CF0"/>
    <w:rsid w:val="00FE436F"/>
    <w:rsid w:val="00FE484B"/>
    <w:rsid w:val="00FE4BF1"/>
    <w:rsid w:val="00FE57B2"/>
    <w:rsid w:val="00FE5D0E"/>
    <w:rsid w:val="00FE788B"/>
    <w:rsid w:val="00FE7CC7"/>
    <w:rsid w:val="00FF0143"/>
    <w:rsid w:val="00FF1992"/>
    <w:rsid w:val="00FF58D5"/>
    <w:rsid w:val="00FF71FE"/>
    <w:rsid w:val="00FF7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oNotEmbedSmartTags/>
  <w:decimalSymbol w:val="."/>
  <w:listSeparator w:val=","/>
  <w14:docId w14:val="25349315"/>
  <w15:docId w15:val="{668A6A71-DFDE-C247-ABC3-C68C042B2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PMingLiU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C18D1"/>
    <w:pPr>
      <w:widowControl w:val="0"/>
    </w:pPr>
    <w:rPr>
      <w:rFonts w:ascii="Verdana" w:hAnsi="Verdana"/>
      <w:kern w:val="2"/>
    </w:rPr>
  </w:style>
  <w:style w:type="paragraph" w:styleId="Heading1">
    <w:name w:val="heading 1"/>
    <w:basedOn w:val="Normal"/>
    <w:next w:val="Normal"/>
    <w:qFormat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b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5A4D1E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201053"/>
    <w:pPr>
      <w:keepNext/>
      <w:spacing w:line="720" w:lineRule="auto"/>
      <w:ind w:leftChars="400" w:left="400"/>
      <w:outlineLvl w:val="6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201053"/>
    <w:pPr>
      <w:keepNext/>
      <w:spacing w:line="720" w:lineRule="auto"/>
      <w:ind w:leftChars="400" w:left="400"/>
      <w:outlineLvl w:val="7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BodyTextIndent">
    <w:name w:val="Body Text Indent"/>
    <w:basedOn w:val="Normal"/>
    <w:pPr>
      <w:tabs>
        <w:tab w:val="left" w:pos="900"/>
      </w:tabs>
      <w:ind w:left="900" w:hangingChars="450" w:hanging="900"/>
    </w:p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</w:style>
  <w:style w:type="character" w:styleId="PageNumber">
    <w:name w:val="page number"/>
    <w:basedOn w:val="DefaultParagraphFont"/>
  </w:style>
  <w:style w:type="character" w:styleId="FollowedHyperlink">
    <w:name w:val="FollowedHyperlink"/>
    <w:rPr>
      <w:color w:val="800080"/>
      <w:u w:val="single"/>
    </w:rPr>
  </w:style>
  <w:style w:type="paragraph" w:styleId="BodyText">
    <w:name w:val="Body Text"/>
    <w:basedOn w:val="Normal"/>
    <w:pPr>
      <w:jc w:val="center"/>
    </w:pPr>
    <w:rPr>
      <w:b/>
      <w:bCs/>
    </w:rPr>
  </w:style>
  <w:style w:type="table" w:styleId="TableGrid">
    <w:name w:val="Table Grid"/>
    <w:basedOn w:val="TableNormal"/>
    <w:uiPriority w:val="39"/>
    <w:rsid w:val="00B21805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4395B"/>
    <w:pPr>
      <w:ind w:left="720"/>
    </w:pPr>
  </w:style>
  <w:style w:type="character" w:customStyle="1" w:styleId="Heading6Char">
    <w:name w:val="Heading 6 Char"/>
    <w:link w:val="Heading6"/>
    <w:semiHidden/>
    <w:rsid w:val="005A4D1E"/>
    <w:rPr>
      <w:rFonts w:ascii="Calibri" w:eastAsia="PMingLiU" w:hAnsi="Calibri" w:cs="Times New Roman"/>
      <w:b/>
      <w:bCs/>
      <w:kern w:val="2"/>
      <w:sz w:val="22"/>
      <w:szCs w:val="22"/>
    </w:rPr>
  </w:style>
  <w:style w:type="paragraph" w:styleId="NormalWeb">
    <w:name w:val="Normal (Web)"/>
    <w:basedOn w:val="Normal"/>
    <w:uiPriority w:val="99"/>
    <w:rsid w:val="005A4D1E"/>
    <w:pPr>
      <w:widowControl/>
      <w:spacing w:before="100" w:beforeAutospacing="1" w:after="100" w:afterAutospacing="1"/>
    </w:pPr>
    <w:rPr>
      <w:rFonts w:eastAsia="Arial Unicode MS" w:cs="Arial Unicode MS"/>
      <w:kern w:val="0"/>
      <w:sz w:val="24"/>
      <w:szCs w:val="24"/>
    </w:rPr>
  </w:style>
  <w:style w:type="character" w:customStyle="1" w:styleId="mw-headline">
    <w:name w:val="mw-headline"/>
    <w:rsid w:val="00640044"/>
  </w:style>
  <w:style w:type="character" w:customStyle="1" w:styleId="apple-style-span">
    <w:name w:val="apple-style-span"/>
    <w:rsid w:val="00685595"/>
  </w:style>
  <w:style w:type="paragraph" w:styleId="BalloonText">
    <w:name w:val="Balloon Text"/>
    <w:basedOn w:val="Normal"/>
    <w:link w:val="BalloonTextChar"/>
    <w:rsid w:val="00AC7B3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C7B35"/>
    <w:rPr>
      <w:rFonts w:ascii="Tahoma" w:hAnsi="Tahoma" w:cs="Tahoma"/>
      <w:kern w:val="2"/>
      <w:sz w:val="16"/>
      <w:szCs w:val="16"/>
    </w:rPr>
  </w:style>
  <w:style w:type="character" w:customStyle="1" w:styleId="watch-title">
    <w:name w:val="watch-title"/>
    <w:basedOn w:val="DefaultParagraphFont"/>
    <w:rsid w:val="00906ADB"/>
  </w:style>
  <w:style w:type="character" w:styleId="Strong">
    <w:name w:val="Strong"/>
    <w:basedOn w:val="DefaultParagraphFont"/>
    <w:uiPriority w:val="22"/>
    <w:qFormat/>
    <w:rsid w:val="002F12F1"/>
    <w:rPr>
      <w:b/>
      <w:bCs/>
    </w:rPr>
  </w:style>
  <w:style w:type="character" w:customStyle="1" w:styleId="apple-converted-space">
    <w:name w:val="apple-converted-space"/>
    <w:basedOn w:val="DefaultParagraphFont"/>
    <w:rsid w:val="002F12F1"/>
  </w:style>
  <w:style w:type="character" w:customStyle="1" w:styleId="ilad">
    <w:name w:val="il_ad"/>
    <w:basedOn w:val="DefaultParagraphFont"/>
    <w:rsid w:val="009E6DA9"/>
  </w:style>
  <w:style w:type="character" w:customStyle="1" w:styleId="Heading7Char">
    <w:name w:val="Heading 7 Char"/>
    <w:basedOn w:val="DefaultParagraphFont"/>
    <w:link w:val="Heading7"/>
    <w:semiHidden/>
    <w:rsid w:val="00201053"/>
    <w:rPr>
      <w:rFonts w:asciiTheme="majorHAnsi" w:eastAsiaTheme="majorEastAsia" w:hAnsiTheme="majorHAnsi" w:cstheme="majorBidi"/>
      <w:b/>
      <w:bCs/>
      <w:kern w:val="2"/>
      <w:sz w:val="36"/>
      <w:szCs w:val="36"/>
    </w:rPr>
  </w:style>
  <w:style w:type="character" w:customStyle="1" w:styleId="Heading8Char">
    <w:name w:val="Heading 8 Char"/>
    <w:basedOn w:val="DefaultParagraphFont"/>
    <w:link w:val="Heading8"/>
    <w:semiHidden/>
    <w:rsid w:val="00201053"/>
    <w:rPr>
      <w:rFonts w:asciiTheme="majorHAnsi" w:eastAsiaTheme="majorEastAsia" w:hAnsiTheme="majorHAnsi" w:cstheme="majorBidi"/>
      <w:kern w:val="2"/>
      <w:sz w:val="36"/>
      <w:szCs w:val="36"/>
    </w:rPr>
  </w:style>
  <w:style w:type="table" w:styleId="LightList">
    <w:name w:val="Light List"/>
    <w:basedOn w:val="TableNormal"/>
    <w:uiPriority w:val="61"/>
    <w:rsid w:val="00CC56FE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TableGrid1">
    <w:name w:val="Table Grid1"/>
    <w:basedOn w:val="TableNormal"/>
    <w:next w:val="TableGrid"/>
    <w:uiPriority w:val="39"/>
    <w:rsid w:val="00756CE7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56CE7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Professional">
    <w:name w:val="Table Professional"/>
    <w:basedOn w:val="TableNormal"/>
    <w:rsid w:val="0081243B"/>
    <w:pPr>
      <w:widowControl w:val="0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customStyle="1" w:styleId="TableGrid3">
    <w:name w:val="Table Grid3"/>
    <w:basedOn w:val="TableNormal"/>
    <w:next w:val="TableGrid"/>
    <w:uiPriority w:val="39"/>
    <w:rsid w:val="00EA68E0"/>
    <w:rPr>
      <w:rFonts w:ascii="Calibri" w:hAnsi="Calibr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21087B"/>
    <w:pPr>
      <w:widowControl/>
      <w:spacing w:before="100" w:beforeAutospacing="1" w:after="100" w:afterAutospacing="1"/>
    </w:pPr>
    <w:rPr>
      <w:rFonts w:ascii="Times New Roman" w:eastAsia="Times New Roman" w:hAnsi="Times New Roman"/>
      <w:kern w:val="0"/>
      <w:sz w:val="24"/>
      <w:szCs w:val="24"/>
      <w:lang w:val="en-HK" w:eastAsia="zh-CN"/>
    </w:rPr>
  </w:style>
  <w:style w:type="character" w:customStyle="1" w:styleId="spellingerror">
    <w:name w:val="spellingerror"/>
    <w:basedOn w:val="DefaultParagraphFont"/>
    <w:rsid w:val="0021087B"/>
  </w:style>
  <w:style w:type="character" w:customStyle="1" w:styleId="normaltextrun">
    <w:name w:val="normaltextrun"/>
    <w:basedOn w:val="DefaultParagraphFont"/>
    <w:rsid w:val="0021087B"/>
  </w:style>
  <w:style w:type="character" w:customStyle="1" w:styleId="eop">
    <w:name w:val="eop"/>
    <w:basedOn w:val="DefaultParagraphFont"/>
    <w:rsid w:val="0021087B"/>
  </w:style>
  <w:style w:type="character" w:styleId="PlaceholderText">
    <w:name w:val="Placeholder Text"/>
    <w:basedOn w:val="DefaultParagraphFont"/>
    <w:uiPriority w:val="99"/>
    <w:semiHidden/>
    <w:rsid w:val="005A3FD0"/>
    <w:rPr>
      <w:color w:val="808080"/>
    </w:rPr>
  </w:style>
  <w:style w:type="numbering" w:customStyle="1" w:styleId="1">
    <w:name w:val="目前的清單1"/>
    <w:uiPriority w:val="99"/>
    <w:rsid w:val="001F1843"/>
    <w:pPr>
      <w:numPr>
        <w:numId w:val="42"/>
      </w:numPr>
    </w:pPr>
  </w:style>
  <w:style w:type="character" w:customStyle="1" w:styleId="question-query-blank">
    <w:name w:val="question-query-blank"/>
    <w:basedOn w:val="DefaultParagraphFont"/>
    <w:rsid w:val="004319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365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9907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7027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48543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625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2056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67092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96709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2588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74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2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16641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27292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88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49435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960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7894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8451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7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29905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4977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12327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22977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8069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70943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89520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2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18501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8240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1368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11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67105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34834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12687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488096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3208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807443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2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11957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08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6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87339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0457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82128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86513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7347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33307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3358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8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35399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84265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43378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88283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36150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12837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196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4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90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76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74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89344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45923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576694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466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02854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39343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69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82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4261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424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1723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3881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53273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81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0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629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6951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0959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98544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0025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14631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50162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9410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9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882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4933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95026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47832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249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06828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04156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224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8675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19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3957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18062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50726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04346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06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00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6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86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902039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07088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181588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19566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566460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5212707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318584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4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67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7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00753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85790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9599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85000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46296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03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21201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86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0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5773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57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7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2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86012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648782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34101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1707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48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8717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30326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799138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12087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51255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77065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30568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12638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63593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63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44449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479243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224261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64314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13001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1611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0568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6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9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46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5423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83308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05068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793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91101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433048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34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4229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9775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4127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3087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34680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0591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91676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159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8180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082555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8005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360812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07944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15813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91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60136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441161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358211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87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8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41862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3146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4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53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68653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59438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97579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21115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43168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132294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20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058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06974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03390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33535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08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37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7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2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07894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903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55017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760124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96370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41403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3973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50539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74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908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99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25444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6894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43115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151118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10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829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025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0111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81756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13768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165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8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31648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82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96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23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90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1794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022151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533806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835494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08776">
          <w:marLeft w:val="1008"/>
          <w:marRight w:val="0"/>
          <w:marTop w:val="1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46579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619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9195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11180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8973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67366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898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03518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03555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64608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77012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90187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52134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9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4691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74853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705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1682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49628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24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94206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13385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50998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63107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43497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65878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6463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51968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4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02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3760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2282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95422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159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74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12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78591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110941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4915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59719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6876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25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8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8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8327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88384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68634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793297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463637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3716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180661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5638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837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898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30635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53441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05668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55591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78763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7865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32150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3862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74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0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9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35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5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318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78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1527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189139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219204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722493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54290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358993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498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091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168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603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44455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20167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25012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8283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825569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077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42607">
          <w:marLeft w:val="131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149572">
          <w:marLeft w:val="131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81233">
          <w:marLeft w:val="131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295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00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693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75493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85721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2870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42074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3150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223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8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47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40123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64579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31919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16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61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225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5150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03449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50664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9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1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9272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70506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04139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678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6937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5864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95170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4940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79348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955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355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51178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18057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4844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3740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5350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46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3251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35749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9439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98752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28409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63232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17983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11483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75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14938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94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7210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358677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140988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826522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751461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86719">
          <w:marLeft w:val="965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77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7045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28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242473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298456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971215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049059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470835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10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186821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0410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14841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78645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271004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57042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55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13017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0083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21041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862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25777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968984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97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78825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912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76026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68763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82910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6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2765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5293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0599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57553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609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675859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539363">
          <w:marLeft w:val="547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4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3479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36079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1421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8952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5533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1637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237912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57292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51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62302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098540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94197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54568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51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63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93084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131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43788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9642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4615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76693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57949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1046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8050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1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309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62216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48021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71270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38619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08193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922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9692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91924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77158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5753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70579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6028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4471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14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37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3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11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3039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3890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00569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60195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0773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6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2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7338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4799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65533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39660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821875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033867">
          <w:marLeft w:val="32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169614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42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979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06885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262875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355344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81907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698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062229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89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35859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642691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571297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944303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39972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549067">
          <w:marLeft w:val="1008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674658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60874">
          <w:marLeft w:val="1008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28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719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0995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768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311245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013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55779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5186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010491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1666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221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08555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61725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7587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936186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6101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1309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23378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622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88496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85361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60526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33120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72901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268639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25395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8432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26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23962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5176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17968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3722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26639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81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689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14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44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38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58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248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45379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09648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1491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77995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4503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62758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20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20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73893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9365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62126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46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5628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7895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095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5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696445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675139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040229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61701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07000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181682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781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53984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00666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04135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48904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48379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88610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37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19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7532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458007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1489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69493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2306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02859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32030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71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8197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2851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76959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9815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43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30151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260404">
          <w:marLeft w:val="216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863544">
          <w:marLeft w:val="216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072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642303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806568">
          <w:marLeft w:val="216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67313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561778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11503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292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009549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13164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870734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00450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25786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104232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14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0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27301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32299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85983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969220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427711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933281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655204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647869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73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5423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69690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24224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33750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5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854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2597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33085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65596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65060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79209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47283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1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462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2822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32593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34590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48774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6187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45096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98790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80756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69503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978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8125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65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5108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372889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857271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044246">
          <w:marLeft w:val="979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1900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4336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19146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79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7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95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61310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85658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34366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7820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462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53948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77717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49055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64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2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82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6788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4092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6243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135922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50274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1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35475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52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6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9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09099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9556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78452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85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7564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18547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73782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8942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98047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07832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144987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0560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62743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839059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79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04617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135495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60569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153782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404849">
          <w:marLeft w:val="180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10879">
          <w:marLeft w:val="1166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651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6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7580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8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24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4651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2111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5117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46976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762065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85452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7421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89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53574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20214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49918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3664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755317">
          <w:marLeft w:val="979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090202">
          <w:marLeft w:val="979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58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9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52921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247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1938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5127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7086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15928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3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7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3356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22590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53616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3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02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5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16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36232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04334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603295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09240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535368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80853">
          <w:marLeft w:val="288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5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103695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387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93925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43944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66768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67130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01187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168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31079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6392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89345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01492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73891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26862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79771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65686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2097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728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990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88759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64743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60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27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561847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070594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39183">
          <w:marLeft w:val="144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614662">
          <w:marLeft w:val="72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5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58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29766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20647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91859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47354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9941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07385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07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318846">
          <w:marLeft w:val="144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7358444">
          <w:marLeft w:val="720"/>
          <w:marRight w:val="0"/>
          <w:marTop w:val="0"/>
          <w:marBottom w:val="9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600645">
          <w:marLeft w:val="1440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13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260404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42527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84294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95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68543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032562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84893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22039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93476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13549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97681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301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8290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9630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0317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15345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8755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66965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9831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61159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4782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47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842536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568153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00421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8107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1740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59572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97495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52213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76547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335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43540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62065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066203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033568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17138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19773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4518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102956">
          <w:marLeft w:val="252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933257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4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45403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40309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56491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23149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22980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537801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52384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00941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257608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599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124772">
          <w:marLeft w:val="82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54379">
          <w:marLeft w:val="82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3137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038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6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41451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76413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722280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351548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17055">
          <w:marLeft w:val="1987"/>
          <w:marRight w:val="0"/>
          <w:marTop w:val="0"/>
          <w:marBottom w:val="86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13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26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27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40459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75547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87574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22314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998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753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13198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100533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44218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413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5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39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4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0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78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23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73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2375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14040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61518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767179">
          <w:marLeft w:val="1800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797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27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7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53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922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71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804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18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9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93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32297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927999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79553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963996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21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56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6901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801142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071770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99214">
          <w:marLeft w:val="1800"/>
          <w:marRight w:val="0"/>
          <w:marTop w:val="0"/>
          <w:marBottom w:val="1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149099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613091">
          <w:marLeft w:val="1166"/>
          <w:marRight w:val="0"/>
          <w:marTop w:val="0"/>
          <w:marBottom w:val="144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33989">
          <w:marLeft w:val="547"/>
          <w:marRight w:val="0"/>
          <w:marTop w:val="0"/>
          <w:marBottom w:val="173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169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23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29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97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png"/><Relationship Id="rId42" Type="http://schemas.openxmlformats.org/officeDocument/2006/relationships/image" Target="media/image34.png"/><Relationship Id="rId47" Type="http://schemas.openxmlformats.org/officeDocument/2006/relationships/image" Target="media/image39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63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5" Type="http://schemas.openxmlformats.org/officeDocument/2006/relationships/settings" Target="settings.xml"/><Relationship Id="rId61" Type="http://schemas.openxmlformats.org/officeDocument/2006/relationships/footer" Target="footer1.xml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png"/><Relationship Id="rId48" Type="http://schemas.openxmlformats.org/officeDocument/2006/relationships/image" Target="media/image40.png"/><Relationship Id="rId56" Type="http://schemas.openxmlformats.org/officeDocument/2006/relationships/image" Target="media/image48.png"/><Relationship Id="rId8" Type="http://schemas.openxmlformats.org/officeDocument/2006/relationships/endnotes" Target="endnotes.xml"/><Relationship Id="rId51" Type="http://schemas.openxmlformats.org/officeDocument/2006/relationships/image" Target="media/image43.png"/><Relationship Id="rId3" Type="http://schemas.openxmlformats.org/officeDocument/2006/relationships/numbering" Target="numbering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pn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59" Type="http://schemas.openxmlformats.org/officeDocument/2006/relationships/image" Target="media/image51.png"/><Relationship Id="rId20" Type="http://schemas.openxmlformats.org/officeDocument/2006/relationships/image" Target="media/image12.png"/><Relationship Id="rId41" Type="http://schemas.openxmlformats.org/officeDocument/2006/relationships/image" Target="media/image33.png"/><Relationship Id="rId54" Type="http://schemas.openxmlformats.org/officeDocument/2006/relationships/image" Target="media/image46.png"/><Relationship Id="rId62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10" Type="http://schemas.openxmlformats.org/officeDocument/2006/relationships/image" Target="media/image2.png"/><Relationship Id="rId31" Type="http://schemas.openxmlformats.org/officeDocument/2006/relationships/image" Target="media/image23.png"/><Relationship Id="rId44" Type="http://schemas.openxmlformats.org/officeDocument/2006/relationships/image" Target="media/image36.png"/><Relationship Id="rId52" Type="http://schemas.openxmlformats.org/officeDocument/2006/relationships/image" Target="media/image44.png"/><Relationship Id="rId6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hchoi\AppData\Local\Chemistry%20Add-in%20for%20Word\Chemistry%20Gallery\Chem4Word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ntrolsStorage xmlns="urn:schemas-microsoft-com.VSTO2008Demos.ControlsStorage">
  <Controls>AAEAAAD/////AQAAAAAAAAAMAgAAAEVDaGVtNFdvcmQuQ29yZSwgVmVyc2lvbj0xLjAuMC4wLCBDdWx0dXJlPW5ldXRyYWwsIFB1YmxpY0tleVRva2VuPW51bGwHAQAAAAABAAAAAAAAAAQgQ2hlbTRXb3JkLkNvcmUuQ29udHJvbFByb3BlcnRpZXMCAAAACw==</Controls>
</Controls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D23FB7-10A5-4357-94ED-34B7D9350D97}">
  <ds:schemaRefs>
    <ds:schemaRef ds:uri="urn:schemas-microsoft-com.VSTO2008Demos.ControlsStorage"/>
  </ds:schemaRefs>
</ds:datastoreItem>
</file>

<file path=customXml/itemProps2.xml><?xml version="1.0" encoding="utf-8"?>
<ds:datastoreItem xmlns:ds="http://schemas.openxmlformats.org/officeDocument/2006/customXml" ds:itemID="{EFECBCE5-26BD-453D-BA12-03353115FF4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C:\Users\lhchoi\AppData\Local\Chemistry Add-in for Word\Chemistry Gallery\Chem4Word.dotx</Template>
  <TotalTime>43</TotalTime>
  <Pages>20</Pages>
  <Words>136</Words>
  <Characters>781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Munsang College</vt:lpstr>
    </vt:vector>
  </TitlesOfParts>
  <Company>Home</Company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Munsang College</dc:title>
  <dc:subject/>
  <dc:creator>Jeff Lo</dc:creator>
  <cp:keywords/>
  <dc:description/>
  <cp:lastModifiedBy>YIP HON MAN HARDY</cp:lastModifiedBy>
  <cp:revision>19</cp:revision>
  <cp:lastPrinted>2024-02-22T00:58:00Z</cp:lastPrinted>
  <dcterms:created xsi:type="dcterms:W3CDTF">2026-09-15T09:02:00Z</dcterms:created>
  <dcterms:modified xsi:type="dcterms:W3CDTF">2026-09-15T10:05:00Z</dcterms:modified>
</cp:coreProperties>
</file>