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5AE1CFF3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w:r w:rsidR="00361F9C">
        <w:rPr>
          <w:rFonts w:ascii="Times New Roman" w:eastAsiaTheme="minorEastAsia" w:hAnsi="Times New Roman" w:hint="eastAsia"/>
          <w:b/>
          <w:sz w:val="24"/>
          <w:szCs w:val="24"/>
        </w:rPr>
        <w:t>MC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7F5647FB" w14:textId="28248409" w:rsidR="008A56E6" w:rsidRDefault="00A301C5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08334BC" wp14:editId="2EFAC2B8">
            <wp:simplePos x="0" y="0"/>
            <wp:positionH relativeFrom="column">
              <wp:posOffset>-211251</wp:posOffset>
            </wp:positionH>
            <wp:positionV relativeFrom="paragraph">
              <wp:posOffset>4024414</wp:posOffset>
            </wp:positionV>
            <wp:extent cx="6120130" cy="3365500"/>
            <wp:effectExtent l="0" t="0" r="1270" b="0"/>
            <wp:wrapTopAndBottom/>
            <wp:docPr id="983660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60186" name="Picture 9836601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DCA1C6" wp14:editId="765B6648">
            <wp:simplePos x="0" y="0"/>
            <wp:positionH relativeFrom="column">
              <wp:posOffset>-56204</wp:posOffset>
            </wp:positionH>
            <wp:positionV relativeFrom="paragraph">
              <wp:posOffset>545286</wp:posOffset>
            </wp:positionV>
            <wp:extent cx="4762500" cy="3581400"/>
            <wp:effectExtent l="0" t="0" r="0" b="0"/>
            <wp:wrapTopAndBottom/>
            <wp:docPr id="64321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9058" name="Picture 6432190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316933D3" w14:textId="18F1B625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6808BBDE" w14:textId="56CB928E" w:rsidR="00A301C5" w:rsidRDefault="00A301C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AC24619" w14:textId="7279AA41" w:rsidR="00A061A3" w:rsidRDefault="00100AFC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10FD9948" wp14:editId="44FD5563">
            <wp:simplePos x="0" y="0"/>
            <wp:positionH relativeFrom="column">
              <wp:posOffset>-30384</wp:posOffset>
            </wp:positionH>
            <wp:positionV relativeFrom="paragraph">
              <wp:posOffset>463550</wp:posOffset>
            </wp:positionV>
            <wp:extent cx="6120130" cy="4280535"/>
            <wp:effectExtent l="0" t="0" r="1270" b="0"/>
            <wp:wrapTopAndBottom/>
            <wp:docPr id="400593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3592" name="Picture 4005935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1C5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2013</w:t>
      </w:r>
    </w:p>
    <w:p w14:paraId="5AD05A54" w14:textId="41753A73" w:rsidR="00100AFC" w:rsidRDefault="00100AFC" w:rsidP="00A301C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6B00798" w14:textId="77777777" w:rsidR="00100AFC" w:rsidRDefault="00100AFC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60C3BC40" wp14:editId="795C3F34">
            <wp:simplePos x="0" y="0"/>
            <wp:positionH relativeFrom="column">
              <wp:posOffset>-4445</wp:posOffset>
            </wp:positionH>
            <wp:positionV relativeFrom="paragraph">
              <wp:posOffset>515572</wp:posOffset>
            </wp:positionV>
            <wp:extent cx="6120130" cy="2428875"/>
            <wp:effectExtent l="0" t="0" r="1270" b="0"/>
            <wp:wrapTopAndBottom/>
            <wp:docPr id="1017011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1493" name="Picture 10170114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2014</w:t>
      </w:r>
      <w:r w:rsidR="00A301C5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12FB722" w14:textId="6CB72913" w:rsidR="00100AFC" w:rsidRDefault="00100AFC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2A22BE80" wp14:editId="721D9198">
            <wp:simplePos x="0" y="0"/>
            <wp:positionH relativeFrom="column">
              <wp:posOffset>521970</wp:posOffset>
            </wp:positionH>
            <wp:positionV relativeFrom="paragraph">
              <wp:posOffset>15240</wp:posOffset>
            </wp:positionV>
            <wp:extent cx="5080000" cy="4038600"/>
            <wp:effectExtent l="0" t="0" r="0" b="0"/>
            <wp:wrapTopAndBottom/>
            <wp:docPr id="330102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2029" name="Picture 3301020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09C02" w14:textId="6C73EC64" w:rsidR="00A301C5" w:rsidRDefault="003C48DC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 wp14:anchorId="5AC13AD5" wp14:editId="3E324414">
            <wp:simplePos x="0" y="0"/>
            <wp:positionH relativeFrom="column">
              <wp:posOffset>375189</wp:posOffset>
            </wp:positionH>
            <wp:positionV relativeFrom="paragraph">
              <wp:posOffset>499002</wp:posOffset>
            </wp:positionV>
            <wp:extent cx="5080000" cy="3492500"/>
            <wp:effectExtent l="0" t="0" r="0" b="0"/>
            <wp:wrapTopAndBottom/>
            <wp:docPr id="1409457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7351" name="Picture 14094573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0AFC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2015</w:t>
      </w:r>
    </w:p>
    <w:p w14:paraId="0F6911B0" w14:textId="6CA40C2C" w:rsidR="00100AFC" w:rsidRDefault="00100AFC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621188EA" w14:textId="2CBF9D74" w:rsidR="00CA07D9" w:rsidRDefault="00CA07D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64156ED6" wp14:editId="66FA7396">
            <wp:simplePos x="0" y="0"/>
            <wp:positionH relativeFrom="column">
              <wp:posOffset>702825</wp:posOffset>
            </wp:positionH>
            <wp:positionV relativeFrom="paragraph">
              <wp:posOffset>480743</wp:posOffset>
            </wp:positionV>
            <wp:extent cx="4470400" cy="1193800"/>
            <wp:effectExtent l="0" t="0" r="0" b="0"/>
            <wp:wrapTopAndBottom/>
            <wp:docPr id="1939738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38590" name="Picture 19397385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</w:p>
    <w:p w14:paraId="61C64EC8" w14:textId="5D8AB145" w:rsidR="00CA07D9" w:rsidRDefault="00CA07D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065AA63" w14:textId="1F1F4004" w:rsidR="008A3CFD" w:rsidRDefault="008A3CFD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5408" behindDoc="0" locked="0" layoutInCell="1" allowOverlap="1" wp14:anchorId="352D61EC" wp14:editId="70B2D869">
            <wp:simplePos x="0" y="0"/>
            <wp:positionH relativeFrom="column">
              <wp:posOffset>-99060</wp:posOffset>
            </wp:positionH>
            <wp:positionV relativeFrom="paragraph">
              <wp:posOffset>459141</wp:posOffset>
            </wp:positionV>
            <wp:extent cx="6120130" cy="5372735"/>
            <wp:effectExtent l="0" t="0" r="1270" b="0"/>
            <wp:wrapTopAndBottom/>
            <wp:docPr id="1618200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0934" name="Picture 16182009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00E9E7E1" w14:textId="5F717841" w:rsidR="008A3CFD" w:rsidRDefault="008A3CF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8E9C511" w14:textId="1BFC70C9" w:rsidR="008A3CFD" w:rsidRDefault="00BB1EEF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25C8DE16" wp14:editId="270F13C1">
            <wp:simplePos x="0" y="0"/>
            <wp:positionH relativeFrom="column">
              <wp:posOffset>21590</wp:posOffset>
            </wp:positionH>
            <wp:positionV relativeFrom="paragraph">
              <wp:posOffset>455127</wp:posOffset>
            </wp:positionV>
            <wp:extent cx="6083300" cy="3683000"/>
            <wp:effectExtent l="0" t="0" r="0" b="0"/>
            <wp:wrapTopAndBottom/>
            <wp:docPr id="1537450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0198" name="Picture 15374501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3CF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649ACCB5" w14:textId="3E7FA0FE" w:rsidR="008A3CFD" w:rsidRDefault="00FB272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7456" behindDoc="0" locked="0" layoutInCell="1" allowOverlap="1" wp14:anchorId="11F0FAE0" wp14:editId="4B767B87">
            <wp:simplePos x="0" y="0"/>
            <wp:positionH relativeFrom="column">
              <wp:posOffset>668427</wp:posOffset>
            </wp:positionH>
            <wp:positionV relativeFrom="paragraph">
              <wp:posOffset>4117173</wp:posOffset>
            </wp:positionV>
            <wp:extent cx="4847590" cy="4189730"/>
            <wp:effectExtent l="0" t="0" r="3810" b="1270"/>
            <wp:wrapTopAndBottom/>
            <wp:docPr id="384059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59898" name="Picture 3840598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EE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21D8E134" w14:textId="1B9F5106" w:rsidR="00BB1EEF" w:rsidRDefault="0031042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640C9FC3" wp14:editId="5DFF4041">
            <wp:simplePos x="0" y="0"/>
            <wp:positionH relativeFrom="column">
              <wp:posOffset>142240</wp:posOffset>
            </wp:positionH>
            <wp:positionV relativeFrom="paragraph">
              <wp:posOffset>411576</wp:posOffset>
            </wp:positionV>
            <wp:extent cx="5829300" cy="3060700"/>
            <wp:effectExtent l="0" t="0" r="0" b="0"/>
            <wp:wrapTopAndBottom/>
            <wp:docPr id="4198217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1789" name="Picture 4198217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2020</w:t>
      </w:r>
    </w:p>
    <w:p w14:paraId="0178CA35" w14:textId="4A110AF5" w:rsidR="0031042B" w:rsidRDefault="009B5D0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9504" behindDoc="0" locked="0" layoutInCell="1" allowOverlap="1" wp14:anchorId="7984CCD3" wp14:editId="1417B6C4">
            <wp:simplePos x="0" y="0"/>
            <wp:positionH relativeFrom="column">
              <wp:posOffset>65058</wp:posOffset>
            </wp:positionH>
            <wp:positionV relativeFrom="paragraph">
              <wp:posOffset>3482148</wp:posOffset>
            </wp:positionV>
            <wp:extent cx="5829300" cy="4800600"/>
            <wp:effectExtent l="0" t="0" r="0" b="0"/>
            <wp:wrapTopAndBottom/>
            <wp:docPr id="85833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183" name="Picture 8583318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42B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4B6D657E" w14:textId="5DF23F46" w:rsidR="009B5D0B" w:rsidRDefault="009B5D0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3CD30E9E" wp14:editId="568057C5">
            <wp:simplePos x="0" y="0"/>
            <wp:positionH relativeFrom="column">
              <wp:posOffset>-4445</wp:posOffset>
            </wp:positionH>
            <wp:positionV relativeFrom="paragraph">
              <wp:posOffset>489789</wp:posOffset>
            </wp:positionV>
            <wp:extent cx="6120130" cy="4552315"/>
            <wp:effectExtent l="0" t="0" r="1270" b="0"/>
            <wp:wrapTopAndBottom/>
            <wp:docPr id="4360548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4812" name="Picture 4360548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2022</w:t>
      </w:r>
    </w:p>
    <w:p w14:paraId="1AD59AC2" w14:textId="77777777" w:rsidR="002375FA" w:rsidRDefault="002375FA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5C4B581" w14:textId="683A0C68" w:rsidR="009B5D0B" w:rsidRDefault="002375FA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1552" behindDoc="0" locked="0" layoutInCell="1" allowOverlap="1" wp14:anchorId="6EBEB251" wp14:editId="630D2EBC">
            <wp:simplePos x="0" y="0"/>
            <wp:positionH relativeFrom="column">
              <wp:posOffset>797884</wp:posOffset>
            </wp:positionH>
            <wp:positionV relativeFrom="paragraph">
              <wp:posOffset>466318</wp:posOffset>
            </wp:positionV>
            <wp:extent cx="4495800" cy="1371600"/>
            <wp:effectExtent l="0" t="0" r="0" b="0"/>
            <wp:wrapTopAndBottom/>
            <wp:docPr id="1059840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0410" name="Picture 10598404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2023</w:t>
      </w:r>
    </w:p>
    <w:p w14:paraId="242FC066" w14:textId="56F4C12D" w:rsidR="002375FA" w:rsidRDefault="002375FA" w:rsidP="002375FA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CB53F56" w14:textId="0BC6DFA8" w:rsidR="00A301C5" w:rsidRDefault="00A301C5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ANS</w:t>
      </w:r>
    </w:p>
    <w:p w14:paraId="17F33EAC" w14:textId="7C40EB22" w:rsidR="00A301C5" w:rsidRPr="00A301C5" w:rsidRDefault="00A301C5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2012</w:t>
      </w:r>
      <w:r>
        <w:rPr>
          <w:rFonts w:ascii="Times New Roman" w:eastAsiaTheme="minorEastAsia" w:hAnsi="Times New Roman" w:hint="eastAsia"/>
          <w:sz w:val="24"/>
          <w:szCs w:val="24"/>
        </w:rPr>
        <w:t>: 7.D (25%)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8.D (83%)</w:t>
      </w:r>
    </w:p>
    <w:p w14:paraId="3DF8405C" w14:textId="4E74F86B" w:rsidR="00A301C5" w:rsidRPr="00A301C5" w:rsidRDefault="00A301C5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3: 7.D (32%)</w:t>
      </w:r>
    </w:p>
    <w:p w14:paraId="222CF5AF" w14:textId="3C72C364" w:rsidR="00100AFC" w:rsidRPr="00A301C5" w:rsidRDefault="00100AFC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4: 6.A (55%)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7.C (97%)</w:t>
      </w:r>
    </w:p>
    <w:p w14:paraId="5B44A213" w14:textId="04AA27DA" w:rsidR="003C48DC" w:rsidRPr="00A301C5" w:rsidRDefault="003C48DC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5: 10.C (84%)</w:t>
      </w:r>
    </w:p>
    <w:p w14:paraId="2A06D400" w14:textId="0CE28695" w:rsidR="00CA07D9" w:rsidRPr="00A301C5" w:rsidRDefault="00CA07D9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6: 10.D (51%)</w:t>
      </w:r>
    </w:p>
    <w:p w14:paraId="1C595F8B" w14:textId="4334B697" w:rsidR="008A3CFD" w:rsidRPr="00A301C5" w:rsidRDefault="008A3CFD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7: 13.A (91%)</w:t>
      </w:r>
    </w:p>
    <w:p w14:paraId="573FA409" w14:textId="77777777" w:rsidR="00FB2729" w:rsidRDefault="00BB1EEF" w:rsidP="00FB2729">
      <w:pPr>
        <w:widowControl/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8: 1.C (68%)</w:t>
      </w:r>
    </w:p>
    <w:p w14:paraId="5D4B69AA" w14:textId="0900878E" w:rsidR="00FB2729" w:rsidRPr="008F4378" w:rsidRDefault="00FB2729" w:rsidP="00FB2729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9: 6.B (49%)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7.D (33%)</w:t>
      </w:r>
    </w:p>
    <w:p w14:paraId="70966F1D" w14:textId="3D1E1920" w:rsidR="0031042B" w:rsidRPr="008F4378" w:rsidRDefault="0031042B" w:rsidP="0031042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20: 9.A (39%)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10.B (58%)</w:t>
      </w:r>
    </w:p>
    <w:p w14:paraId="5C50826F" w14:textId="1197D932" w:rsidR="009B5D0B" w:rsidRPr="008F4378" w:rsidRDefault="009B5D0B" w:rsidP="009B5D0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21: 13.D (28%)</w:t>
      </w:r>
    </w:p>
    <w:p w14:paraId="07268FC0" w14:textId="5EAEEE49" w:rsidR="009B5D0B" w:rsidRPr="008F4378" w:rsidRDefault="009B5D0B" w:rsidP="009B5D0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22: 10.C (74%)</w:t>
      </w:r>
    </w:p>
    <w:p w14:paraId="51B2A0E0" w14:textId="6EE27D58" w:rsidR="002375FA" w:rsidRPr="008F4378" w:rsidRDefault="002375FA" w:rsidP="002375FA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23: 8.B (57%)</w:t>
      </w:r>
    </w:p>
    <w:p w14:paraId="154C8533" w14:textId="312179F2" w:rsidR="001F1843" w:rsidRPr="008F4378" w:rsidRDefault="001F1843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sectPr w:rsidR="001F1843" w:rsidRPr="008F4378" w:rsidSect="002E1CA1">
      <w:headerReference w:type="default" r:id="rId23"/>
      <w:footerReference w:type="default" r:id="rId24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F3F115" w14:textId="77777777" w:rsidR="00BE20E0" w:rsidRDefault="00BE20E0">
      <w:r>
        <w:separator/>
      </w:r>
    </w:p>
  </w:endnote>
  <w:endnote w:type="continuationSeparator" w:id="0">
    <w:p w14:paraId="13181F71" w14:textId="77777777" w:rsidR="00BE20E0" w:rsidRDefault="00BE20E0">
      <w:r>
        <w:continuationSeparator/>
      </w:r>
    </w:p>
  </w:endnote>
  <w:endnote w:type="continuationNotice" w:id="1">
    <w:p w14:paraId="47C194DB" w14:textId="77777777" w:rsidR="00BE20E0" w:rsidRDefault="00BE20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E5FE3D" w14:textId="77777777" w:rsidR="00BE20E0" w:rsidRDefault="00BE20E0">
      <w:r>
        <w:separator/>
      </w:r>
    </w:p>
  </w:footnote>
  <w:footnote w:type="continuationSeparator" w:id="0">
    <w:p w14:paraId="4F98C5FD" w14:textId="77777777" w:rsidR="00BE20E0" w:rsidRDefault="00BE20E0">
      <w:r>
        <w:continuationSeparator/>
      </w:r>
    </w:p>
  </w:footnote>
  <w:footnote w:type="continuationNotice" w:id="1">
    <w:p w14:paraId="470A5147" w14:textId="77777777" w:rsidR="00BE20E0" w:rsidRDefault="00BE20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0AFC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6D9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375FA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042B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1F9C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B7065"/>
    <w:rsid w:val="003C077F"/>
    <w:rsid w:val="003C132D"/>
    <w:rsid w:val="003C3A04"/>
    <w:rsid w:val="003C48DC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01A1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3CFD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5D0B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01C5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45A8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1EEF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20E0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07D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272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18</TotalTime>
  <Pages>8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13</cp:revision>
  <cp:lastPrinted>2024-02-22T00:58:00Z</cp:lastPrinted>
  <dcterms:created xsi:type="dcterms:W3CDTF">2026-09-13T13:46:00Z</dcterms:created>
  <dcterms:modified xsi:type="dcterms:W3CDTF">2026-09-13T14:18:00Z</dcterms:modified>
</cp:coreProperties>
</file>