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4C7BBE97" w:rsidR="0084054B" w:rsidRPr="00BF22CF" w:rsidRDefault="00127070" w:rsidP="000E1D7E">
      <w:pPr>
        <w:spacing w:line="360" w:lineRule="auto"/>
        <w:rPr>
          <w:rFonts w:ascii="Times New Roman" w:eastAsiaTheme="minorEastAsia" w:hAnsi="Times New Roman" w:hint="eastAsia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>
        <w:rPr>
          <w:rFonts w:ascii="Times New Roman" w:eastAsiaTheme="minorEastAsia" w:hAnsi="Times New Roman" w:hint="eastAsia"/>
          <w:b/>
          <w:sz w:val="24"/>
          <w:szCs w:val="24"/>
        </w:rPr>
        <w:t>EXCEL</w:t>
      </w:r>
      <w:r>
        <w:rPr>
          <w:rFonts w:ascii="Times New Roman" w:eastAsiaTheme="minorEastAsia" w:hAnsi="Times New Roman"/>
          <w:b/>
          <w:sz w:val="24"/>
          <w:szCs w:val="24"/>
        </w:rPr>
        <w:t xml:space="preserve"> 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 xml:space="preserve">Part01  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（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18-2</w:t>
      </w:r>
      <w:r w:rsidR="00591A1A">
        <w:rPr>
          <w:rFonts w:ascii="Times New Roman" w:eastAsiaTheme="minorEastAsia" w:hAnsi="Times New Roman" w:hint="eastAsia"/>
          <w:b/>
          <w:sz w:val="24"/>
          <w:szCs w:val="24"/>
        </w:rPr>
        <w:t>1</w:t>
      </w:r>
      <w:r w:rsidR="00D02061">
        <w:rPr>
          <w:rFonts w:ascii="Times New Roman" w:eastAsiaTheme="minorEastAsia" w:hAnsi="Times New Roman" w:hint="eastAsia"/>
          <w:b/>
          <w:sz w:val="24"/>
          <w:szCs w:val="24"/>
        </w:rPr>
        <w:t>）</w:t>
      </w:r>
    </w:p>
    <w:p w14:paraId="2A6CB50D" w14:textId="333782BE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(  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739F940E" w:rsidR="00064F0F" w:rsidRPr="001E17A2" w:rsidRDefault="00A061A3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9504" behindDoc="0" locked="0" layoutInCell="1" allowOverlap="1" wp14:anchorId="0F16C85C" wp14:editId="57E2D565">
            <wp:simplePos x="0" y="0"/>
            <wp:positionH relativeFrom="column">
              <wp:posOffset>1274494</wp:posOffset>
            </wp:positionH>
            <wp:positionV relativeFrom="paragraph">
              <wp:posOffset>7797132</wp:posOffset>
            </wp:positionV>
            <wp:extent cx="3337798" cy="439387"/>
            <wp:effectExtent l="0" t="0" r="0" b="5715"/>
            <wp:wrapNone/>
            <wp:docPr id="426420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0517" name="Picture 4264205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337798" cy="439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07AB"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8480" behindDoc="0" locked="0" layoutInCell="1" allowOverlap="1" wp14:anchorId="1C8C7E21" wp14:editId="7A7CB093">
            <wp:simplePos x="0" y="0"/>
            <wp:positionH relativeFrom="column">
              <wp:posOffset>29688</wp:posOffset>
            </wp:positionH>
            <wp:positionV relativeFrom="paragraph">
              <wp:posOffset>447007</wp:posOffset>
            </wp:positionV>
            <wp:extent cx="6120130" cy="4959985"/>
            <wp:effectExtent l="0" t="0" r="1270" b="5715"/>
            <wp:wrapTopAndBottom/>
            <wp:docPr id="32590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09655" name="Picture 3259096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8</w:t>
      </w:r>
    </w:p>
    <w:p w14:paraId="7D41FB30" w14:textId="77777777" w:rsidR="00A061A3" w:rsidRDefault="00A061A3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5647FB" w14:textId="406015B3" w:rsidR="008A56E6" w:rsidRDefault="00A061A3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70528" behindDoc="0" locked="0" layoutInCell="1" allowOverlap="1" wp14:anchorId="09120085" wp14:editId="71C265E5">
            <wp:simplePos x="0" y="0"/>
            <wp:positionH relativeFrom="column">
              <wp:posOffset>23594</wp:posOffset>
            </wp:positionH>
            <wp:positionV relativeFrom="paragraph">
              <wp:posOffset>539041</wp:posOffset>
            </wp:positionV>
            <wp:extent cx="6120130" cy="6409690"/>
            <wp:effectExtent l="0" t="0" r="1270" b="3810"/>
            <wp:wrapTopAndBottom/>
            <wp:docPr id="882087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7037" name="Picture 8820870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019</w:t>
      </w:r>
    </w:p>
    <w:p w14:paraId="316933D3" w14:textId="394C54DB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6808BBDE" w14:textId="6B9E2ACE" w:rsidR="00A061A3" w:rsidRDefault="00A061A3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2FA00CE4" wp14:editId="345F81AB">
            <wp:simplePos x="0" y="0"/>
            <wp:positionH relativeFrom="column">
              <wp:posOffset>1102591</wp:posOffset>
            </wp:positionH>
            <wp:positionV relativeFrom="paragraph">
              <wp:posOffset>1029335</wp:posOffset>
            </wp:positionV>
            <wp:extent cx="3525954" cy="943816"/>
            <wp:effectExtent l="0" t="0" r="5080" b="0"/>
            <wp:wrapNone/>
            <wp:docPr id="212598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190" name="Picture 2125981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525954" cy="943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064F0F">
        <w:rPr>
          <w:rFonts w:ascii="Times New Roman" w:eastAsiaTheme="minorEastAsia" w:hAnsi="Times New Roman"/>
          <w:sz w:val="22"/>
          <w:szCs w:val="22"/>
        </w:rPr>
        <w:br w:type="page"/>
      </w:r>
    </w:p>
    <w:p w14:paraId="548D548C" w14:textId="44BB93AD" w:rsidR="00A061A3" w:rsidRDefault="000204BF" w:rsidP="00064F0F">
      <w:pPr>
        <w:spacing w:line="360" w:lineRule="auto"/>
        <w:jc w:val="center"/>
        <w:rPr>
          <w:rFonts w:ascii="Times New Roman" w:eastAsiaTheme="minorEastAsia" w:hAnsi="Times New Roman" w:hint="eastAsia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11721470" wp14:editId="0B503253">
            <wp:simplePos x="0" y="0"/>
            <wp:positionH relativeFrom="column">
              <wp:posOffset>225632</wp:posOffset>
            </wp:positionH>
            <wp:positionV relativeFrom="paragraph">
              <wp:posOffset>491490</wp:posOffset>
            </wp:positionV>
            <wp:extent cx="5575300" cy="7251700"/>
            <wp:effectExtent l="0" t="0" r="0" b="0"/>
            <wp:wrapTopAndBottom/>
            <wp:docPr id="1853154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54992" name="Picture 18531549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725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61A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2021</w:t>
      </w:r>
    </w:p>
    <w:p w14:paraId="4A9A9BF5" w14:textId="28C8AD81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2DDD13C7" w:rsidR="008F4378" w:rsidRDefault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154C8533" w14:textId="0D4B12AF" w:rsidR="001F1843" w:rsidRPr="008F4378" w:rsidRDefault="008F4378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inline distT="0" distB="0" distL="0" distR="0" wp14:anchorId="1418842A" wp14:editId="0846F4E4">
            <wp:extent cx="6120130" cy="2834005"/>
            <wp:effectExtent l="0" t="0" r="1270" b="0"/>
            <wp:docPr id="1431358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58705" name="Picture 14313587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843" w:rsidRPr="008F4378" w:rsidSect="002E1CA1">
      <w:headerReference w:type="default" r:id="rId15"/>
      <w:footerReference w:type="default" r:id="rId16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B99F0" w14:textId="77777777" w:rsidR="009D7642" w:rsidRDefault="009D7642">
      <w:r>
        <w:separator/>
      </w:r>
    </w:p>
  </w:endnote>
  <w:endnote w:type="continuationSeparator" w:id="0">
    <w:p w14:paraId="7F9CAF3F" w14:textId="77777777" w:rsidR="009D7642" w:rsidRDefault="009D7642">
      <w:r>
        <w:continuationSeparator/>
      </w:r>
    </w:p>
  </w:endnote>
  <w:endnote w:type="continuationNotice" w:id="1">
    <w:p w14:paraId="3427DB48" w14:textId="77777777" w:rsidR="009D7642" w:rsidRDefault="009D76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DD70D6" w14:textId="77777777" w:rsidR="009D7642" w:rsidRDefault="009D7642">
      <w:r>
        <w:separator/>
      </w:r>
    </w:p>
  </w:footnote>
  <w:footnote w:type="continuationSeparator" w:id="0">
    <w:p w14:paraId="7EAD02C4" w14:textId="77777777" w:rsidR="009D7642" w:rsidRDefault="009D7642">
      <w:r>
        <w:continuationSeparator/>
      </w:r>
    </w:p>
  </w:footnote>
  <w:footnote w:type="continuationNotice" w:id="1">
    <w:p w14:paraId="6F8FD7AF" w14:textId="77777777" w:rsidR="009D7642" w:rsidRDefault="009D76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bordersDoNotSurroundHeader/>
  <w:bordersDoNotSurroundFooter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1A1A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61A3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40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5</cp:revision>
  <cp:lastPrinted>2024-02-22T00:58:00Z</cp:lastPrinted>
  <dcterms:created xsi:type="dcterms:W3CDTF">2026-09-08T14:02:00Z</dcterms:created>
  <dcterms:modified xsi:type="dcterms:W3CDTF">2026-09-08T14:53:00Z</dcterms:modified>
</cp:coreProperties>
</file>