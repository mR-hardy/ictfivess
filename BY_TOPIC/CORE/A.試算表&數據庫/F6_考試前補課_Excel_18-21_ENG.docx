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6AF22" w14:textId="4C7BBE97" w:rsidR="0084054B" w:rsidRPr="00BF22CF" w:rsidRDefault="00127070" w:rsidP="000E1D7E">
      <w:pPr>
        <w:spacing w:line="360" w:lineRule="auto"/>
        <w:rPr>
          <w:rFonts w:ascii="Times New Roman" w:eastAsiaTheme="minorEastAsia" w:hAnsi="Times New Roman" w:hint="eastAsia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>
        <w:rPr>
          <w:rFonts w:ascii="Times New Roman" w:eastAsiaTheme="minorEastAsia" w:hAnsi="Times New Roman" w:hint="eastAsia"/>
          <w:b/>
          <w:sz w:val="24"/>
          <w:szCs w:val="24"/>
        </w:rPr>
        <w:t>EXCEL</w:t>
      </w:r>
      <w:r>
        <w:rPr>
          <w:rFonts w:ascii="Times New Roman" w:eastAsiaTheme="minorEastAsia" w:hAnsi="Times New Roman"/>
          <w:b/>
          <w:sz w:val="24"/>
          <w:szCs w:val="24"/>
        </w:rPr>
        <w:t xml:space="preserve"> 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 xml:space="preserve">Part01  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>（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>18-2</w:t>
      </w:r>
      <w:r w:rsidR="00591A1A">
        <w:rPr>
          <w:rFonts w:ascii="Times New Roman" w:eastAsiaTheme="minorEastAsia" w:hAnsi="Times New Roman" w:hint="eastAsia"/>
          <w:b/>
          <w:sz w:val="24"/>
          <w:szCs w:val="24"/>
        </w:rPr>
        <w:t>1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>）</w:t>
      </w:r>
    </w:p>
    <w:p w14:paraId="2A6CB50D" w14:textId="333782BE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</w:t>
      </w:r>
      <w:proofErr w:type="gramStart"/>
      <w:r w:rsidRPr="001E17A2">
        <w:rPr>
          <w:rFonts w:ascii="Times New Roman" w:eastAsiaTheme="minorEastAsia" w:hAnsi="Times New Roman"/>
        </w:rPr>
        <w:t xml:space="preserve">(  </w:t>
      </w:r>
      <w:proofErr w:type="gramEnd"/>
      <w:r w:rsidRPr="001E17A2">
        <w:rPr>
          <w:rFonts w:ascii="Times New Roman" w:eastAsiaTheme="minorEastAsia" w:hAnsi="Times New Roman"/>
        </w:rPr>
        <w:t xml:space="preserve">    </w:t>
      </w:r>
      <w:proofErr w:type="gramStart"/>
      <w:r w:rsidRPr="001E17A2">
        <w:rPr>
          <w:rFonts w:ascii="Times New Roman" w:eastAsiaTheme="minorEastAsia" w:hAnsi="Times New Roman"/>
        </w:rPr>
        <w:t xml:space="preserve">  )</w:t>
      </w:r>
      <w:proofErr w:type="gramEnd"/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26E98B28" w14:textId="133E6D25" w:rsidR="00064F0F" w:rsidRPr="001E17A2" w:rsidRDefault="00D827FD" w:rsidP="00064F0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4624" behindDoc="0" locked="0" layoutInCell="1" allowOverlap="1" wp14:anchorId="5FD73D93" wp14:editId="48548018">
            <wp:simplePos x="0" y="0"/>
            <wp:positionH relativeFrom="column">
              <wp:posOffset>45720</wp:posOffset>
            </wp:positionH>
            <wp:positionV relativeFrom="paragraph">
              <wp:posOffset>475615</wp:posOffset>
            </wp:positionV>
            <wp:extent cx="6043930" cy="5399405"/>
            <wp:effectExtent l="0" t="0" r="1270" b="0"/>
            <wp:wrapTopAndBottom/>
            <wp:docPr id="742527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27627" name="Picture 7425276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61A3"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9504" behindDoc="0" locked="0" layoutInCell="1" allowOverlap="1" wp14:anchorId="0F16C85C" wp14:editId="57E2D565">
            <wp:simplePos x="0" y="0"/>
            <wp:positionH relativeFrom="column">
              <wp:posOffset>1274494</wp:posOffset>
            </wp:positionH>
            <wp:positionV relativeFrom="paragraph">
              <wp:posOffset>7797132</wp:posOffset>
            </wp:positionV>
            <wp:extent cx="3337798" cy="439387"/>
            <wp:effectExtent l="0" t="0" r="0" b="5715"/>
            <wp:wrapNone/>
            <wp:docPr id="426420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20517" name="Picture 4264205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337798" cy="439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064F0F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8</w:t>
      </w:r>
    </w:p>
    <w:p w14:paraId="7D41FB30" w14:textId="6F791598" w:rsidR="00A061A3" w:rsidRDefault="00A061A3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F5647FB" w14:textId="2C435E9E" w:rsidR="008A56E6" w:rsidRDefault="00E13BA1" w:rsidP="00127070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75648" behindDoc="0" locked="0" layoutInCell="1" allowOverlap="1" wp14:anchorId="70210010" wp14:editId="5FE7C903">
            <wp:simplePos x="0" y="0"/>
            <wp:positionH relativeFrom="column">
              <wp:posOffset>437515</wp:posOffset>
            </wp:positionH>
            <wp:positionV relativeFrom="paragraph">
              <wp:posOffset>466725</wp:posOffset>
            </wp:positionV>
            <wp:extent cx="5537200" cy="6584315"/>
            <wp:effectExtent l="0" t="0" r="0" b="0"/>
            <wp:wrapTopAndBottom/>
            <wp:docPr id="19432043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04304" name="Picture 19432043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658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27070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019</w:t>
      </w:r>
    </w:p>
    <w:p w14:paraId="316933D3" w14:textId="48C0ECA5" w:rsidR="00064F0F" w:rsidRDefault="00064F0F" w:rsidP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6808BBDE" w14:textId="78104BA6" w:rsidR="00A061A3" w:rsidRDefault="00A061A3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2FA00CE4" wp14:editId="345F81AB">
            <wp:simplePos x="0" y="0"/>
            <wp:positionH relativeFrom="column">
              <wp:posOffset>1102591</wp:posOffset>
            </wp:positionH>
            <wp:positionV relativeFrom="paragraph">
              <wp:posOffset>1029335</wp:posOffset>
            </wp:positionV>
            <wp:extent cx="3525954" cy="943816"/>
            <wp:effectExtent l="0" t="0" r="5080" b="0"/>
            <wp:wrapNone/>
            <wp:docPr id="212598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8190" name="Picture 2125981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525954" cy="943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064F0F">
        <w:rPr>
          <w:rFonts w:ascii="Times New Roman" w:eastAsiaTheme="minorEastAsia" w:hAnsi="Times New Roman"/>
          <w:sz w:val="22"/>
          <w:szCs w:val="22"/>
        </w:rPr>
        <w:br w:type="page"/>
      </w:r>
    </w:p>
    <w:p w14:paraId="548D548C" w14:textId="7B552CF2" w:rsidR="00A061A3" w:rsidRDefault="00E13BA1" w:rsidP="00064F0F">
      <w:pPr>
        <w:spacing w:line="360" w:lineRule="auto"/>
        <w:jc w:val="center"/>
        <w:rPr>
          <w:rFonts w:ascii="Times New Roman" w:eastAsiaTheme="minorEastAsia" w:hAnsi="Times New Roman" w:hint="eastAsia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76672" behindDoc="0" locked="0" layoutInCell="1" allowOverlap="1" wp14:anchorId="5D133D1C" wp14:editId="29C639A2">
            <wp:simplePos x="0" y="0"/>
            <wp:positionH relativeFrom="column">
              <wp:posOffset>0</wp:posOffset>
            </wp:positionH>
            <wp:positionV relativeFrom="paragraph">
              <wp:posOffset>446669</wp:posOffset>
            </wp:positionV>
            <wp:extent cx="6120130" cy="7625080"/>
            <wp:effectExtent l="0" t="0" r="1270" b="0"/>
            <wp:wrapTopAndBottom/>
            <wp:docPr id="5750716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71664" name="Picture 5750716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2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61A3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2021</w:t>
      </w:r>
    </w:p>
    <w:p w14:paraId="4A9A9BF5" w14:textId="37CF9C80" w:rsidR="00064F0F" w:rsidRDefault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7DE8D106" w14:textId="01C4F0C3" w:rsidR="008F4378" w:rsidRDefault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154C8533" w14:textId="0D4B12AF" w:rsidR="001F1843" w:rsidRPr="008F4378" w:rsidRDefault="008F4378" w:rsidP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inline distT="0" distB="0" distL="0" distR="0" wp14:anchorId="1418842A" wp14:editId="0846F4E4">
            <wp:extent cx="6120130" cy="2834005"/>
            <wp:effectExtent l="0" t="0" r="1270" b="0"/>
            <wp:docPr id="1431358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58705" name="Picture 14313587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843" w:rsidRPr="008F4378" w:rsidSect="002E1CA1">
      <w:headerReference w:type="default" r:id="rId15"/>
      <w:footerReference w:type="default" r:id="rId16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3E0111" w14:textId="77777777" w:rsidR="00754727" w:rsidRDefault="00754727">
      <w:r>
        <w:separator/>
      </w:r>
    </w:p>
  </w:endnote>
  <w:endnote w:type="continuationSeparator" w:id="0">
    <w:p w14:paraId="3046D85F" w14:textId="77777777" w:rsidR="00754727" w:rsidRDefault="00754727">
      <w:r>
        <w:continuationSeparator/>
      </w:r>
    </w:p>
  </w:endnote>
  <w:endnote w:type="continuationNotice" w:id="1">
    <w:p w14:paraId="533947CD" w14:textId="77777777" w:rsidR="00754727" w:rsidRDefault="007547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49A09" w14:textId="09679FAC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CD88D3" w14:textId="77777777" w:rsidR="00754727" w:rsidRDefault="00754727">
      <w:r>
        <w:separator/>
      </w:r>
    </w:p>
  </w:footnote>
  <w:footnote w:type="continuationSeparator" w:id="0">
    <w:p w14:paraId="702104F5" w14:textId="77777777" w:rsidR="00754727" w:rsidRDefault="00754727">
      <w:r>
        <w:continuationSeparator/>
      </w:r>
    </w:p>
  </w:footnote>
  <w:footnote w:type="continuationNotice" w:id="1">
    <w:p w14:paraId="42EF24D9" w14:textId="77777777" w:rsidR="00754727" w:rsidRDefault="007547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bordersDoNotSurroundHeader/>
  <w:bordersDoNotSurroundFooter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04BF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4A7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722B"/>
    <w:rsid w:val="00180BF8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45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50FF"/>
    <w:rsid w:val="004E51F1"/>
    <w:rsid w:val="004E7665"/>
    <w:rsid w:val="004F0CB4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1A1A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727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07AB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4378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061A3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061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27FD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3084"/>
    <w:rsid w:val="00E13BA1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47896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2</TotalTime>
  <Pages>4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4</cp:revision>
  <cp:lastPrinted>2024-02-22T00:58:00Z</cp:lastPrinted>
  <dcterms:created xsi:type="dcterms:W3CDTF">2026-09-08T14:53:00Z</dcterms:created>
  <dcterms:modified xsi:type="dcterms:W3CDTF">2026-09-08T15:08:00Z</dcterms:modified>
</cp:coreProperties>
</file>