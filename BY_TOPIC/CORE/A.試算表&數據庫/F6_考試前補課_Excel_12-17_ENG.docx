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6AF22" w14:textId="62D9E5CF" w:rsidR="0084054B" w:rsidRPr="00BF22CF" w:rsidRDefault="00127070" w:rsidP="000E1D7E">
      <w:pPr>
        <w:spacing w:line="360" w:lineRule="auto"/>
        <w:rPr>
          <w:rFonts w:ascii="Times New Roman" w:eastAsiaTheme="minorEastAsia" w:hAnsi="Times New Roman"/>
          <w:i/>
          <w:iCs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>
        <w:rPr>
          <w:rFonts w:ascii="Times New Roman" w:eastAsiaTheme="minorEastAsia" w:hAnsi="Times New Roman" w:hint="eastAsia"/>
          <w:b/>
          <w:sz w:val="24"/>
          <w:szCs w:val="24"/>
        </w:rPr>
        <w:t>EXCEL</w:t>
      </w:r>
      <w:r>
        <w:rPr>
          <w:rFonts w:ascii="Times New Roman" w:eastAsiaTheme="minorEastAsia" w:hAnsi="Times New Roman"/>
          <w:b/>
          <w:sz w:val="24"/>
          <w:szCs w:val="24"/>
        </w:rPr>
        <w:t xml:space="preserve"> 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>Part0</w:t>
      </w:r>
      <w:r w:rsidR="00D57E47">
        <w:rPr>
          <w:rFonts w:ascii="Times New Roman" w:eastAsiaTheme="minorEastAsia" w:hAnsi="Times New Roman" w:hint="eastAsia"/>
          <w:b/>
          <w:sz w:val="24"/>
          <w:szCs w:val="24"/>
        </w:rPr>
        <w:t>2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 xml:space="preserve">  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>（</w:t>
      </w:r>
      <w:r w:rsidR="00EC6D5D">
        <w:rPr>
          <w:rFonts w:ascii="Times New Roman" w:eastAsiaTheme="minorEastAsia" w:hAnsi="Times New Roman" w:hint="eastAsia"/>
          <w:b/>
          <w:sz w:val="24"/>
          <w:szCs w:val="24"/>
        </w:rPr>
        <w:t>12-17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>）</w:t>
      </w:r>
    </w:p>
    <w:p w14:paraId="2A6CB50D" w14:textId="333782BE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(        )</w:t>
      </w:r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26E98B28" w14:textId="5581D7F6" w:rsidR="00064F0F" w:rsidRPr="001E17A2" w:rsidRDefault="00064F0F" w:rsidP="00064F0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 w:hint="eastAsia"/>
          <w:u w:val="single"/>
        </w:rPr>
      </w:pP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</w:p>
    <w:p w14:paraId="7D41FB30" w14:textId="5D6ACF7E" w:rsidR="00A061A3" w:rsidRDefault="00EC6D5D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5648" behindDoc="0" locked="0" layoutInCell="1" allowOverlap="1" wp14:anchorId="405E5086" wp14:editId="37B4DACA">
            <wp:simplePos x="0" y="0"/>
            <wp:positionH relativeFrom="column">
              <wp:posOffset>360045</wp:posOffset>
            </wp:positionH>
            <wp:positionV relativeFrom="paragraph">
              <wp:posOffset>6871162</wp:posOffset>
            </wp:positionV>
            <wp:extent cx="5219700" cy="609600"/>
            <wp:effectExtent l="0" t="0" r="0" b="0"/>
            <wp:wrapNone/>
            <wp:docPr id="483863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63835" name="Picture 4838638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19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61A3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  <w:r w:rsidR="00731260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9984" behindDoc="0" locked="0" layoutInCell="1" allowOverlap="1" wp14:anchorId="65A70B3C" wp14:editId="29283BE9">
            <wp:simplePos x="0" y="0"/>
            <wp:positionH relativeFrom="column">
              <wp:posOffset>0</wp:posOffset>
            </wp:positionH>
            <wp:positionV relativeFrom="paragraph">
              <wp:posOffset>67945</wp:posOffset>
            </wp:positionV>
            <wp:extent cx="6120130" cy="3711575"/>
            <wp:effectExtent l="0" t="0" r="1270" b="0"/>
            <wp:wrapTopAndBottom/>
            <wp:docPr id="7536242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24261" name="Picture 7536242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647FB" w14:textId="244FF602" w:rsidR="008A56E6" w:rsidRDefault="009E2B07" w:rsidP="00127070">
      <w:pPr>
        <w:spacing w:line="360" w:lineRule="auto"/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92032" behindDoc="0" locked="0" layoutInCell="1" allowOverlap="1" wp14:anchorId="2F1C6E75" wp14:editId="365C3FA9">
            <wp:simplePos x="0" y="0"/>
            <wp:positionH relativeFrom="column">
              <wp:posOffset>0</wp:posOffset>
            </wp:positionH>
            <wp:positionV relativeFrom="paragraph">
              <wp:posOffset>2644948</wp:posOffset>
            </wp:positionV>
            <wp:extent cx="6120130" cy="2778760"/>
            <wp:effectExtent l="0" t="0" r="1270" b="2540"/>
            <wp:wrapNone/>
            <wp:docPr id="4990069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06902" name="Picture 49900690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1008" behindDoc="0" locked="0" layoutInCell="1" allowOverlap="1" wp14:anchorId="42EE0F4B" wp14:editId="04EF56B9">
            <wp:simplePos x="0" y="0"/>
            <wp:positionH relativeFrom="column">
              <wp:posOffset>0</wp:posOffset>
            </wp:positionH>
            <wp:positionV relativeFrom="paragraph">
              <wp:posOffset>524799</wp:posOffset>
            </wp:positionV>
            <wp:extent cx="6120130" cy="2194560"/>
            <wp:effectExtent l="0" t="0" r="1270" b="2540"/>
            <wp:wrapTopAndBottom/>
            <wp:docPr id="11761319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31955" name="Picture 117613195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127070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3</w:t>
      </w:r>
    </w:p>
    <w:p w14:paraId="316933D3" w14:textId="37521788" w:rsidR="00064F0F" w:rsidRDefault="00064F0F" w:rsidP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6808BBDE" w14:textId="7E388F1C" w:rsidR="00A061A3" w:rsidRDefault="00EC6D5D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4B0F911F" wp14:editId="3D275037">
            <wp:simplePos x="0" y="0"/>
            <wp:positionH relativeFrom="column">
              <wp:posOffset>0</wp:posOffset>
            </wp:positionH>
            <wp:positionV relativeFrom="paragraph">
              <wp:posOffset>5005820</wp:posOffset>
            </wp:positionV>
            <wp:extent cx="6120130" cy="824230"/>
            <wp:effectExtent l="0" t="0" r="1270" b="1270"/>
            <wp:wrapNone/>
            <wp:docPr id="1825751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51527" name="Picture 18257515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064F0F">
        <w:rPr>
          <w:rFonts w:ascii="Times New Roman" w:eastAsiaTheme="minorEastAsia" w:hAnsi="Times New Roman"/>
          <w:sz w:val="22"/>
          <w:szCs w:val="22"/>
        </w:rPr>
        <w:br w:type="page"/>
      </w:r>
    </w:p>
    <w:p w14:paraId="548D548C" w14:textId="5C61BE11" w:rsidR="00A061A3" w:rsidRDefault="009E2B07" w:rsidP="00064F0F">
      <w:pPr>
        <w:spacing w:line="360" w:lineRule="auto"/>
        <w:jc w:val="center"/>
        <w:rPr>
          <w:rFonts w:ascii="Times New Roman" w:eastAsiaTheme="minorEastAsia" w:hAnsi="Times New Roman" w:hint="eastAsia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93056" behindDoc="0" locked="0" layoutInCell="1" allowOverlap="1" wp14:anchorId="2607B849" wp14:editId="0576A43D">
            <wp:simplePos x="0" y="0"/>
            <wp:positionH relativeFrom="column">
              <wp:posOffset>0</wp:posOffset>
            </wp:positionH>
            <wp:positionV relativeFrom="paragraph">
              <wp:posOffset>484909</wp:posOffset>
            </wp:positionV>
            <wp:extent cx="6120130" cy="4371340"/>
            <wp:effectExtent l="0" t="0" r="1270" b="0"/>
            <wp:wrapTopAndBottom/>
            <wp:docPr id="11375131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13146" name="Picture 11375131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61A3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</w:t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15</w:t>
      </w:r>
    </w:p>
    <w:p w14:paraId="4A9A9BF5" w14:textId="0B33C6E4" w:rsidR="00064F0F" w:rsidRDefault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7DE8D106" w14:textId="2EF56B21" w:rsidR="008F4378" w:rsidRDefault="009E2B07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694080" behindDoc="0" locked="0" layoutInCell="1" allowOverlap="1" wp14:anchorId="251C2571" wp14:editId="20057E59">
            <wp:simplePos x="0" y="0"/>
            <wp:positionH relativeFrom="column">
              <wp:posOffset>0</wp:posOffset>
            </wp:positionH>
            <wp:positionV relativeFrom="paragraph">
              <wp:posOffset>912957</wp:posOffset>
            </wp:positionV>
            <wp:extent cx="6120130" cy="2407285"/>
            <wp:effectExtent l="0" t="0" r="1270" b="5715"/>
            <wp:wrapNone/>
            <wp:docPr id="3115017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01706" name="Picture 3115017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4378"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4B4A5549" w14:textId="1FBBD287" w:rsidR="00EC6D5D" w:rsidRDefault="003E795A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95104" behindDoc="0" locked="0" layoutInCell="1" allowOverlap="1" wp14:anchorId="78679456" wp14:editId="7E94EFB4">
            <wp:simplePos x="0" y="0"/>
            <wp:positionH relativeFrom="column">
              <wp:posOffset>291292</wp:posOffset>
            </wp:positionH>
            <wp:positionV relativeFrom="paragraph">
              <wp:posOffset>455468</wp:posOffset>
            </wp:positionV>
            <wp:extent cx="5611091" cy="8449497"/>
            <wp:effectExtent l="0" t="0" r="2540" b="0"/>
            <wp:wrapNone/>
            <wp:docPr id="991594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9483" name="Picture 9915948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3552" cy="8453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2016</w:t>
      </w:r>
    </w:p>
    <w:p w14:paraId="0FD4E6FC" w14:textId="64C61FB8" w:rsidR="00EC6D5D" w:rsidRDefault="00EC6D5D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6B3D06A7" w14:textId="624F7A8A" w:rsidR="002E6662" w:rsidRDefault="000726E4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96128" behindDoc="0" locked="0" layoutInCell="1" allowOverlap="1" wp14:anchorId="570E3357" wp14:editId="1CB907FD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6120130" cy="1564005"/>
            <wp:effectExtent l="0" t="0" r="1270" b="0"/>
            <wp:wrapNone/>
            <wp:docPr id="18914984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98447" name="Picture 189149844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662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3840" behindDoc="0" locked="0" layoutInCell="1" allowOverlap="1" wp14:anchorId="5471AB93" wp14:editId="249FEA6E">
            <wp:simplePos x="0" y="0"/>
            <wp:positionH relativeFrom="column">
              <wp:posOffset>637540</wp:posOffset>
            </wp:positionH>
            <wp:positionV relativeFrom="paragraph">
              <wp:posOffset>1939233</wp:posOffset>
            </wp:positionV>
            <wp:extent cx="4984115" cy="2687320"/>
            <wp:effectExtent l="0" t="0" r="0" b="5080"/>
            <wp:wrapTopAndBottom/>
            <wp:docPr id="21118574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57498" name="Picture 21118574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06B87" w14:textId="09ECF3BE" w:rsidR="000726E4" w:rsidRDefault="000726E4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5945C1C6" w14:textId="1DED3D37" w:rsidR="000726E4" w:rsidRDefault="000726E4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5ECD3A8C" w14:textId="1A26977C" w:rsidR="000726E4" w:rsidRDefault="000726E4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3905C2D9" w14:textId="77777777" w:rsidR="000726E4" w:rsidRDefault="000726E4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306719FF" w14:textId="100921F1" w:rsidR="00EC6D5D" w:rsidRDefault="00EC6D5D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73011A90" w14:textId="77777777" w:rsidR="002E6662" w:rsidRDefault="002E6662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F99A277" w14:textId="58508456" w:rsidR="00EC6D5D" w:rsidRDefault="00C1637E" w:rsidP="00EC6D5D">
      <w:pPr>
        <w:spacing w:line="360" w:lineRule="auto"/>
        <w:jc w:val="center"/>
        <w:rPr>
          <w:rFonts w:ascii="Times New Roman" w:eastAsiaTheme="minorEastAsia" w:hAnsi="Times New Roman" w:hint="eastAsia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97152" behindDoc="0" locked="0" layoutInCell="1" allowOverlap="1" wp14:anchorId="590915F2" wp14:editId="662FD545">
            <wp:simplePos x="0" y="0"/>
            <wp:positionH relativeFrom="column">
              <wp:posOffset>0</wp:posOffset>
            </wp:positionH>
            <wp:positionV relativeFrom="paragraph">
              <wp:posOffset>479771</wp:posOffset>
            </wp:positionV>
            <wp:extent cx="6120130" cy="4964430"/>
            <wp:effectExtent l="0" t="0" r="1270" b="1270"/>
            <wp:wrapTopAndBottom/>
            <wp:docPr id="1122376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7621" name="Picture 11223762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</w:t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7</w:t>
      </w:r>
    </w:p>
    <w:p w14:paraId="41EBE8D1" w14:textId="1F3AEFFE" w:rsidR="00EC6D5D" w:rsidRDefault="00EC6D5D" w:rsidP="00EC6D5D">
      <w:pPr>
        <w:spacing w:line="360" w:lineRule="auto"/>
        <w:jc w:val="center"/>
        <w:rPr>
          <w:rFonts w:ascii="Times New Roman" w:eastAsiaTheme="minorEastAsia" w:hAnsi="Times New Roman" w:hint="eastAsia"/>
          <w:bCs/>
          <w:sz w:val="22"/>
          <w:szCs w:val="22"/>
        </w:rPr>
      </w:pPr>
    </w:p>
    <w:p w14:paraId="4249D6CD" w14:textId="46A22908" w:rsidR="002E6662" w:rsidRDefault="00C1637E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698176" behindDoc="0" locked="0" layoutInCell="1" allowOverlap="1" wp14:anchorId="673E016A" wp14:editId="64FB1234">
            <wp:simplePos x="0" y="0"/>
            <wp:positionH relativeFrom="column">
              <wp:posOffset>69273</wp:posOffset>
            </wp:positionH>
            <wp:positionV relativeFrom="paragraph">
              <wp:posOffset>2478751</wp:posOffset>
            </wp:positionV>
            <wp:extent cx="6120130" cy="509905"/>
            <wp:effectExtent l="0" t="0" r="1270" b="0"/>
            <wp:wrapNone/>
            <wp:docPr id="505405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0532" name="Picture 505405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662"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05E6C0FC" w14:textId="46ED120E" w:rsidR="002E6662" w:rsidRDefault="00293459" w:rsidP="002E6662">
      <w:pPr>
        <w:spacing w:line="360" w:lineRule="auto"/>
        <w:jc w:val="center"/>
        <w:rPr>
          <w:rFonts w:ascii="Times New Roman" w:eastAsiaTheme="minorEastAsia" w:hAnsi="Times New Roman" w:hint="eastAsia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99200" behindDoc="0" locked="0" layoutInCell="1" allowOverlap="1" wp14:anchorId="1FFDF00E" wp14:editId="4F2F4908">
            <wp:simplePos x="0" y="0"/>
            <wp:positionH relativeFrom="column">
              <wp:posOffset>193963</wp:posOffset>
            </wp:positionH>
            <wp:positionV relativeFrom="paragraph">
              <wp:posOffset>483235</wp:posOffset>
            </wp:positionV>
            <wp:extent cx="5575300" cy="4978400"/>
            <wp:effectExtent l="0" t="0" r="0" b="0"/>
            <wp:wrapTopAndBottom/>
            <wp:docPr id="14354229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22968" name="Picture 143542296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662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2018</w:t>
      </w:r>
    </w:p>
    <w:p w14:paraId="405E5066" w14:textId="56A9B0B6" w:rsidR="002E6662" w:rsidRDefault="002E6662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8960" behindDoc="0" locked="0" layoutInCell="1" allowOverlap="1" wp14:anchorId="057C9D26" wp14:editId="60B1DE80">
            <wp:simplePos x="0" y="0"/>
            <wp:positionH relativeFrom="column">
              <wp:posOffset>678122</wp:posOffset>
            </wp:positionH>
            <wp:positionV relativeFrom="paragraph">
              <wp:posOffset>7756237</wp:posOffset>
            </wp:positionV>
            <wp:extent cx="4525577" cy="595746"/>
            <wp:effectExtent l="0" t="0" r="0" b="1270"/>
            <wp:wrapNone/>
            <wp:docPr id="426420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20517" name="Picture 42642051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525577" cy="595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154C8533" w14:textId="27CA22CC" w:rsidR="001F1843" w:rsidRPr="008F4378" w:rsidRDefault="002E6662" w:rsidP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inline distT="0" distB="0" distL="0" distR="0" wp14:anchorId="10A5BA90" wp14:editId="79F310C5">
            <wp:extent cx="6120130" cy="2834005"/>
            <wp:effectExtent l="0" t="0" r="1270" b="0"/>
            <wp:docPr id="14313587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58705" name="Picture 143135870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843" w:rsidRPr="008F4378" w:rsidSect="002E1CA1">
      <w:headerReference w:type="default" r:id="rId24"/>
      <w:footerReference w:type="default" r:id="rId25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3C3655" w14:textId="77777777" w:rsidR="002107C7" w:rsidRDefault="002107C7">
      <w:r>
        <w:separator/>
      </w:r>
    </w:p>
  </w:endnote>
  <w:endnote w:type="continuationSeparator" w:id="0">
    <w:p w14:paraId="58894349" w14:textId="77777777" w:rsidR="002107C7" w:rsidRDefault="002107C7">
      <w:r>
        <w:continuationSeparator/>
      </w:r>
    </w:p>
  </w:endnote>
  <w:endnote w:type="continuationNotice" w:id="1">
    <w:p w14:paraId="53422938" w14:textId="77777777" w:rsidR="002107C7" w:rsidRDefault="002107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49A09" w14:textId="09679FAC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4DB44C" w14:textId="77777777" w:rsidR="002107C7" w:rsidRDefault="002107C7">
      <w:r>
        <w:separator/>
      </w:r>
    </w:p>
  </w:footnote>
  <w:footnote w:type="continuationSeparator" w:id="0">
    <w:p w14:paraId="1F887385" w14:textId="77777777" w:rsidR="002107C7" w:rsidRDefault="002107C7">
      <w:r>
        <w:continuationSeparator/>
      </w:r>
    </w:p>
  </w:footnote>
  <w:footnote w:type="continuationNotice" w:id="1">
    <w:p w14:paraId="1DE03849" w14:textId="77777777" w:rsidR="002107C7" w:rsidRDefault="002107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bordersDoNotSurroundHeader/>
  <w:bordersDoNotSurroundFooter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04BF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6E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2D07"/>
    <w:rsid w:val="000B3C3D"/>
    <w:rsid w:val="000B4488"/>
    <w:rsid w:val="000B74A7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AC5"/>
    <w:rsid w:val="00175681"/>
    <w:rsid w:val="001758D1"/>
    <w:rsid w:val="00175E6E"/>
    <w:rsid w:val="0017722B"/>
    <w:rsid w:val="0018138F"/>
    <w:rsid w:val="0018202A"/>
    <w:rsid w:val="0018450B"/>
    <w:rsid w:val="00185FF0"/>
    <w:rsid w:val="00191031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C59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D59"/>
    <w:rsid w:val="002107C7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E90"/>
    <w:rsid w:val="00285120"/>
    <w:rsid w:val="00285567"/>
    <w:rsid w:val="0028600E"/>
    <w:rsid w:val="00286223"/>
    <w:rsid w:val="00286A03"/>
    <w:rsid w:val="002922E5"/>
    <w:rsid w:val="00293459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662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125A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E795A"/>
    <w:rsid w:val="003F2BB7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2700"/>
    <w:rsid w:val="004E2A0A"/>
    <w:rsid w:val="004E50FF"/>
    <w:rsid w:val="004E51F1"/>
    <w:rsid w:val="004E7665"/>
    <w:rsid w:val="004F0CB4"/>
    <w:rsid w:val="004F2CCF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91352"/>
    <w:rsid w:val="00591A1A"/>
    <w:rsid w:val="00595B77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9017F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260"/>
    <w:rsid w:val="00731D59"/>
    <w:rsid w:val="00733626"/>
    <w:rsid w:val="007345F0"/>
    <w:rsid w:val="00734683"/>
    <w:rsid w:val="00734F4D"/>
    <w:rsid w:val="00734FE7"/>
    <w:rsid w:val="00735402"/>
    <w:rsid w:val="00735758"/>
    <w:rsid w:val="007367E2"/>
    <w:rsid w:val="00736806"/>
    <w:rsid w:val="00736A70"/>
    <w:rsid w:val="00740284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07AB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7715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4378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B0900"/>
    <w:rsid w:val="009B1848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642"/>
    <w:rsid w:val="009D7F5D"/>
    <w:rsid w:val="009E2B07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061A3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74ED"/>
    <w:rsid w:val="00BE7A52"/>
    <w:rsid w:val="00BE7DF1"/>
    <w:rsid w:val="00BF1805"/>
    <w:rsid w:val="00BF1B40"/>
    <w:rsid w:val="00BF22CF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637E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1E90"/>
    <w:rsid w:val="00C73CCC"/>
    <w:rsid w:val="00C7503E"/>
    <w:rsid w:val="00C77233"/>
    <w:rsid w:val="00C7734F"/>
    <w:rsid w:val="00C800EC"/>
    <w:rsid w:val="00C83348"/>
    <w:rsid w:val="00C87B7D"/>
    <w:rsid w:val="00C906E7"/>
    <w:rsid w:val="00C91BEA"/>
    <w:rsid w:val="00C936CA"/>
    <w:rsid w:val="00C937BE"/>
    <w:rsid w:val="00C94185"/>
    <w:rsid w:val="00C95A49"/>
    <w:rsid w:val="00CA1300"/>
    <w:rsid w:val="00CA1CCB"/>
    <w:rsid w:val="00CA3C73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061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D83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57E47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3084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2C8E"/>
    <w:rsid w:val="00EC3727"/>
    <w:rsid w:val="00EC5D47"/>
    <w:rsid w:val="00EC5EA7"/>
    <w:rsid w:val="00EC66B2"/>
    <w:rsid w:val="00EC6D5D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6E53"/>
    <w:rsid w:val="00F47896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48FC"/>
    <w:rsid w:val="00FB53B6"/>
    <w:rsid w:val="00FB6746"/>
    <w:rsid w:val="00FB6B31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4</TotalTime>
  <Pages>8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8</cp:revision>
  <cp:lastPrinted>2026-09-10T07:43:00Z</cp:lastPrinted>
  <dcterms:created xsi:type="dcterms:W3CDTF">2026-09-10T23:49:00Z</dcterms:created>
  <dcterms:modified xsi:type="dcterms:W3CDTF">2026-09-10T23:59:00Z</dcterms:modified>
</cp:coreProperties>
</file>