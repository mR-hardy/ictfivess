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6AF22" w14:textId="2E29801C" w:rsidR="0084054B" w:rsidRPr="00BF22CF" w:rsidRDefault="00C322EF" w:rsidP="000E1D7E">
      <w:pPr>
        <w:spacing w:line="360" w:lineRule="auto"/>
        <w:rPr>
          <w:rFonts w:ascii="Times New Roman" w:eastAsiaTheme="minorEastAsia" w:hAnsi="Times New Roman"/>
          <w:i/>
          <w:iCs/>
        </w:rPr>
      </w:pPr>
      <w:r w:rsidRPr="00094A7A"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24802D" wp14:editId="3505DECF">
                <wp:simplePos x="0" y="0"/>
                <wp:positionH relativeFrom="column">
                  <wp:posOffset>4182893</wp:posOffset>
                </wp:positionH>
                <wp:positionV relativeFrom="paragraph">
                  <wp:posOffset>-59001</wp:posOffset>
                </wp:positionV>
                <wp:extent cx="2066925" cy="638175"/>
                <wp:effectExtent l="0" t="0" r="28575" b="2857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92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F9EFA" w14:textId="77777777" w:rsidR="00C322EF" w:rsidRPr="00DE6297" w:rsidRDefault="00C322EF" w:rsidP="00C322EF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DE6297">
                              <w:rPr>
                                <w:rFonts w:hint="eastAsia"/>
                                <w:sz w:val="72"/>
                                <w:szCs w:val="72"/>
                              </w:rPr>
                              <w:t>評卷參考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24802D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329.35pt;margin-top:-4.65pt;width:162.75pt;height:5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">
                <v:textbox>
                  <w:txbxContent>
                    <w:p w14:paraId="1F4F9EFA" w14:textId="77777777" w:rsidR="00C322EF" w:rsidRPr="00DE6297" w:rsidRDefault="00C322EF" w:rsidP="00C322EF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DE6297">
                        <w:rPr>
                          <w:rFonts w:hint="eastAsia"/>
                          <w:sz w:val="72"/>
                          <w:szCs w:val="72"/>
                        </w:rPr>
                        <w:t>評卷參考</w:t>
                      </w:r>
                    </w:p>
                  </w:txbxContent>
                </v:textbox>
              </v:shape>
            </w:pict>
          </mc:Fallback>
        </mc:AlternateContent>
      </w:r>
      <w:r w:rsidR="00127070"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 w:rsidR="00127070"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 w:rsidR="00127070">
        <w:rPr>
          <w:rFonts w:ascii="Times New Roman" w:eastAsiaTheme="minorEastAsia" w:hAnsi="Times New Roman"/>
          <w:b/>
          <w:sz w:val="24"/>
          <w:szCs w:val="24"/>
        </w:rPr>
        <w:t>--</w:t>
      </w:r>
      <w:r w:rsidR="00127070">
        <w:rPr>
          <w:rFonts w:ascii="Times New Roman" w:eastAsiaTheme="minorEastAsia" w:hAnsi="Times New Roman" w:hint="eastAsia"/>
          <w:b/>
          <w:sz w:val="24"/>
          <w:szCs w:val="24"/>
        </w:rPr>
        <w:t>EXCEL</w:t>
      </w:r>
      <w:r w:rsidR="00127070">
        <w:rPr>
          <w:rFonts w:ascii="Times New Roman" w:eastAsiaTheme="minorEastAsia" w:hAnsi="Times New Roman"/>
          <w:b/>
          <w:sz w:val="24"/>
          <w:szCs w:val="24"/>
        </w:rPr>
        <w:t xml:space="preserve"> &amp; </w:t>
      </w:r>
      <w:r w:rsidR="00127070">
        <w:rPr>
          <w:rFonts w:ascii="Times New Roman" w:eastAsiaTheme="minorEastAsia" w:hAnsi="Times New Roman" w:hint="eastAsia"/>
          <w:b/>
          <w:sz w:val="24"/>
          <w:szCs w:val="24"/>
        </w:rPr>
        <w:t>數據庫</w:t>
      </w:r>
      <w:r w:rsidR="003326F4">
        <w:rPr>
          <w:rFonts w:ascii="Times New Roman" w:eastAsiaTheme="minorEastAsia" w:hAnsi="Times New Roman" w:hint="eastAsia"/>
          <w:b/>
          <w:sz w:val="24"/>
          <w:szCs w:val="24"/>
        </w:rPr>
        <w:t>_</w:t>
      </w:r>
      <w:r w:rsidR="003326F4">
        <w:rPr>
          <w:rFonts w:ascii="Times New Roman" w:eastAsiaTheme="minorEastAsia" w:hAnsi="Times New Roman"/>
          <w:b/>
          <w:sz w:val="24"/>
          <w:szCs w:val="24"/>
        </w:rPr>
        <w:t>ANS</w:t>
      </w:r>
    </w:p>
    <w:p w14:paraId="2A6CB50D" w14:textId="087AAF0D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(        )</w:t>
      </w:r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352294DA" w14:textId="4656F8FA" w:rsidR="003326F4" w:rsidRDefault="003326F4" w:rsidP="003326F4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b/>
          <w:bCs/>
          <w:i/>
          <w:iCs/>
          <w:noProof/>
          <w:sz w:val="28"/>
          <w:szCs w:val="28"/>
          <w:u w:val="single"/>
        </w:rPr>
        <w:drawing>
          <wp:anchor distT="0" distB="0" distL="114300" distR="114300" simplePos="0" relativeHeight="251668480" behindDoc="0" locked="0" layoutInCell="1" allowOverlap="1" wp14:anchorId="7D444C0A" wp14:editId="56A11345">
            <wp:simplePos x="0" y="0"/>
            <wp:positionH relativeFrom="column">
              <wp:posOffset>-204066</wp:posOffset>
            </wp:positionH>
            <wp:positionV relativeFrom="paragraph">
              <wp:posOffset>496570</wp:posOffset>
            </wp:positionV>
            <wp:extent cx="6652895" cy="986790"/>
            <wp:effectExtent l="0" t="0" r="1905" b="3810"/>
            <wp:wrapTopAndBottom/>
            <wp:docPr id="1979684667" name="Picture 9" descr="A gro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84667" name="Picture 9" descr="A group of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289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064F0F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064F0F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8</w:t>
      </w:r>
    </w:p>
    <w:p w14:paraId="0473C055" w14:textId="77777777" w:rsidR="003326F4" w:rsidRDefault="003326F4" w:rsidP="003326F4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5F571DFB" w14:textId="20ED0632" w:rsidR="003326F4" w:rsidRDefault="003326F4" w:rsidP="003326F4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9504" behindDoc="0" locked="0" layoutInCell="1" allowOverlap="1" wp14:anchorId="1EB0DC2A" wp14:editId="60F1195D">
            <wp:simplePos x="0" y="0"/>
            <wp:positionH relativeFrom="column">
              <wp:posOffset>-585470</wp:posOffset>
            </wp:positionH>
            <wp:positionV relativeFrom="paragraph">
              <wp:posOffset>444154</wp:posOffset>
            </wp:positionV>
            <wp:extent cx="7200265" cy="5537835"/>
            <wp:effectExtent l="0" t="0" r="635" b="0"/>
            <wp:wrapTopAndBottom/>
            <wp:docPr id="22784093" name="Picture 10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4093" name="Picture 10" descr="A close-up of a paper&#10;&#10;Description automatically generated"/>
                    <pic:cNvPicPr/>
                  </pic:nvPicPr>
                  <pic:blipFill rotWithShape="1">
                    <a:blip r:embed="rId10"/>
                    <a:srcRect b="1242"/>
                    <a:stretch/>
                  </pic:blipFill>
                  <pic:spPr bwMode="auto">
                    <a:xfrm>
                      <a:off x="0" y="0"/>
                      <a:ext cx="7200265" cy="5537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9</w:t>
      </w:r>
    </w:p>
    <w:p w14:paraId="3DD06E6E" w14:textId="77777777" w:rsidR="003326F4" w:rsidRDefault="003326F4" w:rsidP="003326F4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4CF331EA" w14:textId="77777777" w:rsidR="002561C4" w:rsidRDefault="002561C4" w:rsidP="002561C4">
      <w:pPr>
        <w:pStyle w:val="ListParagraph"/>
        <w:widowControl/>
        <w:ind w:left="709"/>
        <w:contextualSpacing/>
      </w:pPr>
      <w:r>
        <w:rPr>
          <w:rFonts w:hint="eastAsia"/>
        </w:rPr>
        <w:lastRenderedPageBreak/>
        <w:t>連結</w:t>
      </w:r>
      <w:r>
        <w:rPr>
          <w:rFonts w:hint="eastAsia"/>
        </w:rPr>
        <w:t>:</w:t>
      </w:r>
      <w:r>
        <w:t xml:space="preserve"> </w:t>
      </w:r>
      <w:r w:rsidRPr="00E5020A">
        <w:t>保持</w:t>
      </w:r>
      <w:r w:rsidRPr="00E5020A">
        <w:rPr>
          <w:u w:val="single"/>
        </w:rPr>
        <w:t>與原始數據源的動態連接</w:t>
      </w:r>
      <w:r w:rsidRPr="00E5020A">
        <w:t>。這意味著，當原始數據更新時，樞紐分析圖也會自動更新，反映出最新的信息</w:t>
      </w:r>
      <w:r w:rsidRPr="00E5020A">
        <w:rPr>
          <w:rFonts w:hint="eastAsia"/>
        </w:rPr>
        <w:t>。</w:t>
      </w:r>
      <w:r w:rsidRPr="00B24A45">
        <w:rPr>
          <w:rFonts w:hint="eastAsia"/>
        </w:rPr>
        <w:t>(</w:t>
      </w:r>
      <w:r w:rsidRPr="00B24A45">
        <w:t>1)</w:t>
      </w:r>
    </w:p>
    <w:p w14:paraId="28CEB214" w14:textId="77777777" w:rsidR="002561C4" w:rsidRDefault="002561C4" w:rsidP="002561C4">
      <w:pPr>
        <w:pStyle w:val="ListParagraph"/>
        <w:ind w:left="709"/>
      </w:pPr>
    </w:p>
    <w:p w14:paraId="1C927B77" w14:textId="77777777" w:rsidR="002561C4" w:rsidRDefault="002561C4" w:rsidP="002561C4">
      <w:pPr>
        <w:pStyle w:val="ListParagraph"/>
        <w:ind w:left="709"/>
      </w:pPr>
      <w:r>
        <w:rPr>
          <w:rFonts w:hint="eastAsia"/>
        </w:rPr>
        <w:t>嵌入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即使</w:t>
      </w:r>
      <w:r w:rsidRPr="00E5020A">
        <w:rPr>
          <w:rFonts w:hint="eastAsia"/>
          <w:u w:val="single"/>
        </w:rPr>
        <w:t>原始數據</w:t>
      </w:r>
      <w:r>
        <w:rPr>
          <w:rFonts w:hint="eastAsia"/>
        </w:rPr>
        <w:t>被刪除或有錯誤更新也</w:t>
      </w:r>
      <w:r w:rsidRPr="00E5020A">
        <w:rPr>
          <w:rFonts w:hint="eastAsia"/>
          <w:u w:val="single"/>
        </w:rPr>
        <w:t>不會受影響</w:t>
      </w:r>
      <w:r>
        <w:rPr>
          <w:rFonts w:hint="eastAsia"/>
        </w:rPr>
        <w:t>。</w:t>
      </w:r>
      <w:r w:rsidRPr="00B24A45">
        <w:rPr>
          <w:rFonts w:hint="eastAsia"/>
        </w:rPr>
        <w:t>(</w:t>
      </w:r>
      <w:r w:rsidRPr="00B24A45">
        <w:t>1)</w:t>
      </w:r>
    </w:p>
    <w:p w14:paraId="126BCF0F" w14:textId="77777777" w:rsidR="002561C4" w:rsidRDefault="002561C4" w:rsidP="002561C4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53F2DA59" w14:textId="04FA53C1" w:rsidR="003326F4" w:rsidRDefault="003326F4" w:rsidP="003326F4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4B0EDAC2" wp14:editId="0FE8AB60">
            <wp:simplePos x="0" y="0"/>
            <wp:positionH relativeFrom="column">
              <wp:posOffset>-179820</wp:posOffset>
            </wp:positionH>
            <wp:positionV relativeFrom="paragraph">
              <wp:posOffset>444500</wp:posOffset>
            </wp:positionV>
            <wp:extent cx="6562725" cy="4405630"/>
            <wp:effectExtent l="0" t="0" r="3175" b="1270"/>
            <wp:wrapTopAndBottom/>
            <wp:docPr id="939405302" name="Picture 1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05302" name="Picture 11" descr="A close-up of a pap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21</w:t>
      </w:r>
    </w:p>
    <w:p w14:paraId="392C09E7" w14:textId="590F5252" w:rsidR="003326F4" w:rsidRDefault="003326F4" w:rsidP="003326F4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u w:val="single"/>
        </w:rPr>
      </w:pPr>
    </w:p>
    <w:p w14:paraId="316933D3" w14:textId="1DC9A7C9" w:rsidR="00064F0F" w:rsidRDefault="00064F0F" w:rsidP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224FC257" w14:textId="431227D7" w:rsidR="00064F0F" w:rsidRPr="003326F4" w:rsidRDefault="00064F0F" w:rsidP="003326F4">
      <w:pPr>
        <w:spacing w:line="360" w:lineRule="auto"/>
        <w:jc w:val="center"/>
        <w:rPr>
          <w:rFonts w:ascii="Times New Roman" w:eastAsiaTheme="minorEastAsia" w:hAnsi="Times New Roman"/>
          <w:bCs/>
          <w:sz w:val="22"/>
          <w:szCs w:val="22"/>
        </w:rPr>
      </w:pPr>
      <w:r w:rsidRPr="003326F4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Pr="003326F4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022</w:t>
      </w:r>
    </w:p>
    <w:p w14:paraId="16BF6C2C" w14:textId="7FCA15AA" w:rsidR="00064F0F" w:rsidRDefault="00064F0F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Cs/>
          <w:sz w:val="22"/>
          <w:szCs w:val="22"/>
        </w:rPr>
      </w:pPr>
    </w:p>
    <w:p w14:paraId="7DE8D106" w14:textId="2FD51226" w:rsidR="001F1843" w:rsidRPr="003326F4" w:rsidRDefault="001F1843" w:rsidP="003326F4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sectPr w:rsidR="001F1843" w:rsidRPr="003326F4" w:rsidSect="002E1CA1">
      <w:headerReference w:type="default" r:id="rId12"/>
      <w:footerReference w:type="default" r:id="rId13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ABC39" w14:textId="77777777" w:rsidR="00044A13" w:rsidRDefault="00044A13">
      <w:r>
        <w:separator/>
      </w:r>
    </w:p>
  </w:endnote>
  <w:endnote w:type="continuationSeparator" w:id="0">
    <w:p w14:paraId="5699138D" w14:textId="77777777" w:rsidR="00044A13" w:rsidRDefault="00044A13">
      <w:r>
        <w:continuationSeparator/>
      </w:r>
    </w:p>
  </w:endnote>
  <w:endnote w:type="continuationNotice" w:id="1">
    <w:p w14:paraId="30814A3E" w14:textId="77777777" w:rsidR="00044A13" w:rsidRDefault="00044A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49A09" w14:textId="09679FAC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1557A" w14:textId="77777777" w:rsidR="00044A13" w:rsidRDefault="00044A13">
      <w:r>
        <w:separator/>
      </w:r>
    </w:p>
  </w:footnote>
  <w:footnote w:type="continuationSeparator" w:id="0">
    <w:p w14:paraId="7DC76698" w14:textId="77777777" w:rsidR="00044A13" w:rsidRDefault="00044A13">
      <w:r>
        <w:continuationSeparator/>
      </w:r>
    </w:p>
  </w:footnote>
  <w:footnote w:type="continuationNotice" w:id="1">
    <w:p w14:paraId="5A9729FB" w14:textId="77777777" w:rsidR="00044A13" w:rsidRDefault="00044A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7F6D38"/>
    <w:multiLevelType w:val="hybridMultilevel"/>
    <w:tmpl w:val="713C6368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7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3"/>
  </w:num>
  <w:num w:numId="2" w16cid:durableId="1421490387">
    <w:abstractNumId w:val="44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19"/>
  </w:num>
  <w:num w:numId="6" w16cid:durableId="970667902">
    <w:abstractNumId w:val="29"/>
  </w:num>
  <w:num w:numId="7" w16cid:durableId="1812480273">
    <w:abstractNumId w:val="5"/>
  </w:num>
  <w:num w:numId="8" w16cid:durableId="2111047429">
    <w:abstractNumId w:val="15"/>
  </w:num>
  <w:num w:numId="9" w16cid:durableId="1043483461">
    <w:abstractNumId w:val="37"/>
  </w:num>
  <w:num w:numId="10" w16cid:durableId="16466337">
    <w:abstractNumId w:val="7"/>
  </w:num>
  <w:num w:numId="11" w16cid:durableId="513804237">
    <w:abstractNumId w:val="39"/>
  </w:num>
  <w:num w:numId="12" w16cid:durableId="2010214627">
    <w:abstractNumId w:val="16"/>
  </w:num>
  <w:num w:numId="13" w16cid:durableId="89932718">
    <w:abstractNumId w:val="17"/>
  </w:num>
  <w:num w:numId="14" w16cid:durableId="681666291">
    <w:abstractNumId w:val="4"/>
  </w:num>
  <w:num w:numId="15" w16cid:durableId="1819565792">
    <w:abstractNumId w:val="30"/>
  </w:num>
  <w:num w:numId="16" w16cid:durableId="1144659379">
    <w:abstractNumId w:val="22"/>
  </w:num>
  <w:num w:numId="17" w16cid:durableId="2126270180">
    <w:abstractNumId w:val="33"/>
  </w:num>
  <w:num w:numId="18" w16cid:durableId="514268553">
    <w:abstractNumId w:val="18"/>
  </w:num>
  <w:num w:numId="19" w16cid:durableId="485585067">
    <w:abstractNumId w:val="28"/>
  </w:num>
  <w:num w:numId="20" w16cid:durableId="1831098466">
    <w:abstractNumId w:val="1"/>
  </w:num>
  <w:num w:numId="21" w16cid:durableId="2133277869">
    <w:abstractNumId w:val="46"/>
  </w:num>
  <w:num w:numId="22" w16cid:durableId="889265946">
    <w:abstractNumId w:val="43"/>
  </w:num>
  <w:num w:numId="23" w16cid:durableId="1656571896">
    <w:abstractNumId w:val="47"/>
  </w:num>
  <w:num w:numId="24" w16cid:durableId="2024623431">
    <w:abstractNumId w:val="40"/>
  </w:num>
  <w:num w:numId="25" w16cid:durableId="1463158569">
    <w:abstractNumId w:val="25"/>
  </w:num>
  <w:num w:numId="26" w16cid:durableId="1436512877">
    <w:abstractNumId w:val="34"/>
  </w:num>
  <w:num w:numId="27" w16cid:durableId="643463100">
    <w:abstractNumId w:val="27"/>
  </w:num>
  <w:num w:numId="28" w16cid:durableId="1999193340">
    <w:abstractNumId w:val="42"/>
  </w:num>
  <w:num w:numId="29" w16cid:durableId="1306399887">
    <w:abstractNumId w:val="31"/>
  </w:num>
  <w:num w:numId="30" w16cid:durableId="1300378141">
    <w:abstractNumId w:val="24"/>
  </w:num>
  <w:num w:numId="31" w16cid:durableId="516844044">
    <w:abstractNumId w:val="32"/>
  </w:num>
  <w:num w:numId="32" w16cid:durableId="175538161">
    <w:abstractNumId w:val="35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3"/>
  </w:num>
  <w:num w:numId="36" w16cid:durableId="1648976320">
    <w:abstractNumId w:val="9"/>
  </w:num>
  <w:num w:numId="37" w16cid:durableId="2014793777">
    <w:abstractNumId w:val="20"/>
  </w:num>
  <w:num w:numId="38" w16cid:durableId="951862726">
    <w:abstractNumId w:val="0"/>
  </w:num>
  <w:num w:numId="39" w16cid:durableId="1140418281">
    <w:abstractNumId w:val="26"/>
  </w:num>
  <w:num w:numId="40" w16cid:durableId="1361125331">
    <w:abstractNumId w:val="8"/>
  </w:num>
  <w:num w:numId="41" w16cid:durableId="1612204960">
    <w:abstractNumId w:val="41"/>
  </w:num>
  <w:num w:numId="42" w16cid:durableId="406148816">
    <w:abstractNumId w:val="21"/>
  </w:num>
  <w:num w:numId="43" w16cid:durableId="1747340986">
    <w:abstractNumId w:val="38"/>
  </w:num>
  <w:num w:numId="44" w16cid:durableId="1289700052">
    <w:abstractNumId w:val="10"/>
  </w:num>
  <w:num w:numId="45" w16cid:durableId="550073039">
    <w:abstractNumId w:val="14"/>
  </w:num>
  <w:num w:numId="46" w16cid:durableId="155725735">
    <w:abstractNumId w:val="36"/>
  </w:num>
  <w:num w:numId="47" w16cid:durableId="495654853">
    <w:abstractNumId w:val="12"/>
  </w:num>
  <w:num w:numId="48" w16cid:durableId="1832022210">
    <w:abstractNumId w:val="11"/>
  </w:num>
  <w:num w:numId="49" w16cid:durableId="1394042684">
    <w:abstractNumId w:val="4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5212"/>
    <w:rsid w:val="00005F50"/>
    <w:rsid w:val="0001045D"/>
    <w:rsid w:val="00011356"/>
    <w:rsid w:val="000128D9"/>
    <w:rsid w:val="00013BAB"/>
    <w:rsid w:val="00014313"/>
    <w:rsid w:val="000143DC"/>
    <w:rsid w:val="000147B6"/>
    <w:rsid w:val="00015748"/>
    <w:rsid w:val="00016AB6"/>
    <w:rsid w:val="00016B7B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4A13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2935"/>
    <w:rsid w:val="0007311A"/>
    <w:rsid w:val="00073E6A"/>
    <w:rsid w:val="00082A93"/>
    <w:rsid w:val="0008479E"/>
    <w:rsid w:val="000847DF"/>
    <w:rsid w:val="00084B8A"/>
    <w:rsid w:val="00084CB5"/>
    <w:rsid w:val="00085E81"/>
    <w:rsid w:val="00087A8E"/>
    <w:rsid w:val="00094417"/>
    <w:rsid w:val="00095521"/>
    <w:rsid w:val="000955D8"/>
    <w:rsid w:val="000962DC"/>
    <w:rsid w:val="00096B5E"/>
    <w:rsid w:val="00097565"/>
    <w:rsid w:val="000A17AE"/>
    <w:rsid w:val="000A1CEB"/>
    <w:rsid w:val="000A3BBA"/>
    <w:rsid w:val="000A7DC5"/>
    <w:rsid w:val="000A7E68"/>
    <w:rsid w:val="000B09DF"/>
    <w:rsid w:val="000B1E7B"/>
    <w:rsid w:val="000B241F"/>
    <w:rsid w:val="000B3C3D"/>
    <w:rsid w:val="000B4488"/>
    <w:rsid w:val="000B7EA7"/>
    <w:rsid w:val="000C0B7E"/>
    <w:rsid w:val="000C16B7"/>
    <w:rsid w:val="000C3A16"/>
    <w:rsid w:val="000D1068"/>
    <w:rsid w:val="000D2B17"/>
    <w:rsid w:val="000D2EDF"/>
    <w:rsid w:val="000D3D1D"/>
    <w:rsid w:val="000D4AB1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8EB"/>
    <w:rsid w:val="000F2DDE"/>
    <w:rsid w:val="000F4998"/>
    <w:rsid w:val="000F4F8F"/>
    <w:rsid w:val="000F5734"/>
    <w:rsid w:val="000F78BF"/>
    <w:rsid w:val="001024AD"/>
    <w:rsid w:val="00105176"/>
    <w:rsid w:val="00110BBB"/>
    <w:rsid w:val="00111A5E"/>
    <w:rsid w:val="0011270A"/>
    <w:rsid w:val="001137D2"/>
    <w:rsid w:val="00116344"/>
    <w:rsid w:val="00120879"/>
    <w:rsid w:val="00126342"/>
    <w:rsid w:val="00126845"/>
    <w:rsid w:val="00127070"/>
    <w:rsid w:val="0012715E"/>
    <w:rsid w:val="001275FB"/>
    <w:rsid w:val="00127BCE"/>
    <w:rsid w:val="00132DCE"/>
    <w:rsid w:val="00134D02"/>
    <w:rsid w:val="0013583C"/>
    <w:rsid w:val="00140340"/>
    <w:rsid w:val="00140387"/>
    <w:rsid w:val="00141AA6"/>
    <w:rsid w:val="001428B3"/>
    <w:rsid w:val="00142CF4"/>
    <w:rsid w:val="001435A5"/>
    <w:rsid w:val="00150321"/>
    <w:rsid w:val="0015320F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1EF0"/>
    <w:rsid w:val="00172501"/>
    <w:rsid w:val="00172AC5"/>
    <w:rsid w:val="00175681"/>
    <w:rsid w:val="001758D1"/>
    <w:rsid w:val="00175E6E"/>
    <w:rsid w:val="0017722B"/>
    <w:rsid w:val="0018138F"/>
    <w:rsid w:val="0018202A"/>
    <w:rsid w:val="0018450B"/>
    <w:rsid w:val="00185FF0"/>
    <w:rsid w:val="00191031"/>
    <w:rsid w:val="00191DF1"/>
    <w:rsid w:val="00191EEA"/>
    <w:rsid w:val="001925CA"/>
    <w:rsid w:val="00194E1A"/>
    <w:rsid w:val="00197A52"/>
    <w:rsid w:val="001A01F7"/>
    <w:rsid w:val="001A4B5E"/>
    <w:rsid w:val="001A6324"/>
    <w:rsid w:val="001A7B8B"/>
    <w:rsid w:val="001B37D8"/>
    <w:rsid w:val="001B42F1"/>
    <w:rsid w:val="001B5FBB"/>
    <w:rsid w:val="001C0757"/>
    <w:rsid w:val="001C2315"/>
    <w:rsid w:val="001C24DC"/>
    <w:rsid w:val="001C380A"/>
    <w:rsid w:val="001C5B81"/>
    <w:rsid w:val="001C61C7"/>
    <w:rsid w:val="001C6C59"/>
    <w:rsid w:val="001D3BC6"/>
    <w:rsid w:val="001D4DF5"/>
    <w:rsid w:val="001D5541"/>
    <w:rsid w:val="001D5C03"/>
    <w:rsid w:val="001D6FE0"/>
    <w:rsid w:val="001D7959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3BD2"/>
    <w:rsid w:val="002043AE"/>
    <w:rsid w:val="0020531B"/>
    <w:rsid w:val="00205D59"/>
    <w:rsid w:val="0021087B"/>
    <w:rsid w:val="0021182B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31213"/>
    <w:rsid w:val="00232C56"/>
    <w:rsid w:val="00233123"/>
    <w:rsid w:val="00233FAA"/>
    <w:rsid w:val="002361BC"/>
    <w:rsid w:val="00236273"/>
    <w:rsid w:val="00236561"/>
    <w:rsid w:val="00240D39"/>
    <w:rsid w:val="00240D58"/>
    <w:rsid w:val="00242AF7"/>
    <w:rsid w:val="00243A25"/>
    <w:rsid w:val="00243EC7"/>
    <w:rsid w:val="00245E8F"/>
    <w:rsid w:val="00246847"/>
    <w:rsid w:val="0024727C"/>
    <w:rsid w:val="00253DE9"/>
    <w:rsid w:val="00254461"/>
    <w:rsid w:val="0025596A"/>
    <w:rsid w:val="00256183"/>
    <w:rsid w:val="002561C4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2F5"/>
    <w:rsid w:val="00281E90"/>
    <w:rsid w:val="00285120"/>
    <w:rsid w:val="00285567"/>
    <w:rsid w:val="0028600E"/>
    <w:rsid w:val="00286223"/>
    <w:rsid w:val="00286A03"/>
    <w:rsid w:val="002922E5"/>
    <w:rsid w:val="0029606B"/>
    <w:rsid w:val="002973D3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6D72"/>
    <w:rsid w:val="002B0B75"/>
    <w:rsid w:val="002B16CC"/>
    <w:rsid w:val="002B3844"/>
    <w:rsid w:val="002B58B4"/>
    <w:rsid w:val="002B7153"/>
    <w:rsid w:val="002C0F64"/>
    <w:rsid w:val="002C2F56"/>
    <w:rsid w:val="002C3A29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F02"/>
    <w:rsid w:val="002E3D88"/>
    <w:rsid w:val="002E65FA"/>
    <w:rsid w:val="002E6F9F"/>
    <w:rsid w:val="002E7973"/>
    <w:rsid w:val="002F12F1"/>
    <w:rsid w:val="002F27B7"/>
    <w:rsid w:val="002F3193"/>
    <w:rsid w:val="002F42E2"/>
    <w:rsid w:val="002F4568"/>
    <w:rsid w:val="002F69A3"/>
    <w:rsid w:val="002F766C"/>
    <w:rsid w:val="003004A8"/>
    <w:rsid w:val="0030066D"/>
    <w:rsid w:val="00300952"/>
    <w:rsid w:val="003016A0"/>
    <w:rsid w:val="0030189B"/>
    <w:rsid w:val="00301E83"/>
    <w:rsid w:val="00302498"/>
    <w:rsid w:val="003026F0"/>
    <w:rsid w:val="00303BB4"/>
    <w:rsid w:val="00304B27"/>
    <w:rsid w:val="00307301"/>
    <w:rsid w:val="00307548"/>
    <w:rsid w:val="0031125A"/>
    <w:rsid w:val="00313D65"/>
    <w:rsid w:val="003142C0"/>
    <w:rsid w:val="0031452B"/>
    <w:rsid w:val="0031542D"/>
    <w:rsid w:val="003158EF"/>
    <w:rsid w:val="00315FE5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26F4"/>
    <w:rsid w:val="00334015"/>
    <w:rsid w:val="0033545D"/>
    <w:rsid w:val="00335F4B"/>
    <w:rsid w:val="00336911"/>
    <w:rsid w:val="00342105"/>
    <w:rsid w:val="0034218A"/>
    <w:rsid w:val="00342841"/>
    <w:rsid w:val="0034474B"/>
    <w:rsid w:val="003458B4"/>
    <w:rsid w:val="00346E07"/>
    <w:rsid w:val="00347401"/>
    <w:rsid w:val="00347A7A"/>
    <w:rsid w:val="00350228"/>
    <w:rsid w:val="003518EE"/>
    <w:rsid w:val="00352C19"/>
    <w:rsid w:val="00352CB2"/>
    <w:rsid w:val="003570B4"/>
    <w:rsid w:val="00360E42"/>
    <w:rsid w:val="0036117E"/>
    <w:rsid w:val="00363346"/>
    <w:rsid w:val="003666AD"/>
    <w:rsid w:val="00367E7D"/>
    <w:rsid w:val="00371131"/>
    <w:rsid w:val="003712F9"/>
    <w:rsid w:val="0037155F"/>
    <w:rsid w:val="00371C91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B0BF5"/>
    <w:rsid w:val="003C077F"/>
    <w:rsid w:val="003C132D"/>
    <w:rsid w:val="003C3A04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45E2"/>
    <w:rsid w:val="003F2BB7"/>
    <w:rsid w:val="003F3311"/>
    <w:rsid w:val="003F3EC7"/>
    <w:rsid w:val="003F44F3"/>
    <w:rsid w:val="003F7AAD"/>
    <w:rsid w:val="00401852"/>
    <w:rsid w:val="004025CD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114D"/>
    <w:rsid w:val="00431967"/>
    <w:rsid w:val="00431DE4"/>
    <w:rsid w:val="00432368"/>
    <w:rsid w:val="00434300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7AA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533"/>
    <w:rsid w:val="00460A6A"/>
    <w:rsid w:val="00460CF3"/>
    <w:rsid w:val="00461B5D"/>
    <w:rsid w:val="00467557"/>
    <w:rsid w:val="00472B84"/>
    <w:rsid w:val="00474108"/>
    <w:rsid w:val="0047515F"/>
    <w:rsid w:val="00475A2F"/>
    <w:rsid w:val="00475CC6"/>
    <w:rsid w:val="00481F17"/>
    <w:rsid w:val="00484C3A"/>
    <w:rsid w:val="00485724"/>
    <w:rsid w:val="0049231A"/>
    <w:rsid w:val="004943D9"/>
    <w:rsid w:val="004958D8"/>
    <w:rsid w:val="00496CE1"/>
    <w:rsid w:val="0049709C"/>
    <w:rsid w:val="0049718A"/>
    <w:rsid w:val="004A0EAE"/>
    <w:rsid w:val="004A125D"/>
    <w:rsid w:val="004A2E94"/>
    <w:rsid w:val="004A6CF8"/>
    <w:rsid w:val="004B0387"/>
    <w:rsid w:val="004B3F58"/>
    <w:rsid w:val="004B4BAB"/>
    <w:rsid w:val="004B551A"/>
    <w:rsid w:val="004B6CEE"/>
    <w:rsid w:val="004B6FE1"/>
    <w:rsid w:val="004B7F1D"/>
    <w:rsid w:val="004C40C2"/>
    <w:rsid w:val="004C5FB5"/>
    <w:rsid w:val="004C6620"/>
    <w:rsid w:val="004D45D2"/>
    <w:rsid w:val="004D5777"/>
    <w:rsid w:val="004D59C5"/>
    <w:rsid w:val="004D6B42"/>
    <w:rsid w:val="004E1C31"/>
    <w:rsid w:val="004E2700"/>
    <w:rsid w:val="004E2A0A"/>
    <w:rsid w:val="004E50FF"/>
    <w:rsid w:val="004E51F1"/>
    <w:rsid w:val="004E7665"/>
    <w:rsid w:val="004F0CB4"/>
    <w:rsid w:val="004F51DC"/>
    <w:rsid w:val="00500186"/>
    <w:rsid w:val="00502A1E"/>
    <w:rsid w:val="00502C39"/>
    <w:rsid w:val="00505186"/>
    <w:rsid w:val="0050579B"/>
    <w:rsid w:val="00506075"/>
    <w:rsid w:val="0050769F"/>
    <w:rsid w:val="00510BEE"/>
    <w:rsid w:val="00510CBF"/>
    <w:rsid w:val="00521F87"/>
    <w:rsid w:val="0052320B"/>
    <w:rsid w:val="0052377D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4033C"/>
    <w:rsid w:val="00544ADC"/>
    <w:rsid w:val="005479AD"/>
    <w:rsid w:val="00550B2D"/>
    <w:rsid w:val="00551091"/>
    <w:rsid w:val="00557342"/>
    <w:rsid w:val="0055788E"/>
    <w:rsid w:val="00557968"/>
    <w:rsid w:val="00563CCA"/>
    <w:rsid w:val="00564175"/>
    <w:rsid w:val="00564F01"/>
    <w:rsid w:val="00565891"/>
    <w:rsid w:val="00565A89"/>
    <w:rsid w:val="00566B96"/>
    <w:rsid w:val="00567480"/>
    <w:rsid w:val="00572116"/>
    <w:rsid w:val="00575983"/>
    <w:rsid w:val="00575BCC"/>
    <w:rsid w:val="00575C16"/>
    <w:rsid w:val="005769C5"/>
    <w:rsid w:val="00576FAF"/>
    <w:rsid w:val="005845E6"/>
    <w:rsid w:val="00591352"/>
    <w:rsid w:val="00595B77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9F1"/>
    <w:rsid w:val="005B5005"/>
    <w:rsid w:val="005B6D21"/>
    <w:rsid w:val="005C0991"/>
    <w:rsid w:val="005C0AD7"/>
    <w:rsid w:val="005C1109"/>
    <w:rsid w:val="005C40DD"/>
    <w:rsid w:val="005C4348"/>
    <w:rsid w:val="005C59AE"/>
    <w:rsid w:val="005D044F"/>
    <w:rsid w:val="005E0E36"/>
    <w:rsid w:val="005E150F"/>
    <w:rsid w:val="005E5B13"/>
    <w:rsid w:val="005F1127"/>
    <w:rsid w:val="005F2E6D"/>
    <w:rsid w:val="005F4721"/>
    <w:rsid w:val="005F4B32"/>
    <w:rsid w:val="005F6E3D"/>
    <w:rsid w:val="00603027"/>
    <w:rsid w:val="00605A16"/>
    <w:rsid w:val="00606BCF"/>
    <w:rsid w:val="00606E34"/>
    <w:rsid w:val="00610663"/>
    <w:rsid w:val="00612472"/>
    <w:rsid w:val="00613269"/>
    <w:rsid w:val="00614B0D"/>
    <w:rsid w:val="006150E0"/>
    <w:rsid w:val="0061519F"/>
    <w:rsid w:val="0061661B"/>
    <w:rsid w:val="00621B71"/>
    <w:rsid w:val="00623EDA"/>
    <w:rsid w:val="00624422"/>
    <w:rsid w:val="00627546"/>
    <w:rsid w:val="00631EBC"/>
    <w:rsid w:val="006320C4"/>
    <w:rsid w:val="00632FAD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2BF3"/>
    <w:rsid w:val="00652D02"/>
    <w:rsid w:val="00653F0C"/>
    <w:rsid w:val="00660BF9"/>
    <w:rsid w:val="00661572"/>
    <w:rsid w:val="00663685"/>
    <w:rsid w:val="006654DC"/>
    <w:rsid w:val="00666807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9017F"/>
    <w:rsid w:val="0069264A"/>
    <w:rsid w:val="00693665"/>
    <w:rsid w:val="00694023"/>
    <w:rsid w:val="006943D6"/>
    <w:rsid w:val="00694B9A"/>
    <w:rsid w:val="006A0C38"/>
    <w:rsid w:val="006A11CA"/>
    <w:rsid w:val="006A37AD"/>
    <w:rsid w:val="006A44C3"/>
    <w:rsid w:val="006A5E2A"/>
    <w:rsid w:val="006A64F4"/>
    <w:rsid w:val="006A6D5F"/>
    <w:rsid w:val="006B09EF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ACA"/>
    <w:rsid w:val="006E2496"/>
    <w:rsid w:val="006E328D"/>
    <w:rsid w:val="006E4CB2"/>
    <w:rsid w:val="006E5DB2"/>
    <w:rsid w:val="006E7A0E"/>
    <w:rsid w:val="006F138C"/>
    <w:rsid w:val="006F304F"/>
    <w:rsid w:val="006F47B9"/>
    <w:rsid w:val="006F5A28"/>
    <w:rsid w:val="006F79F6"/>
    <w:rsid w:val="00700177"/>
    <w:rsid w:val="00700785"/>
    <w:rsid w:val="00700E0A"/>
    <w:rsid w:val="00702244"/>
    <w:rsid w:val="00704159"/>
    <w:rsid w:val="007054E4"/>
    <w:rsid w:val="00705697"/>
    <w:rsid w:val="00706D04"/>
    <w:rsid w:val="00707727"/>
    <w:rsid w:val="00710A5C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6BA8"/>
    <w:rsid w:val="00727D5E"/>
    <w:rsid w:val="00731D59"/>
    <w:rsid w:val="00733626"/>
    <w:rsid w:val="007345F0"/>
    <w:rsid w:val="00734683"/>
    <w:rsid w:val="00734F4D"/>
    <w:rsid w:val="00734FE7"/>
    <w:rsid w:val="00735402"/>
    <w:rsid w:val="00735758"/>
    <w:rsid w:val="007367E2"/>
    <w:rsid w:val="00736806"/>
    <w:rsid w:val="00736A70"/>
    <w:rsid w:val="00740284"/>
    <w:rsid w:val="007421C1"/>
    <w:rsid w:val="0074395B"/>
    <w:rsid w:val="00743F2E"/>
    <w:rsid w:val="0074466B"/>
    <w:rsid w:val="00744866"/>
    <w:rsid w:val="00746299"/>
    <w:rsid w:val="00751CD8"/>
    <w:rsid w:val="00752765"/>
    <w:rsid w:val="0075494D"/>
    <w:rsid w:val="00755438"/>
    <w:rsid w:val="00755543"/>
    <w:rsid w:val="00756BBB"/>
    <w:rsid w:val="00756CE7"/>
    <w:rsid w:val="00756EB8"/>
    <w:rsid w:val="00757DEA"/>
    <w:rsid w:val="00765A14"/>
    <w:rsid w:val="007669E3"/>
    <w:rsid w:val="00767CD7"/>
    <w:rsid w:val="00771767"/>
    <w:rsid w:val="0077233D"/>
    <w:rsid w:val="00772CCB"/>
    <w:rsid w:val="00776FBA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6175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702"/>
    <w:rsid w:val="007F0145"/>
    <w:rsid w:val="007F30E4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1C05"/>
    <w:rsid w:val="00826EE8"/>
    <w:rsid w:val="008301DB"/>
    <w:rsid w:val="00831FB5"/>
    <w:rsid w:val="00837715"/>
    <w:rsid w:val="0084054B"/>
    <w:rsid w:val="00840984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4AC7"/>
    <w:rsid w:val="00884DA8"/>
    <w:rsid w:val="00887043"/>
    <w:rsid w:val="008924F9"/>
    <w:rsid w:val="008935EE"/>
    <w:rsid w:val="008941FD"/>
    <w:rsid w:val="00896739"/>
    <w:rsid w:val="008A1D24"/>
    <w:rsid w:val="008A214B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33B"/>
    <w:rsid w:val="008D0D14"/>
    <w:rsid w:val="008D6B07"/>
    <w:rsid w:val="008D7311"/>
    <w:rsid w:val="008E0310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50BA"/>
    <w:rsid w:val="008F75B1"/>
    <w:rsid w:val="00901101"/>
    <w:rsid w:val="00901312"/>
    <w:rsid w:val="00903CBB"/>
    <w:rsid w:val="009042F1"/>
    <w:rsid w:val="00905F90"/>
    <w:rsid w:val="0090693D"/>
    <w:rsid w:val="00906ADB"/>
    <w:rsid w:val="00907EA5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F00"/>
    <w:rsid w:val="00925275"/>
    <w:rsid w:val="009263F1"/>
    <w:rsid w:val="00927A76"/>
    <w:rsid w:val="00930697"/>
    <w:rsid w:val="00931F5A"/>
    <w:rsid w:val="0093562C"/>
    <w:rsid w:val="009379BC"/>
    <w:rsid w:val="009416B4"/>
    <w:rsid w:val="009427A4"/>
    <w:rsid w:val="00943005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42A"/>
    <w:rsid w:val="00976233"/>
    <w:rsid w:val="00977894"/>
    <w:rsid w:val="009803EF"/>
    <w:rsid w:val="00981E0C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B0900"/>
    <w:rsid w:val="009B1848"/>
    <w:rsid w:val="009B6430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F5D"/>
    <w:rsid w:val="009E4E52"/>
    <w:rsid w:val="009E5E81"/>
    <w:rsid w:val="009E6DA9"/>
    <w:rsid w:val="009E70F8"/>
    <w:rsid w:val="009E7DAC"/>
    <w:rsid w:val="009F0485"/>
    <w:rsid w:val="009F0665"/>
    <w:rsid w:val="009F18FC"/>
    <w:rsid w:val="009F1933"/>
    <w:rsid w:val="009F3A6E"/>
    <w:rsid w:val="009F41B0"/>
    <w:rsid w:val="009F4296"/>
    <w:rsid w:val="009F4349"/>
    <w:rsid w:val="009F4C51"/>
    <w:rsid w:val="009F4F69"/>
    <w:rsid w:val="009F642D"/>
    <w:rsid w:val="009F67C2"/>
    <w:rsid w:val="009F6994"/>
    <w:rsid w:val="009F7773"/>
    <w:rsid w:val="00A0196A"/>
    <w:rsid w:val="00A01EDC"/>
    <w:rsid w:val="00A0211F"/>
    <w:rsid w:val="00A04FB0"/>
    <w:rsid w:val="00A05E7B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1670"/>
    <w:rsid w:val="00A334F2"/>
    <w:rsid w:val="00A3525F"/>
    <w:rsid w:val="00A4163C"/>
    <w:rsid w:val="00A45DBB"/>
    <w:rsid w:val="00A47229"/>
    <w:rsid w:val="00A50BA6"/>
    <w:rsid w:val="00A53D2A"/>
    <w:rsid w:val="00A564D6"/>
    <w:rsid w:val="00A57757"/>
    <w:rsid w:val="00A65198"/>
    <w:rsid w:val="00A66D63"/>
    <w:rsid w:val="00A6775F"/>
    <w:rsid w:val="00A67F3A"/>
    <w:rsid w:val="00A765D0"/>
    <w:rsid w:val="00A776A0"/>
    <w:rsid w:val="00A8266D"/>
    <w:rsid w:val="00A82D2C"/>
    <w:rsid w:val="00A84FB6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638C"/>
    <w:rsid w:val="00AF4832"/>
    <w:rsid w:val="00AF7041"/>
    <w:rsid w:val="00AF7385"/>
    <w:rsid w:val="00B02A0F"/>
    <w:rsid w:val="00B0305F"/>
    <w:rsid w:val="00B11CFE"/>
    <w:rsid w:val="00B12E10"/>
    <w:rsid w:val="00B14315"/>
    <w:rsid w:val="00B17904"/>
    <w:rsid w:val="00B17DA0"/>
    <w:rsid w:val="00B21805"/>
    <w:rsid w:val="00B227A7"/>
    <w:rsid w:val="00B23EB9"/>
    <w:rsid w:val="00B24F22"/>
    <w:rsid w:val="00B32895"/>
    <w:rsid w:val="00B3717B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3F47"/>
    <w:rsid w:val="00BA4503"/>
    <w:rsid w:val="00BA67DA"/>
    <w:rsid w:val="00BA6FE3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F8E"/>
    <w:rsid w:val="00BE74ED"/>
    <w:rsid w:val="00BE7A52"/>
    <w:rsid w:val="00BE7DF1"/>
    <w:rsid w:val="00BF1805"/>
    <w:rsid w:val="00BF1B40"/>
    <w:rsid w:val="00BF22CF"/>
    <w:rsid w:val="00BF69B9"/>
    <w:rsid w:val="00C02833"/>
    <w:rsid w:val="00C036CE"/>
    <w:rsid w:val="00C0745C"/>
    <w:rsid w:val="00C11300"/>
    <w:rsid w:val="00C11996"/>
    <w:rsid w:val="00C13CF2"/>
    <w:rsid w:val="00C1450A"/>
    <w:rsid w:val="00C158D3"/>
    <w:rsid w:val="00C17A0B"/>
    <w:rsid w:val="00C17CD0"/>
    <w:rsid w:val="00C216AA"/>
    <w:rsid w:val="00C223A2"/>
    <w:rsid w:val="00C22A18"/>
    <w:rsid w:val="00C22B27"/>
    <w:rsid w:val="00C23E25"/>
    <w:rsid w:val="00C23F4A"/>
    <w:rsid w:val="00C24DC1"/>
    <w:rsid w:val="00C25244"/>
    <w:rsid w:val="00C2706B"/>
    <w:rsid w:val="00C30F28"/>
    <w:rsid w:val="00C322EF"/>
    <w:rsid w:val="00C33AC2"/>
    <w:rsid w:val="00C34267"/>
    <w:rsid w:val="00C348C1"/>
    <w:rsid w:val="00C37F8A"/>
    <w:rsid w:val="00C40AC0"/>
    <w:rsid w:val="00C40B15"/>
    <w:rsid w:val="00C40C97"/>
    <w:rsid w:val="00C416E4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3CCC"/>
    <w:rsid w:val="00C7503E"/>
    <w:rsid w:val="00C77233"/>
    <w:rsid w:val="00C7734F"/>
    <w:rsid w:val="00C800EC"/>
    <w:rsid w:val="00C83348"/>
    <w:rsid w:val="00C87B7D"/>
    <w:rsid w:val="00C906E7"/>
    <w:rsid w:val="00C91BEA"/>
    <w:rsid w:val="00C936CA"/>
    <w:rsid w:val="00C937BE"/>
    <w:rsid w:val="00C94185"/>
    <w:rsid w:val="00C95A49"/>
    <w:rsid w:val="00CA1300"/>
    <w:rsid w:val="00CA1CCB"/>
    <w:rsid w:val="00CA3C73"/>
    <w:rsid w:val="00CA4634"/>
    <w:rsid w:val="00CA4A2E"/>
    <w:rsid w:val="00CA63AD"/>
    <w:rsid w:val="00CA6817"/>
    <w:rsid w:val="00CA75DE"/>
    <w:rsid w:val="00CB41E4"/>
    <w:rsid w:val="00CB5235"/>
    <w:rsid w:val="00CB556F"/>
    <w:rsid w:val="00CB561B"/>
    <w:rsid w:val="00CC16BB"/>
    <w:rsid w:val="00CC2BD3"/>
    <w:rsid w:val="00CC4E4F"/>
    <w:rsid w:val="00CC56FE"/>
    <w:rsid w:val="00CC686B"/>
    <w:rsid w:val="00CC7290"/>
    <w:rsid w:val="00CC74BD"/>
    <w:rsid w:val="00CD0575"/>
    <w:rsid w:val="00CD2E91"/>
    <w:rsid w:val="00CD5B2D"/>
    <w:rsid w:val="00CE10AA"/>
    <w:rsid w:val="00CE56D8"/>
    <w:rsid w:val="00CE73D3"/>
    <w:rsid w:val="00CF16C0"/>
    <w:rsid w:val="00CF20EC"/>
    <w:rsid w:val="00CF26DE"/>
    <w:rsid w:val="00CF452F"/>
    <w:rsid w:val="00CF54A3"/>
    <w:rsid w:val="00CF6AE8"/>
    <w:rsid w:val="00CF79A9"/>
    <w:rsid w:val="00D00C9C"/>
    <w:rsid w:val="00D014F0"/>
    <w:rsid w:val="00D01E3D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E95"/>
    <w:rsid w:val="00D12207"/>
    <w:rsid w:val="00D136CC"/>
    <w:rsid w:val="00D156C2"/>
    <w:rsid w:val="00D15718"/>
    <w:rsid w:val="00D20B9F"/>
    <w:rsid w:val="00D2426B"/>
    <w:rsid w:val="00D305A6"/>
    <w:rsid w:val="00D3074D"/>
    <w:rsid w:val="00D324CE"/>
    <w:rsid w:val="00D335D1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605CE"/>
    <w:rsid w:val="00D6098B"/>
    <w:rsid w:val="00D6212C"/>
    <w:rsid w:val="00D626F1"/>
    <w:rsid w:val="00D6783B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408C"/>
    <w:rsid w:val="00D84E11"/>
    <w:rsid w:val="00D85BDD"/>
    <w:rsid w:val="00D91315"/>
    <w:rsid w:val="00D9235E"/>
    <w:rsid w:val="00D941D3"/>
    <w:rsid w:val="00D9482A"/>
    <w:rsid w:val="00D94E41"/>
    <w:rsid w:val="00D956E9"/>
    <w:rsid w:val="00D964B9"/>
    <w:rsid w:val="00DA0224"/>
    <w:rsid w:val="00DA4BAE"/>
    <w:rsid w:val="00DB1C2F"/>
    <w:rsid w:val="00DB5298"/>
    <w:rsid w:val="00DB5D19"/>
    <w:rsid w:val="00DB6596"/>
    <w:rsid w:val="00DC138B"/>
    <w:rsid w:val="00DC22C9"/>
    <w:rsid w:val="00DC5069"/>
    <w:rsid w:val="00DD2115"/>
    <w:rsid w:val="00DD3C4A"/>
    <w:rsid w:val="00DD43D2"/>
    <w:rsid w:val="00DD79BA"/>
    <w:rsid w:val="00DE15B8"/>
    <w:rsid w:val="00DE1D08"/>
    <w:rsid w:val="00DE257F"/>
    <w:rsid w:val="00DE2BAD"/>
    <w:rsid w:val="00DE5C1E"/>
    <w:rsid w:val="00DF052A"/>
    <w:rsid w:val="00DF07F0"/>
    <w:rsid w:val="00DF6F79"/>
    <w:rsid w:val="00DF7DB8"/>
    <w:rsid w:val="00E00C90"/>
    <w:rsid w:val="00E02525"/>
    <w:rsid w:val="00E02A7A"/>
    <w:rsid w:val="00E02DF6"/>
    <w:rsid w:val="00E04053"/>
    <w:rsid w:val="00E074AC"/>
    <w:rsid w:val="00E10102"/>
    <w:rsid w:val="00E13084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25DF"/>
    <w:rsid w:val="00E4406B"/>
    <w:rsid w:val="00E4498C"/>
    <w:rsid w:val="00E4521F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461D"/>
    <w:rsid w:val="00E748E6"/>
    <w:rsid w:val="00E7605B"/>
    <w:rsid w:val="00E762FA"/>
    <w:rsid w:val="00E80090"/>
    <w:rsid w:val="00E80743"/>
    <w:rsid w:val="00E817AB"/>
    <w:rsid w:val="00E84B1C"/>
    <w:rsid w:val="00E85E72"/>
    <w:rsid w:val="00E86949"/>
    <w:rsid w:val="00E87940"/>
    <w:rsid w:val="00E92315"/>
    <w:rsid w:val="00EA1210"/>
    <w:rsid w:val="00EA2806"/>
    <w:rsid w:val="00EA3D93"/>
    <w:rsid w:val="00EA597B"/>
    <w:rsid w:val="00EA5C53"/>
    <w:rsid w:val="00EA6459"/>
    <w:rsid w:val="00EA68E0"/>
    <w:rsid w:val="00EA7F20"/>
    <w:rsid w:val="00EB215D"/>
    <w:rsid w:val="00EB2B10"/>
    <w:rsid w:val="00EB4098"/>
    <w:rsid w:val="00EB4AC5"/>
    <w:rsid w:val="00EB769A"/>
    <w:rsid w:val="00EB7C6C"/>
    <w:rsid w:val="00EC186C"/>
    <w:rsid w:val="00EC1E9E"/>
    <w:rsid w:val="00EC1F7F"/>
    <w:rsid w:val="00EC2376"/>
    <w:rsid w:val="00EC2767"/>
    <w:rsid w:val="00EC3727"/>
    <w:rsid w:val="00EC5D47"/>
    <w:rsid w:val="00EC5EA7"/>
    <w:rsid w:val="00EC66B2"/>
    <w:rsid w:val="00EC7510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150E"/>
    <w:rsid w:val="00F15EEF"/>
    <w:rsid w:val="00F16FFD"/>
    <w:rsid w:val="00F24244"/>
    <w:rsid w:val="00F362B0"/>
    <w:rsid w:val="00F37B06"/>
    <w:rsid w:val="00F37F14"/>
    <w:rsid w:val="00F417F1"/>
    <w:rsid w:val="00F43238"/>
    <w:rsid w:val="00F4385B"/>
    <w:rsid w:val="00F4437C"/>
    <w:rsid w:val="00F444FE"/>
    <w:rsid w:val="00F46E53"/>
    <w:rsid w:val="00F536A7"/>
    <w:rsid w:val="00F55823"/>
    <w:rsid w:val="00F55A67"/>
    <w:rsid w:val="00F57B00"/>
    <w:rsid w:val="00F63946"/>
    <w:rsid w:val="00F63A54"/>
    <w:rsid w:val="00F65549"/>
    <w:rsid w:val="00F663CE"/>
    <w:rsid w:val="00F6798A"/>
    <w:rsid w:val="00F7231B"/>
    <w:rsid w:val="00F75915"/>
    <w:rsid w:val="00F76E0E"/>
    <w:rsid w:val="00F770C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48FC"/>
    <w:rsid w:val="00FB53B6"/>
    <w:rsid w:val="00FB6746"/>
    <w:rsid w:val="00FB7080"/>
    <w:rsid w:val="00FC100E"/>
    <w:rsid w:val="00FD0E3C"/>
    <w:rsid w:val="00FD31C3"/>
    <w:rsid w:val="00FD4C01"/>
    <w:rsid w:val="00FD5AD3"/>
    <w:rsid w:val="00FD5D0E"/>
    <w:rsid w:val="00FD5E6B"/>
    <w:rsid w:val="00FD6015"/>
    <w:rsid w:val="00FE0DC4"/>
    <w:rsid w:val="00FE2895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668A6A71-DFDE-C247-ABC3-C68C042B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0</TotalTime>
  <Pages>2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3</cp:revision>
  <cp:lastPrinted>2024-02-22T00:58:00Z</cp:lastPrinted>
  <dcterms:created xsi:type="dcterms:W3CDTF">2024-02-22T00:58:00Z</dcterms:created>
  <dcterms:modified xsi:type="dcterms:W3CDTF">2024-02-22T00:58:00Z</dcterms:modified>
</cp:coreProperties>
</file>