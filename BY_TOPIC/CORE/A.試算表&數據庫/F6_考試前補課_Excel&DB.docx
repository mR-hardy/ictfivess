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6AF22" w14:textId="6500FC4A" w:rsidR="0084054B" w:rsidRPr="00BF22CF" w:rsidRDefault="00127070" w:rsidP="000E1D7E">
      <w:pPr>
        <w:spacing w:line="360" w:lineRule="auto"/>
        <w:rPr>
          <w:rFonts w:ascii="Times New Roman" w:eastAsiaTheme="minorEastAsia" w:hAnsi="Times New Roman"/>
          <w:i/>
          <w:iCs/>
        </w:rPr>
      </w:pPr>
      <w:r>
        <w:rPr>
          <w:rFonts w:ascii="Times New Roman" w:eastAsiaTheme="minorEastAsia" w:hAnsi="Times New Roman" w:hint="eastAsia"/>
          <w:b/>
          <w:sz w:val="24"/>
          <w:szCs w:val="24"/>
        </w:rPr>
        <w:t>主修</w:t>
      </w:r>
      <w:r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>
        <w:rPr>
          <w:rFonts w:ascii="Times New Roman" w:eastAsiaTheme="minorEastAsia" w:hAnsi="Times New Roman"/>
          <w:b/>
          <w:sz w:val="24"/>
          <w:szCs w:val="24"/>
        </w:rPr>
        <w:t>--</w:t>
      </w:r>
      <w:r>
        <w:rPr>
          <w:rFonts w:ascii="Times New Roman" w:eastAsiaTheme="minorEastAsia" w:hAnsi="Times New Roman" w:hint="eastAsia"/>
          <w:b/>
          <w:sz w:val="24"/>
          <w:szCs w:val="24"/>
        </w:rPr>
        <w:t>EXCEL</w:t>
      </w:r>
      <w:r>
        <w:rPr>
          <w:rFonts w:ascii="Times New Roman" w:eastAsiaTheme="minorEastAsia" w:hAnsi="Times New Roman"/>
          <w:b/>
          <w:sz w:val="24"/>
          <w:szCs w:val="24"/>
        </w:rPr>
        <w:t xml:space="preserve"> &amp; </w:t>
      </w:r>
      <w:r>
        <w:rPr>
          <w:rFonts w:ascii="Times New Roman" w:eastAsiaTheme="minorEastAsia" w:hAnsi="Times New Roman" w:hint="eastAsia"/>
          <w:b/>
          <w:sz w:val="24"/>
          <w:szCs w:val="24"/>
        </w:rPr>
        <w:t>數據庫</w:t>
      </w:r>
    </w:p>
    <w:p w14:paraId="2A6CB50D" w14:textId="614E4BEB" w:rsidR="00532856" w:rsidRDefault="006D5571" w:rsidP="000E1D7E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u w:val="single"/>
        </w:rPr>
      </w:pPr>
      <w:r w:rsidRPr="001E17A2">
        <w:rPr>
          <w:rFonts w:ascii="Times New Roman" w:eastAsiaTheme="minorEastAsia" w:hAnsi="Times New Roman"/>
        </w:rPr>
        <w:t xml:space="preserve">Name: 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  <w:r w:rsidRPr="001E17A2">
        <w:rPr>
          <w:rFonts w:ascii="Times New Roman" w:eastAsiaTheme="minorEastAsia" w:hAnsi="Times New Roman"/>
        </w:rPr>
        <w:t xml:space="preserve"> </w:t>
      </w:r>
      <w:proofErr w:type="gramStart"/>
      <w:r w:rsidRPr="001E17A2">
        <w:rPr>
          <w:rFonts w:ascii="Times New Roman" w:eastAsiaTheme="minorEastAsia" w:hAnsi="Times New Roman"/>
        </w:rPr>
        <w:t xml:space="preserve">(  </w:t>
      </w:r>
      <w:proofErr w:type="gramEnd"/>
      <w:r w:rsidRPr="001E17A2">
        <w:rPr>
          <w:rFonts w:ascii="Times New Roman" w:eastAsiaTheme="minorEastAsia" w:hAnsi="Times New Roman"/>
        </w:rPr>
        <w:t xml:space="preserve">      )</w:t>
      </w:r>
      <w:r w:rsidRPr="001E17A2">
        <w:rPr>
          <w:rFonts w:ascii="Times New Roman" w:eastAsiaTheme="minorEastAsia" w:hAnsi="Times New Roman"/>
        </w:rPr>
        <w:tab/>
        <w:t>Class: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</w:p>
    <w:p w14:paraId="26E98B28" w14:textId="1F9A3057" w:rsidR="00064F0F" w:rsidRPr="001E17A2" w:rsidRDefault="00064F0F" w:rsidP="00064F0F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jc w:val="center"/>
        <w:rPr>
          <w:rFonts w:ascii="Times New Roman" w:eastAsiaTheme="minorEastAsia" w:hAnsi="Times New Roman"/>
          <w:u w:val="single"/>
        </w:rPr>
      </w:pPr>
      <w:r>
        <w:rPr>
          <w:b/>
          <w:bCs/>
          <w:i/>
          <w:iCs/>
          <w:noProof/>
          <w:sz w:val="28"/>
          <w:szCs w:val="28"/>
          <w:u w:val="single"/>
        </w:rPr>
        <w:drawing>
          <wp:anchor distT="0" distB="0" distL="114300" distR="114300" simplePos="0" relativeHeight="251663360" behindDoc="0" locked="0" layoutInCell="1" allowOverlap="1" wp14:anchorId="21E0FCCA" wp14:editId="75B59B7A">
            <wp:simplePos x="0" y="0"/>
            <wp:positionH relativeFrom="column">
              <wp:posOffset>-314960</wp:posOffset>
            </wp:positionH>
            <wp:positionV relativeFrom="paragraph">
              <wp:posOffset>746125</wp:posOffset>
            </wp:positionV>
            <wp:extent cx="6876415" cy="6826250"/>
            <wp:effectExtent l="0" t="0" r="0" b="6350"/>
            <wp:wrapTopAndBottom/>
            <wp:docPr id="1528034926" name="Picture 5" descr="A paper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34926" name="Picture 5" descr="A paper with text and number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6415" cy="682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</w:t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8</w:t>
      </w:r>
    </w:p>
    <w:p w14:paraId="7F5647FB" w14:textId="34724A53" w:rsidR="008A56E6" w:rsidRDefault="00127070" w:rsidP="00127070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 w:rsidRPr="00127070">
        <w:rPr>
          <w:b/>
          <w:bCs/>
          <w:i/>
          <w:i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58240" behindDoc="0" locked="0" layoutInCell="1" allowOverlap="1" wp14:anchorId="3D5593C4" wp14:editId="35ED01FF">
            <wp:simplePos x="0" y="0"/>
            <wp:positionH relativeFrom="column">
              <wp:posOffset>-314960</wp:posOffset>
            </wp:positionH>
            <wp:positionV relativeFrom="paragraph">
              <wp:posOffset>507365</wp:posOffset>
            </wp:positionV>
            <wp:extent cx="6701790" cy="7747000"/>
            <wp:effectExtent l="0" t="0" r="3810" b="0"/>
            <wp:wrapTopAndBottom/>
            <wp:docPr id="624977479" name="Picture 1" descr="A paper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77479" name="Picture 1" descr="A paper with text and number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01790" cy="774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019</w:t>
      </w:r>
    </w:p>
    <w:p w14:paraId="316933D3" w14:textId="238DBF3D" w:rsidR="00064F0F" w:rsidRDefault="00064F0F" w:rsidP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60288" behindDoc="0" locked="0" layoutInCell="1" allowOverlap="1" wp14:anchorId="0DE99C79" wp14:editId="10032592">
            <wp:simplePos x="0" y="0"/>
            <wp:positionH relativeFrom="column">
              <wp:posOffset>-523240</wp:posOffset>
            </wp:positionH>
            <wp:positionV relativeFrom="paragraph">
              <wp:posOffset>39370</wp:posOffset>
            </wp:positionV>
            <wp:extent cx="6868160" cy="8418830"/>
            <wp:effectExtent l="0" t="0" r="2540" b="1270"/>
            <wp:wrapTopAndBottom/>
            <wp:docPr id="593365523" name="Picture 2" descr="A paper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65523" name="Picture 2" descr="A paper with text on i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68160" cy="8418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029E7C" w14:textId="1368AAB2" w:rsidR="00127070" w:rsidRDefault="00127070" w:rsidP="00064F0F">
      <w:pPr>
        <w:spacing w:line="360" w:lineRule="auto"/>
        <w:jc w:val="center"/>
        <w:rPr>
          <w:rFonts w:ascii="Times New Roman" w:eastAsiaTheme="minorEastAsia" w:hAnsi="Times New Roman"/>
          <w:bCs/>
          <w:sz w:val="22"/>
          <w:szCs w:val="22"/>
        </w:rPr>
      </w:pPr>
      <w:r w:rsidRPr="00064F0F">
        <w:rPr>
          <w:rFonts w:ascii="Times New Roman" w:eastAsiaTheme="minorEastAsia" w:hAnsi="Times New Roman"/>
          <w:sz w:val="22"/>
          <w:szCs w:val="22"/>
        </w:rPr>
        <w:br w:type="page"/>
      </w:r>
      <w:r w:rsidR="00064F0F"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59264" behindDoc="0" locked="0" layoutInCell="1" allowOverlap="1" wp14:anchorId="147D6A26" wp14:editId="7A9F0A38">
            <wp:simplePos x="0" y="0"/>
            <wp:positionH relativeFrom="column">
              <wp:posOffset>-356870</wp:posOffset>
            </wp:positionH>
            <wp:positionV relativeFrom="paragraph">
              <wp:posOffset>434340</wp:posOffset>
            </wp:positionV>
            <wp:extent cx="6868160" cy="8304530"/>
            <wp:effectExtent l="0" t="0" r="2540" b="1270"/>
            <wp:wrapTopAndBottom/>
            <wp:docPr id="1277720130" name="Picture 3" descr="A paper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20130" name="Picture 3" descr="A paper with text and number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68160" cy="830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202</w:t>
      </w:r>
      <w:r w:rsidR="00064F0F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1</w:t>
      </w:r>
    </w:p>
    <w:p w14:paraId="7F275697" w14:textId="77777777" w:rsidR="00064F0F" w:rsidRDefault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4A9A9BF5" w14:textId="65202D65" w:rsidR="00064F0F" w:rsidRDefault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62336" behindDoc="0" locked="0" layoutInCell="1" allowOverlap="1" wp14:anchorId="1E7A7B12" wp14:editId="44497362">
            <wp:simplePos x="0" y="0"/>
            <wp:positionH relativeFrom="column">
              <wp:posOffset>-311727</wp:posOffset>
            </wp:positionH>
            <wp:positionV relativeFrom="paragraph">
              <wp:posOffset>404</wp:posOffset>
            </wp:positionV>
            <wp:extent cx="6670675" cy="8832215"/>
            <wp:effectExtent l="0" t="0" r="0" b="0"/>
            <wp:wrapTopAndBottom/>
            <wp:docPr id="1348847939" name="Picture 4" descr="A paper with a number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47939" name="Picture 4" descr="A paper with a number and numbers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0675" cy="883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224FC257" w14:textId="6BE72187" w:rsidR="00064F0F" w:rsidRDefault="00064F0F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66432" behindDoc="0" locked="0" layoutInCell="1" allowOverlap="1" wp14:anchorId="5CBDA582" wp14:editId="34D26F72">
            <wp:simplePos x="0" y="0"/>
            <wp:positionH relativeFrom="column">
              <wp:posOffset>-335915</wp:posOffset>
            </wp:positionH>
            <wp:positionV relativeFrom="paragraph">
              <wp:posOffset>424180</wp:posOffset>
            </wp:positionV>
            <wp:extent cx="6577330" cy="8409940"/>
            <wp:effectExtent l="0" t="0" r="1270" b="0"/>
            <wp:wrapTopAndBottom/>
            <wp:docPr id="568800153" name="Picture 6" descr="A paper with a chart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00153" name="Picture 6" descr="A paper with a chart and numbers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7330" cy="840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707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</w:t>
      </w:r>
      <w:r w:rsidRPr="0012707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0</w:t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t>22</w:t>
      </w:r>
    </w:p>
    <w:p w14:paraId="16BF6C2C" w14:textId="48DB7B1E" w:rsidR="00064F0F" w:rsidRDefault="00064F0F" w:rsidP="00064F0F">
      <w:pPr>
        <w:pStyle w:val="ListParagraph"/>
        <w:spacing w:line="480" w:lineRule="auto"/>
        <w:ind w:left="360"/>
        <w:jc w:val="center"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noProof/>
          <w:sz w:val="22"/>
          <w:szCs w:val="22"/>
        </w:rPr>
        <w:lastRenderedPageBreak/>
        <w:drawing>
          <wp:anchor distT="0" distB="0" distL="114300" distR="114300" simplePos="0" relativeHeight="251667456" behindDoc="0" locked="0" layoutInCell="1" allowOverlap="1" wp14:anchorId="66C0A9AC" wp14:editId="10195931">
            <wp:simplePos x="0" y="0"/>
            <wp:positionH relativeFrom="column">
              <wp:posOffset>-356870</wp:posOffset>
            </wp:positionH>
            <wp:positionV relativeFrom="paragraph">
              <wp:posOffset>112395</wp:posOffset>
            </wp:positionV>
            <wp:extent cx="6856730" cy="8001000"/>
            <wp:effectExtent l="0" t="0" r="1270" b="0"/>
            <wp:wrapTopAndBottom/>
            <wp:docPr id="1130160324" name="Picture 7" descr="A paper with text and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160324" name="Picture 7" descr="A paper with text and image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673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372A6B" w14:textId="377F7987" w:rsidR="00064F0F" w:rsidRDefault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  <w:r>
        <w:rPr>
          <w:rFonts w:ascii="Times New Roman" w:eastAsiaTheme="minorEastAsia" w:hAnsi="Times New Roman"/>
          <w:bCs/>
          <w:sz w:val="22"/>
          <w:szCs w:val="22"/>
        </w:rPr>
        <w:br w:type="page"/>
      </w:r>
    </w:p>
    <w:p w14:paraId="23292FEB" w14:textId="77777777" w:rsidR="00064F0F" w:rsidRDefault="00064F0F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p w14:paraId="7DE8D106" w14:textId="301E98AA" w:rsidR="001F1843" w:rsidRPr="009C377B" w:rsidRDefault="00064F0F" w:rsidP="00303BB4">
      <w:pPr>
        <w:pStyle w:val="ListParagraph"/>
        <w:spacing w:line="480" w:lineRule="auto"/>
        <w:ind w:left="360"/>
        <w:rPr>
          <w:rFonts w:ascii="Times New Roman" w:eastAsiaTheme="minorEastAsia" w:hAnsi="Times New Roman"/>
          <w:b/>
          <w:sz w:val="22"/>
          <w:szCs w:val="22"/>
          <w:lang w:eastAsia="zh-CN"/>
        </w:rPr>
      </w:pPr>
      <w:r>
        <w:rPr>
          <w:rFonts w:ascii="Times New Roman" w:eastAsiaTheme="minorEastAsia" w:hAnsi="Times New Roman"/>
          <w:b/>
          <w:noProof/>
          <w:sz w:val="22"/>
          <w:szCs w:val="22"/>
          <w:lang w:eastAsia="zh-CN"/>
        </w:rPr>
        <w:drawing>
          <wp:inline distT="0" distB="0" distL="0" distR="0" wp14:anchorId="20D38202" wp14:editId="47BFB164">
            <wp:extent cx="6120130" cy="3540125"/>
            <wp:effectExtent l="0" t="0" r="1270" b="3175"/>
            <wp:docPr id="1634898605" name="Picture 8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98605" name="Picture 8" descr="A white text with black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843" w:rsidRPr="009C377B" w:rsidSect="002E1CA1">
      <w:headerReference w:type="default" r:id="rId17"/>
      <w:footerReference w:type="default" r:id="rId18"/>
      <w:pgSz w:w="11906" w:h="16838" w:code="9"/>
      <w:pgMar w:top="1134" w:right="1134" w:bottom="851" w:left="1134" w:header="851" w:footer="6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3CD8E" w14:textId="77777777" w:rsidR="00D11D83" w:rsidRDefault="00D11D83">
      <w:r>
        <w:separator/>
      </w:r>
    </w:p>
  </w:endnote>
  <w:endnote w:type="continuationSeparator" w:id="0">
    <w:p w14:paraId="202257A6" w14:textId="77777777" w:rsidR="00D11D83" w:rsidRDefault="00D11D83">
      <w:r>
        <w:continuationSeparator/>
      </w:r>
    </w:p>
  </w:endnote>
  <w:endnote w:type="continuationNotice" w:id="1">
    <w:p w14:paraId="0D49D880" w14:textId="77777777" w:rsidR="00D11D83" w:rsidRDefault="00D11D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dobe 楷体 Std R">
    <w:panose1 w:val="020B0604020202020204"/>
    <w:charset w:val="80"/>
    <w:family w:val="roman"/>
    <w:notTrueType/>
    <w:pitch w:val="variable"/>
    <w:sig w:usb0="00000207" w:usb1="0A0F1810" w:usb2="00000016" w:usb3="00000000" w:csb0="0006000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ew Peninim MT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49A09" w14:textId="09679FAC" w:rsidR="00CC56FE" w:rsidRDefault="00E10102" w:rsidP="00E10102">
    <w:pPr>
      <w:pStyle w:val="Footer"/>
      <w:rPr>
        <w:sz w:val="16"/>
      </w:rPr>
    </w:pPr>
    <w:r>
      <w:rPr>
        <w:rFonts w:hint="eastAsia"/>
        <w:sz w:val="16"/>
      </w:rPr>
      <w:t xml:space="preserve"> </w:t>
    </w:r>
    <w:r w:rsidR="00127070">
      <w:rPr>
        <w:rFonts w:hint="eastAsia"/>
        <w:sz w:val="16"/>
      </w:rPr>
      <w:t>衝刺筆記</w:t>
    </w:r>
    <w:r>
      <w:rPr>
        <w:sz w:val="16"/>
      </w:rPr>
      <w:t xml:space="preserve">                                                                                                     </w:t>
    </w:r>
    <w:r w:rsidR="00236273">
      <w:rPr>
        <w:sz w:val="16"/>
      </w:rPr>
      <w:t xml:space="preserve">                                         </w:t>
    </w:r>
    <w:r w:rsidR="00CC56FE">
      <w:rPr>
        <w:rFonts w:hint="eastAsia"/>
        <w:sz w:val="16"/>
      </w:rPr>
      <w:t xml:space="preserve">Page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PAGE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1</w:t>
    </w:r>
    <w:r w:rsidR="00CC56FE">
      <w:rPr>
        <w:rStyle w:val="PageNumber"/>
        <w:sz w:val="16"/>
      </w:rPr>
      <w:fldChar w:fldCharType="end"/>
    </w:r>
    <w:r w:rsidR="00CC56FE">
      <w:rPr>
        <w:rStyle w:val="PageNumber"/>
        <w:rFonts w:hint="eastAsia"/>
        <w:sz w:val="16"/>
      </w:rPr>
      <w:t xml:space="preserve"> of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NUMPAGES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2</w:t>
    </w:r>
    <w:r w:rsidR="00CC56FE"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4784F8" w14:textId="77777777" w:rsidR="00D11D83" w:rsidRDefault="00D11D83">
      <w:r>
        <w:separator/>
      </w:r>
    </w:p>
  </w:footnote>
  <w:footnote w:type="continuationSeparator" w:id="0">
    <w:p w14:paraId="01F7EB86" w14:textId="77777777" w:rsidR="00D11D83" w:rsidRDefault="00D11D83">
      <w:r>
        <w:continuationSeparator/>
      </w:r>
    </w:p>
  </w:footnote>
  <w:footnote w:type="continuationNotice" w:id="1">
    <w:p w14:paraId="3D255775" w14:textId="77777777" w:rsidR="00D11D83" w:rsidRDefault="00D11D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04ADF" w14:textId="40AFE246" w:rsidR="00CC56FE" w:rsidRPr="003D3572" w:rsidRDefault="003D3572" w:rsidP="00C036CE">
    <w:pPr>
      <w:pStyle w:val="Header"/>
      <w:tabs>
        <w:tab w:val="clear" w:pos="4153"/>
        <w:tab w:val="clear" w:pos="8306"/>
        <w:tab w:val="center" w:pos="3686"/>
        <w:tab w:val="right" w:pos="9639"/>
      </w:tabs>
      <w:rPr>
        <w:rFonts w:eastAsia="SimSun"/>
        <w:b/>
        <w:lang w:eastAsia="zh-CN"/>
      </w:rPr>
    </w:pPr>
    <w:r>
      <w:rPr>
        <w:b/>
      </w:rPr>
      <w:t>De La Salle Secondary School</w:t>
    </w:r>
    <w:r w:rsidR="00CC56FE" w:rsidRPr="004A0EAE">
      <w:rPr>
        <w:rFonts w:hint="eastAsia"/>
      </w:rPr>
      <w:tab/>
    </w:r>
    <w:r w:rsidR="00CC56FE" w:rsidRPr="004A0EAE">
      <w:rPr>
        <w:rFonts w:hint="eastAsia"/>
      </w:rPr>
      <w:tab/>
    </w:r>
    <w:r w:rsidR="00CC56FE">
      <w:rPr>
        <w:b/>
      </w:rPr>
      <w:t xml:space="preserve">Form </w:t>
    </w:r>
    <w:r w:rsidR="00127070">
      <w:rPr>
        <w:b/>
      </w:rPr>
      <w:t>6</w:t>
    </w:r>
    <w:r>
      <w:rPr>
        <w:rFonts w:ascii="SimSun" w:eastAsia="SimSun" w:hAnsi="SimSun" w:hint="eastAsia"/>
        <w:b/>
      </w:rPr>
      <w:t>資訊及通訊科技</w:t>
    </w:r>
    <w:r w:rsidR="00CC56FE" w:rsidRPr="004D45D2">
      <w:rPr>
        <w:b/>
      </w:rPr>
      <w:t xml:space="preserve"> </w:t>
    </w:r>
  </w:p>
  <w:p w14:paraId="7B152C18" w14:textId="5DE0D76A" w:rsidR="00CC56FE" w:rsidRPr="00EC2767" w:rsidRDefault="00127070">
    <w:pPr>
      <w:pStyle w:val="Header"/>
      <w:pBdr>
        <w:between w:val="thinThickSmallGap" w:sz="24" w:space="1" w:color="auto"/>
      </w:pBdr>
      <w:tabs>
        <w:tab w:val="clear" w:pos="4153"/>
        <w:tab w:val="clear" w:pos="8306"/>
        <w:tab w:val="center" w:pos="4800"/>
        <w:tab w:val="right" w:pos="9100"/>
      </w:tabs>
      <w:wordWrap w:val="0"/>
      <w:jc w:val="right"/>
      <w:rPr>
        <w:rFonts w:eastAsiaTheme="minorEastAsia"/>
        <w:sz w:val="22"/>
      </w:rPr>
    </w:pPr>
    <w:r>
      <w:rPr>
        <w:rFonts w:eastAsiaTheme="minorEastAsia" w:hint="eastAsia"/>
        <w:sz w:val="22"/>
      </w:rPr>
      <w:t>考試衝刺筆記</w:t>
    </w:r>
  </w:p>
  <w:p w14:paraId="764981D0" w14:textId="311004AF" w:rsidR="00CC56FE" w:rsidRPr="00CA4A2E" w:rsidRDefault="00CC56FE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4DCD"/>
    <w:multiLevelType w:val="hybridMultilevel"/>
    <w:tmpl w:val="E1B20F2C"/>
    <w:lvl w:ilvl="0" w:tplc="A7FE3560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53E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5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60217FF"/>
    <w:multiLevelType w:val="hybridMultilevel"/>
    <w:tmpl w:val="7586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521A4"/>
    <w:multiLevelType w:val="hybridMultilevel"/>
    <w:tmpl w:val="6120A4CE"/>
    <w:lvl w:ilvl="0" w:tplc="AD2E520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511639"/>
    <w:multiLevelType w:val="hybridMultilevel"/>
    <w:tmpl w:val="8B12C122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FFF68CE"/>
    <w:multiLevelType w:val="hybridMultilevel"/>
    <w:tmpl w:val="E594238E"/>
    <w:lvl w:ilvl="0" w:tplc="4B22EF9E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F42E66">
      <w:start w:val="5984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D1871B4">
      <w:start w:val="5984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09CCF1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9A088E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0AAA3C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036627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F480532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92AE8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1970E91"/>
    <w:multiLevelType w:val="hybridMultilevel"/>
    <w:tmpl w:val="A7ACEA28"/>
    <w:lvl w:ilvl="0" w:tplc="3C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76F94"/>
    <w:multiLevelType w:val="multilevel"/>
    <w:tmpl w:val="BE0A2E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5407CC0"/>
    <w:multiLevelType w:val="hybridMultilevel"/>
    <w:tmpl w:val="670475A6"/>
    <w:lvl w:ilvl="0" w:tplc="B7BAF470">
      <w:start w:val="1"/>
      <w:numFmt w:val="lowerRoman"/>
      <w:lvlText w:val="(%1)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9311523"/>
    <w:multiLevelType w:val="hybridMultilevel"/>
    <w:tmpl w:val="1B96C460"/>
    <w:lvl w:ilvl="0" w:tplc="74929C36">
      <w:start w:val="2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35BF0"/>
    <w:multiLevelType w:val="hybridMultilevel"/>
    <w:tmpl w:val="8F10C108"/>
    <w:lvl w:ilvl="0" w:tplc="0076F7EA">
      <w:start w:val="2"/>
      <w:numFmt w:val="taiwaneseCountingThousand"/>
      <w:lvlText w:val="%1、"/>
      <w:lvlJc w:val="left"/>
      <w:pPr>
        <w:ind w:left="440" w:hanging="440"/>
      </w:pPr>
      <w:rPr>
        <w:rFonts w:eastAsia="Adobe 楷体 Std R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0E7463"/>
    <w:multiLevelType w:val="hybridMultilevel"/>
    <w:tmpl w:val="46C09A22"/>
    <w:lvl w:ilvl="0" w:tplc="9592754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4E421C"/>
    <w:multiLevelType w:val="hybridMultilevel"/>
    <w:tmpl w:val="8B4EA4F6"/>
    <w:lvl w:ilvl="0" w:tplc="1C16F4C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254854"/>
    <w:multiLevelType w:val="hybridMultilevel"/>
    <w:tmpl w:val="F0E042E8"/>
    <w:lvl w:ilvl="0" w:tplc="6AB41D0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171CD"/>
    <w:multiLevelType w:val="hybridMultilevel"/>
    <w:tmpl w:val="01EC1AF2"/>
    <w:lvl w:ilvl="0" w:tplc="7BCA5F1A">
      <w:start w:val="1"/>
      <w:numFmt w:val="decimal"/>
      <w:lvlText w:val="%1."/>
      <w:lvlJc w:val="left"/>
      <w:pPr>
        <w:ind w:left="360" w:hanging="360"/>
      </w:pPr>
      <w:rPr>
        <w:rFonts w:ascii="PMingLiU" w:eastAsia="SimSun" w:hAnsi="PMingLiU" w:cs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F8248D3"/>
    <w:multiLevelType w:val="hybridMultilevel"/>
    <w:tmpl w:val="2DA0DC78"/>
    <w:lvl w:ilvl="0" w:tplc="A2A29B6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1CB380">
      <w:start w:val="439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22D3E">
      <w:start w:val="439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0C62C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BC27A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626103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0AA9BB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DEE71AE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EB40A2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31611C14"/>
    <w:multiLevelType w:val="hybridMultilevel"/>
    <w:tmpl w:val="AD0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01FCF"/>
    <w:multiLevelType w:val="hybridMultilevel"/>
    <w:tmpl w:val="170C7936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61D3C07"/>
    <w:multiLevelType w:val="hybridMultilevel"/>
    <w:tmpl w:val="7046CF56"/>
    <w:lvl w:ilvl="0" w:tplc="080C0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C95EE1"/>
    <w:multiLevelType w:val="hybridMultilevel"/>
    <w:tmpl w:val="4F26CE7C"/>
    <w:lvl w:ilvl="0" w:tplc="1A7C58F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68868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A57A8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7A7660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CCC5A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34D46E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7454F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0902FB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3E16C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3C001911"/>
    <w:multiLevelType w:val="hybridMultilevel"/>
    <w:tmpl w:val="896C5760"/>
    <w:lvl w:ilvl="0" w:tplc="0D40B732">
      <w:start w:val="3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07385"/>
    <w:multiLevelType w:val="multilevel"/>
    <w:tmpl w:val="68AACDFE"/>
    <w:styleLink w:val="1"/>
    <w:lvl w:ilvl="0">
      <w:start w:val="1"/>
      <w:numFmt w:val="upperLetter"/>
      <w:lvlText w:val="%1."/>
      <w:lvlJc w:val="left"/>
      <w:pPr>
        <w:ind w:left="840" w:hanging="48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3D483308"/>
    <w:multiLevelType w:val="hybridMultilevel"/>
    <w:tmpl w:val="09AA225A"/>
    <w:lvl w:ilvl="0" w:tplc="3E5E2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0B8228F"/>
    <w:multiLevelType w:val="hybridMultilevel"/>
    <w:tmpl w:val="1E68C5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CEB0E764">
      <w:start w:val="1"/>
      <w:numFmt w:val="bullet"/>
      <w:lvlText w:val=""/>
      <w:lvlJc w:val="left"/>
      <w:pPr>
        <w:ind w:left="622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5410BC8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49B20089"/>
    <w:multiLevelType w:val="hybridMultilevel"/>
    <w:tmpl w:val="5BBEFC64"/>
    <w:lvl w:ilvl="0" w:tplc="1E54DBFA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F54805"/>
    <w:multiLevelType w:val="hybridMultilevel"/>
    <w:tmpl w:val="406A83C6"/>
    <w:lvl w:ilvl="0" w:tplc="50CE589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D94CA6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4FAE7A24"/>
    <w:multiLevelType w:val="hybridMultilevel"/>
    <w:tmpl w:val="C99AB268"/>
    <w:lvl w:ilvl="0" w:tplc="D514E65A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01A351E"/>
    <w:multiLevelType w:val="hybridMultilevel"/>
    <w:tmpl w:val="15AE2D98"/>
    <w:lvl w:ilvl="0" w:tplc="AE4ABB8A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2E73F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F6FED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206B04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19EEBC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D47796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CAE525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C4B5E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CAC10D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51143B88"/>
    <w:multiLevelType w:val="hybridMultilevel"/>
    <w:tmpl w:val="59964D3E"/>
    <w:lvl w:ilvl="0" w:tplc="56D48434">
      <w:start w:val="80"/>
      <w:numFmt w:val="bullet"/>
      <w:lvlText w:val=""/>
      <w:lvlJc w:val="left"/>
      <w:pPr>
        <w:ind w:left="360" w:hanging="360"/>
      </w:pPr>
      <w:rPr>
        <w:rFonts w:ascii="Wingdings" w:eastAsia="PMingLiU" w:hAnsi="Wingdings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1847F17"/>
    <w:multiLevelType w:val="hybridMultilevel"/>
    <w:tmpl w:val="8DBAB738"/>
    <w:lvl w:ilvl="0" w:tplc="61A8C6CC">
      <w:start w:val="2"/>
      <w:numFmt w:val="decimal"/>
      <w:lvlText w:val="%1."/>
      <w:lvlJc w:val="left"/>
      <w:pPr>
        <w:ind w:left="360" w:hanging="360"/>
      </w:pPr>
      <w:rPr>
        <w:rFonts w:ascii="Verdana" w:hAnsi="Verdana" w:cs="New Peninim MT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5753967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3" w15:restartNumberingAfterBreak="0">
    <w:nsid w:val="57983C91"/>
    <w:multiLevelType w:val="hybridMultilevel"/>
    <w:tmpl w:val="1354CDFC"/>
    <w:lvl w:ilvl="0" w:tplc="ED708350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8A31C16"/>
    <w:multiLevelType w:val="hybridMultilevel"/>
    <w:tmpl w:val="7466F26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F3008"/>
    <w:multiLevelType w:val="hybridMultilevel"/>
    <w:tmpl w:val="AC9C4B8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A348FC"/>
    <w:multiLevelType w:val="hybridMultilevel"/>
    <w:tmpl w:val="53D6CB86"/>
    <w:lvl w:ilvl="0" w:tplc="5282BFEA">
      <w:start w:val="1"/>
      <w:numFmt w:val="lowerLetter"/>
      <w:lvlText w:val="(%1)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33706A9"/>
    <w:multiLevelType w:val="hybridMultilevel"/>
    <w:tmpl w:val="46B0648A"/>
    <w:lvl w:ilvl="0" w:tplc="81D2E87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2C6F156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EC1BE0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42EF17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B0488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0824A8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9A437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F6CB70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62C1B9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63B90154"/>
    <w:multiLevelType w:val="multilevel"/>
    <w:tmpl w:val="5BD8C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D540C9"/>
    <w:multiLevelType w:val="hybridMultilevel"/>
    <w:tmpl w:val="DC7C1AC6"/>
    <w:lvl w:ilvl="0" w:tplc="B622AE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7236CB5"/>
    <w:multiLevelType w:val="hybridMultilevel"/>
    <w:tmpl w:val="BE543FF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6BD22D7C"/>
    <w:multiLevelType w:val="hybridMultilevel"/>
    <w:tmpl w:val="68AACDF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2" w15:restartNumberingAfterBreak="0">
    <w:nsid w:val="6EB908E4"/>
    <w:multiLevelType w:val="hybridMultilevel"/>
    <w:tmpl w:val="7320ED6E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6FD16CEA"/>
    <w:multiLevelType w:val="hybridMultilevel"/>
    <w:tmpl w:val="459614AC"/>
    <w:lvl w:ilvl="0" w:tplc="20F48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1E37288"/>
    <w:multiLevelType w:val="hybridMultilevel"/>
    <w:tmpl w:val="3D26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63402"/>
    <w:multiLevelType w:val="hybridMultilevel"/>
    <w:tmpl w:val="BD22691E"/>
    <w:lvl w:ilvl="0" w:tplc="C40CA162">
      <w:start w:val="2"/>
      <w:numFmt w:val="bullet"/>
      <w:lvlText w:val="-"/>
      <w:lvlJc w:val="left"/>
      <w:pPr>
        <w:ind w:left="644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abstractNum w:abstractNumId="46" w15:restartNumberingAfterBreak="0">
    <w:nsid w:val="7AAE46C9"/>
    <w:multiLevelType w:val="hybridMultilevel"/>
    <w:tmpl w:val="ADD0887A"/>
    <w:lvl w:ilvl="0" w:tplc="247E4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3613651">
    <w:abstractNumId w:val="23"/>
  </w:num>
  <w:num w:numId="2" w16cid:durableId="1421490387">
    <w:abstractNumId w:val="44"/>
  </w:num>
  <w:num w:numId="3" w16cid:durableId="1482653211">
    <w:abstractNumId w:val="2"/>
  </w:num>
  <w:num w:numId="4" w16cid:durableId="107553363">
    <w:abstractNumId w:val="3"/>
  </w:num>
  <w:num w:numId="5" w16cid:durableId="1916695934">
    <w:abstractNumId w:val="19"/>
  </w:num>
  <w:num w:numId="6" w16cid:durableId="970667902">
    <w:abstractNumId w:val="29"/>
  </w:num>
  <w:num w:numId="7" w16cid:durableId="1812480273">
    <w:abstractNumId w:val="5"/>
  </w:num>
  <w:num w:numId="8" w16cid:durableId="2111047429">
    <w:abstractNumId w:val="15"/>
  </w:num>
  <w:num w:numId="9" w16cid:durableId="1043483461">
    <w:abstractNumId w:val="37"/>
  </w:num>
  <w:num w:numId="10" w16cid:durableId="16466337">
    <w:abstractNumId w:val="7"/>
  </w:num>
  <w:num w:numId="11" w16cid:durableId="513804237">
    <w:abstractNumId w:val="39"/>
  </w:num>
  <w:num w:numId="12" w16cid:durableId="2010214627">
    <w:abstractNumId w:val="16"/>
  </w:num>
  <w:num w:numId="13" w16cid:durableId="89932718">
    <w:abstractNumId w:val="17"/>
  </w:num>
  <w:num w:numId="14" w16cid:durableId="681666291">
    <w:abstractNumId w:val="4"/>
  </w:num>
  <w:num w:numId="15" w16cid:durableId="1819565792">
    <w:abstractNumId w:val="30"/>
  </w:num>
  <w:num w:numId="16" w16cid:durableId="1144659379">
    <w:abstractNumId w:val="22"/>
  </w:num>
  <w:num w:numId="17" w16cid:durableId="2126270180">
    <w:abstractNumId w:val="33"/>
  </w:num>
  <w:num w:numId="18" w16cid:durableId="514268553">
    <w:abstractNumId w:val="18"/>
  </w:num>
  <w:num w:numId="19" w16cid:durableId="485585067">
    <w:abstractNumId w:val="28"/>
  </w:num>
  <w:num w:numId="20" w16cid:durableId="1831098466">
    <w:abstractNumId w:val="1"/>
  </w:num>
  <w:num w:numId="21" w16cid:durableId="2133277869">
    <w:abstractNumId w:val="45"/>
  </w:num>
  <w:num w:numId="22" w16cid:durableId="889265946">
    <w:abstractNumId w:val="43"/>
  </w:num>
  <w:num w:numId="23" w16cid:durableId="1656571896">
    <w:abstractNumId w:val="46"/>
  </w:num>
  <w:num w:numId="24" w16cid:durableId="2024623431">
    <w:abstractNumId w:val="40"/>
  </w:num>
  <w:num w:numId="25" w16cid:durableId="1463158569">
    <w:abstractNumId w:val="25"/>
  </w:num>
  <w:num w:numId="26" w16cid:durableId="1436512877">
    <w:abstractNumId w:val="34"/>
  </w:num>
  <w:num w:numId="27" w16cid:durableId="643463100">
    <w:abstractNumId w:val="27"/>
  </w:num>
  <w:num w:numId="28" w16cid:durableId="1999193340">
    <w:abstractNumId w:val="42"/>
  </w:num>
  <w:num w:numId="29" w16cid:durableId="1306399887">
    <w:abstractNumId w:val="31"/>
  </w:num>
  <w:num w:numId="30" w16cid:durableId="1300378141">
    <w:abstractNumId w:val="24"/>
  </w:num>
  <w:num w:numId="31" w16cid:durableId="516844044">
    <w:abstractNumId w:val="32"/>
  </w:num>
  <w:num w:numId="32" w16cid:durableId="175538161">
    <w:abstractNumId w:val="35"/>
  </w:num>
  <w:num w:numId="33" w16cid:durableId="1909413457">
    <w:abstractNumId w:val="6"/>
  </w:num>
  <w:num w:numId="34" w16cid:durableId="2136677447">
    <w:abstractNumId w:val="6"/>
    <w:lvlOverride w:ilvl="0">
      <w:lvl w:ilvl="0" w:tplc="3C090015">
        <w:start w:val="1"/>
        <w:numFmt w:val="upperLetter"/>
        <w:lvlText w:val="%1."/>
        <w:lvlJc w:val="left"/>
        <w:pPr>
          <w:ind w:left="720" w:hanging="360"/>
        </w:pPr>
        <w:rPr>
          <w:rFonts w:hint="default"/>
          <w:b w:val="0"/>
          <w:bCs w:val="0"/>
        </w:rPr>
      </w:lvl>
    </w:lvlOverride>
    <w:lvlOverride w:ilvl="1">
      <w:lvl w:ilvl="1" w:tplc="08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 w16cid:durableId="1444425106">
    <w:abstractNumId w:val="13"/>
  </w:num>
  <w:num w:numId="36" w16cid:durableId="1648976320">
    <w:abstractNumId w:val="9"/>
  </w:num>
  <w:num w:numId="37" w16cid:durableId="2014793777">
    <w:abstractNumId w:val="20"/>
  </w:num>
  <w:num w:numId="38" w16cid:durableId="951862726">
    <w:abstractNumId w:val="0"/>
  </w:num>
  <w:num w:numId="39" w16cid:durableId="1140418281">
    <w:abstractNumId w:val="26"/>
  </w:num>
  <w:num w:numId="40" w16cid:durableId="1361125331">
    <w:abstractNumId w:val="8"/>
  </w:num>
  <w:num w:numId="41" w16cid:durableId="1612204960">
    <w:abstractNumId w:val="41"/>
  </w:num>
  <w:num w:numId="42" w16cid:durableId="406148816">
    <w:abstractNumId w:val="21"/>
  </w:num>
  <w:num w:numId="43" w16cid:durableId="1747340986">
    <w:abstractNumId w:val="38"/>
  </w:num>
  <w:num w:numId="44" w16cid:durableId="1289700052">
    <w:abstractNumId w:val="10"/>
  </w:num>
  <w:num w:numId="45" w16cid:durableId="550073039">
    <w:abstractNumId w:val="14"/>
  </w:num>
  <w:num w:numId="46" w16cid:durableId="155725735">
    <w:abstractNumId w:val="36"/>
  </w:num>
  <w:num w:numId="47" w16cid:durableId="495654853">
    <w:abstractNumId w:val="12"/>
  </w:num>
  <w:num w:numId="48" w16cid:durableId="1832022210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5"/>
    <w:rsid w:val="00005212"/>
    <w:rsid w:val="00005F50"/>
    <w:rsid w:val="0001045D"/>
    <w:rsid w:val="00011356"/>
    <w:rsid w:val="000128D9"/>
    <w:rsid w:val="00013BAB"/>
    <w:rsid w:val="00014313"/>
    <w:rsid w:val="000143DC"/>
    <w:rsid w:val="000147B6"/>
    <w:rsid w:val="00015748"/>
    <w:rsid w:val="00016AB6"/>
    <w:rsid w:val="00016B7B"/>
    <w:rsid w:val="000219EA"/>
    <w:rsid w:val="00021BD7"/>
    <w:rsid w:val="000277AB"/>
    <w:rsid w:val="00030705"/>
    <w:rsid w:val="00030B14"/>
    <w:rsid w:val="00032BD6"/>
    <w:rsid w:val="000336CB"/>
    <w:rsid w:val="00037358"/>
    <w:rsid w:val="0003742B"/>
    <w:rsid w:val="00037EED"/>
    <w:rsid w:val="00040346"/>
    <w:rsid w:val="00040FC3"/>
    <w:rsid w:val="0004186E"/>
    <w:rsid w:val="0004326D"/>
    <w:rsid w:val="00044CFF"/>
    <w:rsid w:val="00045755"/>
    <w:rsid w:val="00046D33"/>
    <w:rsid w:val="00050F65"/>
    <w:rsid w:val="00050F8C"/>
    <w:rsid w:val="000512CA"/>
    <w:rsid w:val="00052140"/>
    <w:rsid w:val="00052AF3"/>
    <w:rsid w:val="00053981"/>
    <w:rsid w:val="00054B9C"/>
    <w:rsid w:val="00057067"/>
    <w:rsid w:val="000570D2"/>
    <w:rsid w:val="000575F8"/>
    <w:rsid w:val="00057721"/>
    <w:rsid w:val="000578E8"/>
    <w:rsid w:val="000604ED"/>
    <w:rsid w:val="000609DC"/>
    <w:rsid w:val="000618F3"/>
    <w:rsid w:val="000629AD"/>
    <w:rsid w:val="00064F0F"/>
    <w:rsid w:val="00065487"/>
    <w:rsid w:val="00065D4B"/>
    <w:rsid w:val="00065D94"/>
    <w:rsid w:val="000674D1"/>
    <w:rsid w:val="000710B4"/>
    <w:rsid w:val="00072935"/>
    <w:rsid w:val="0007311A"/>
    <w:rsid w:val="00073E6A"/>
    <w:rsid w:val="00082A93"/>
    <w:rsid w:val="0008479E"/>
    <w:rsid w:val="000847DF"/>
    <w:rsid w:val="00084B8A"/>
    <w:rsid w:val="00084CB5"/>
    <w:rsid w:val="00085E81"/>
    <w:rsid w:val="00087A8E"/>
    <w:rsid w:val="00094417"/>
    <w:rsid w:val="00095521"/>
    <w:rsid w:val="000955D8"/>
    <w:rsid w:val="000962DC"/>
    <w:rsid w:val="00096B5E"/>
    <w:rsid w:val="00097565"/>
    <w:rsid w:val="000A17AE"/>
    <w:rsid w:val="000A1CEB"/>
    <w:rsid w:val="000A3BBA"/>
    <w:rsid w:val="000A7DC5"/>
    <w:rsid w:val="000A7E68"/>
    <w:rsid w:val="000B09DF"/>
    <w:rsid w:val="000B1E7B"/>
    <w:rsid w:val="000B241F"/>
    <w:rsid w:val="000B2D07"/>
    <w:rsid w:val="000B3C3D"/>
    <w:rsid w:val="000B4488"/>
    <w:rsid w:val="000B7EA7"/>
    <w:rsid w:val="000C0B7E"/>
    <w:rsid w:val="000C16B7"/>
    <w:rsid w:val="000C3A16"/>
    <w:rsid w:val="000D1068"/>
    <w:rsid w:val="000D2B17"/>
    <w:rsid w:val="000D2EDF"/>
    <w:rsid w:val="000D3D1D"/>
    <w:rsid w:val="000D4AB1"/>
    <w:rsid w:val="000D73C3"/>
    <w:rsid w:val="000D7B55"/>
    <w:rsid w:val="000E1D7E"/>
    <w:rsid w:val="000E20EA"/>
    <w:rsid w:val="000E2633"/>
    <w:rsid w:val="000E3E21"/>
    <w:rsid w:val="000E45FC"/>
    <w:rsid w:val="000E7360"/>
    <w:rsid w:val="000F0892"/>
    <w:rsid w:val="000F13D4"/>
    <w:rsid w:val="000F28EB"/>
    <w:rsid w:val="000F2DDE"/>
    <w:rsid w:val="000F4998"/>
    <w:rsid w:val="000F4F8F"/>
    <w:rsid w:val="000F5734"/>
    <w:rsid w:val="000F78BF"/>
    <w:rsid w:val="001024AD"/>
    <w:rsid w:val="00105176"/>
    <w:rsid w:val="00110BBB"/>
    <w:rsid w:val="00111A5E"/>
    <w:rsid w:val="0011270A"/>
    <w:rsid w:val="001137D2"/>
    <w:rsid w:val="00116344"/>
    <w:rsid w:val="00120879"/>
    <w:rsid w:val="00126342"/>
    <w:rsid w:val="00126845"/>
    <w:rsid w:val="00127070"/>
    <w:rsid w:val="0012715E"/>
    <w:rsid w:val="001275FB"/>
    <w:rsid w:val="00127BCE"/>
    <w:rsid w:val="00132DCE"/>
    <w:rsid w:val="00134D02"/>
    <w:rsid w:val="0013583C"/>
    <w:rsid w:val="00140340"/>
    <w:rsid w:val="00140387"/>
    <w:rsid w:val="00141AA6"/>
    <w:rsid w:val="001428B3"/>
    <w:rsid w:val="00142CF4"/>
    <w:rsid w:val="001435A5"/>
    <w:rsid w:val="00150321"/>
    <w:rsid w:val="0015320F"/>
    <w:rsid w:val="00156A08"/>
    <w:rsid w:val="0016139C"/>
    <w:rsid w:val="00161B45"/>
    <w:rsid w:val="00161CB3"/>
    <w:rsid w:val="00161FA3"/>
    <w:rsid w:val="00164248"/>
    <w:rsid w:val="00164879"/>
    <w:rsid w:val="00165ACF"/>
    <w:rsid w:val="00166234"/>
    <w:rsid w:val="001670FC"/>
    <w:rsid w:val="00167A7D"/>
    <w:rsid w:val="00171EF0"/>
    <w:rsid w:val="00172501"/>
    <w:rsid w:val="00172AC5"/>
    <w:rsid w:val="00175681"/>
    <w:rsid w:val="001758D1"/>
    <w:rsid w:val="00175E6E"/>
    <w:rsid w:val="0017722B"/>
    <w:rsid w:val="0018138F"/>
    <w:rsid w:val="0018202A"/>
    <w:rsid w:val="0018450B"/>
    <w:rsid w:val="00185FF0"/>
    <w:rsid w:val="00191031"/>
    <w:rsid w:val="00191DF1"/>
    <w:rsid w:val="00191EEA"/>
    <w:rsid w:val="001925CA"/>
    <w:rsid w:val="00194E1A"/>
    <w:rsid w:val="00197A52"/>
    <w:rsid w:val="001A01F7"/>
    <w:rsid w:val="001A4B5E"/>
    <w:rsid w:val="001A6324"/>
    <w:rsid w:val="001A7B8B"/>
    <w:rsid w:val="001B37D8"/>
    <w:rsid w:val="001B42F1"/>
    <w:rsid w:val="001B5FBB"/>
    <w:rsid w:val="001C0757"/>
    <w:rsid w:val="001C2315"/>
    <w:rsid w:val="001C24DC"/>
    <w:rsid w:val="001C380A"/>
    <w:rsid w:val="001C5B81"/>
    <w:rsid w:val="001C61C7"/>
    <w:rsid w:val="001C6C59"/>
    <w:rsid w:val="001D3BC6"/>
    <w:rsid w:val="001D4DF5"/>
    <w:rsid w:val="001D5541"/>
    <w:rsid w:val="001D5C03"/>
    <w:rsid w:val="001D6FE0"/>
    <w:rsid w:val="001D7959"/>
    <w:rsid w:val="001E0F11"/>
    <w:rsid w:val="001E17A2"/>
    <w:rsid w:val="001E1F34"/>
    <w:rsid w:val="001E242D"/>
    <w:rsid w:val="001E6DC0"/>
    <w:rsid w:val="001F00A8"/>
    <w:rsid w:val="001F0237"/>
    <w:rsid w:val="001F1843"/>
    <w:rsid w:val="001F5233"/>
    <w:rsid w:val="001F5261"/>
    <w:rsid w:val="001F53A3"/>
    <w:rsid w:val="001F5818"/>
    <w:rsid w:val="001F7745"/>
    <w:rsid w:val="00201053"/>
    <w:rsid w:val="002010AA"/>
    <w:rsid w:val="0020163F"/>
    <w:rsid w:val="00201C1C"/>
    <w:rsid w:val="00203BD2"/>
    <w:rsid w:val="002043AE"/>
    <w:rsid w:val="0020531B"/>
    <w:rsid w:val="00205D59"/>
    <w:rsid w:val="0021087B"/>
    <w:rsid w:val="0021182B"/>
    <w:rsid w:val="00212392"/>
    <w:rsid w:val="00213C18"/>
    <w:rsid w:val="00217CC7"/>
    <w:rsid w:val="00221D17"/>
    <w:rsid w:val="00221DA1"/>
    <w:rsid w:val="00222C20"/>
    <w:rsid w:val="00223C9A"/>
    <w:rsid w:val="00224661"/>
    <w:rsid w:val="002260DC"/>
    <w:rsid w:val="00226A13"/>
    <w:rsid w:val="0022707C"/>
    <w:rsid w:val="00231213"/>
    <w:rsid w:val="00232C56"/>
    <w:rsid w:val="00233123"/>
    <w:rsid w:val="00233FAA"/>
    <w:rsid w:val="002361BC"/>
    <w:rsid w:val="00236273"/>
    <w:rsid w:val="00236561"/>
    <w:rsid w:val="00240D39"/>
    <w:rsid w:val="00240D58"/>
    <w:rsid w:val="00242AF7"/>
    <w:rsid w:val="00243A25"/>
    <w:rsid w:val="00243EC7"/>
    <w:rsid w:val="00245E8F"/>
    <w:rsid w:val="00246847"/>
    <w:rsid w:val="0024727C"/>
    <w:rsid w:val="00253DE9"/>
    <w:rsid w:val="00254461"/>
    <w:rsid w:val="0025596A"/>
    <w:rsid w:val="00256183"/>
    <w:rsid w:val="002561D5"/>
    <w:rsid w:val="00256B92"/>
    <w:rsid w:val="00262732"/>
    <w:rsid w:val="00262E6E"/>
    <w:rsid w:val="0026589D"/>
    <w:rsid w:val="00265914"/>
    <w:rsid w:val="002663FC"/>
    <w:rsid w:val="00266B17"/>
    <w:rsid w:val="00266EB4"/>
    <w:rsid w:val="002705A9"/>
    <w:rsid w:val="00273D95"/>
    <w:rsid w:val="00274225"/>
    <w:rsid w:val="002747E8"/>
    <w:rsid w:val="002755F8"/>
    <w:rsid w:val="0027562F"/>
    <w:rsid w:val="00275869"/>
    <w:rsid w:val="00276337"/>
    <w:rsid w:val="0027657F"/>
    <w:rsid w:val="002773A6"/>
    <w:rsid w:val="002812F5"/>
    <w:rsid w:val="00281E90"/>
    <w:rsid w:val="00285120"/>
    <w:rsid w:val="00285567"/>
    <w:rsid w:val="0028600E"/>
    <w:rsid w:val="00286223"/>
    <w:rsid w:val="00286A03"/>
    <w:rsid w:val="002922E5"/>
    <w:rsid w:val="0029606B"/>
    <w:rsid w:val="002973D3"/>
    <w:rsid w:val="00297B4F"/>
    <w:rsid w:val="002A0C17"/>
    <w:rsid w:val="002A1339"/>
    <w:rsid w:val="002A18FE"/>
    <w:rsid w:val="002A1AB8"/>
    <w:rsid w:val="002A1CBA"/>
    <w:rsid w:val="002A48BA"/>
    <w:rsid w:val="002A4AA8"/>
    <w:rsid w:val="002A5022"/>
    <w:rsid w:val="002A6D72"/>
    <w:rsid w:val="002B0B75"/>
    <w:rsid w:val="002B16CC"/>
    <w:rsid w:val="002B3844"/>
    <w:rsid w:val="002B58B4"/>
    <w:rsid w:val="002B7153"/>
    <w:rsid w:val="002C0F64"/>
    <w:rsid w:val="002C2F56"/>
    <w:rsid w:val="002C3A29"/>
    <w:rsid w:val="002C698D"/>
    <w:rsid w:val="002D0479"/>
    <w:rsid w:val="002D1E1C"/>
    <w:rsid w:val="002D36C5"/>
    <w:rsid w:val="002D4D0D"/>
    <w:rsid w:val="002D4D7B"/>
    <w:rsid w:val="002D772A"/>
    <w:rsid w:val="002D7EC7"/>
    <w:rsid w:val="002E06EA"/>
    <w:rsid w:val="002E0CBE"/>
    <w:rsid w:val="002E1915"/>
    <w:rsid w:val="002E1CA1"/>
    <w:rsid w:val="002E2F02"/>
    <w:rsid w:val="002E3D88"/>
    <w:rsid w:val="002E65FA"/>
    <w:rsid w:val="002E6F9F"/>
    <w:rsid w:val="002E7973"/>
    <w:rsid w:val="002F12F1"/>
    <w:rsid w:val="002F27B7"/>
    <w:rsid w:val="002F3193"/>
    <w:rsid w:val="002F42E2"/>
    <w:rsid w:val="002F4568"/>
    <w:rsid w:val="002F69A3"/>
    <w:rsid w:val="002F766C"/>
    <w:rsid w:val="003004A8"/>
    <w:rsid w:val="0030066D"/>
    <w:rsid w:val="00300952"/>
    <w:rsid w:val="003016A0"/>
    <w:rsid w:val="0030189B"/>
    <w:rsid w:val="00301E83"/>
    <w:rsid w:val="00302498"/>
    <w:rsid w:val="003026F0"/>
    <w:rsid w:val="00303BB4"/>
    <w:rsid w:val="00304B27"/>
    <w:rsid w:val="00307301"/>
    <w:rsid w:val="00307548"/>
    <w:rsid w:val="0031125A"/>
    <w:rsid w:val="00313D65"/>
    <w:rsid w:val="003142C0"/>
    <w:rsid w:val="0031452B"/>
    <w:rsid w:val="0031542D"/>
    <w:rsid w:val="003158EF"/>
    <w:rsid w:val="00315FE5"/>
    <w:rsid w:val="00320CCC"/>
    <w:rsid w:val="00320F51"/>
    <w:rsid w:val="00321378"/>
    <w:rsid w:val="003234F1"/>
    <w:rsid w:val="00323717"/>
    <w:rsid w:val="00323746"/>
    <w:rsid w:val="00324B32"/>
    <w:rsid w:val="003262B0"/>
    <w:rsid w:val="003265BC"/>
    <w:rsid w:val="00326BE3"/>
    <w:rsid w:val="00330790"/>
    <w:rsid w:val="003310FC"/>
    <w:rsid w:val="003314C4"/>
    <w:rsid w:val="00334015"/>
    <w:rsid w:val="0033545D"/>
    <w:rsid w:val="00335F4B"/>
    <w:rsid w:val="00336911"/>
    <w:rsid w:val="00342105"/>
    <w:rsid w:val="0034218A"/>
    <w:rsid w:val="00342841"/>
    <w:rsid w:val="0034474B"/>
    <w:rsid w:val="003458B4"/>
    <w:rsid w:val="00346E07"/>
    <w:rsid w:val="00347401"/>
    <w:rsid w:val="00347A7A"/>
    <w:rsid w:val="00350228"/>
    <w:rsid w:val="003518EE"/>
    <w:rsid w:val="00352C19"/>
    <w:rsid w:val="00352CB2"/>
    <w:rsid w:val="003570B4"/>
    <w:rsid w:val="00360E42"/>
    <w:rsid w:val="0036117E"/>
    <w:rsid w:val="00363346"/>
    <w:rsid w:val="003666AD"/>
    <w:rsid w:val="00367E7D"/>
    <w:rsid w:val="00371131"/>
    <w:rsid w:val="003712F9"/>
    <w:rsid w:val="0037155F"/>
    <w:rsid w:val="00371C91"/>
    <w:rsid w:val="0037248A"/>
    <w:rsid w:val="00380064"/>
    <w:rsid w:val="003806F4"/>
    <w:rsid w:val="00381144"/>
    <w:rsid w:val="003813FD"/>
    <w:rsid w:val="00381E72"/>
    <w:rsid w:val="0038278B"/>
    <w:rsid w:val="00385400"/>
    <w:rsid w:val="00386DC7"/>
    <w:rsid w:val="00387C6B"/>
    <w:rsid w:val="00390A43"/>
    <w:rsid w:val="00390E1C"/>
    <w:rsid w:val="003928E3"/>
    <w:rsid w:val="00394608"/>
    <w:rsid w:val="00397AE9"/>
    <w:rsid w:val="00397DF0"/>
    <w:rsid w:val="003A1A4D"/>
    <w:rsid w:val="003A1F80"/>
    <w:rsid w:val="003A246A"/>
    <w:rsid w:val="003A2F58"/>
    <w:rsid w:val="003B0BF5"/>
    <w:rsid w:val="003C077F"/>
    <w:rsid w:val="003C132D"/>
    <w:rsid w:val="003C3A04"/>
    <w:rsid w:val="003C503B"/>
    <w:rsid w:val="003C50B5"/>
    <w:rsid w:val="003D0BAE"/>
    <w:rsid w:val="003D100C"/>
    <w:rsid w:val="003D146D"/>
    <w:rsid w:val="003D3572"/>
    <w:rsid w:val="003D3E47"/>
    <w:rsid w:val="003D425E"/>
    <w:rsid w:val="003D540E"/>
    <w:rsid w:val="003D610D"/>
    <w:rsid w:val="003D62FA"/>
    <w:rsid w:val="003D67E8"/>
    <w:rsid w:val="003D764F"/>
    <w:rsid w:val="003E113D"/>
    <w:rsid w:val="003E1F17"/>
    <w:rsid w:val="003E45E2"/>
    <w:rsid w:val="003F2BB7"/>
    <w:rsid w:val="003F3311"/>
    <w:rsid w:val="003F3EC7"/>
    <w:rsid w:val="003F44F3"/>
    <w:rsid w:val="003F7AAD"/>
    <w:rsid w:val="00401852"/>
    <w:rsid w:val="004025CD"/>
    <w:rsid w:val="00404761"/>
    <w:rsid w:val="00405834"/>
    <w:rsid w:val="004075C5"/>
    <w:rsid w:val="00407B08"/>
    <w:rsid w:val="00411692"/>
    <w:rsid w:val="004128B2"/>
    <w:rsid w:val="004129D0"/>
    <w:rsid w:val="00413559"/>
    <w:rsid w:val="00413F16"/>
    <w:rsid w:val="004152E2"/>
    <w:rsid w:val="00415AB6"/>
    <w:rsid w:val="00415BCE"/>
    <w:rsid w:val="00416ECB"/>
    <w:rsid w:val="00416FBD"/>
    <w:rsid w:val="00420FDC"/>
    <w:rsid w:val="004212B7"/>
    <w:rsid w:val="00421F53"/>
    <w:rsid w:val="00424730"/>
    <w:rsid w:val="00426E33"/>
    <w:rsid w:val="004301D7"/>
    <w:rsid w:val="0043114D"/>
    <w:rsid w:val="00431967"/>
    <w:rsid w:val="00431DE4"/>
    <w:rsid w:val="00432368"/>
    <w:rsid w:val="00434300"/>
    <w:rsid w:val="004358B6"/>
    <w:rsid w:val="0043615B"/>
    <w:rsid w:val="00436A56"/>
    <w:rsid w:val="00437FF1"/>
    <w:rsid w:val="004409A8"/>
    <w:rsid w:val="00442B21"/>
    <w:rsid w:val="00442D52"/>
    <w:rsid w:val="00443467"/>
    <w:rsid w:val="00444BED"/>
    <w:rsid w:val="004457AA"/>
    <w:rsid w:val="0045080C"/>
    <w:rsid w:val="004509D0"/>
    <w:rsid w:val="00451117"/>
    <w:rsid w:val="0045336D"/>
    <w:rsid w:val="004534C5"/>
    <w:rsid w:val="00454D61"/>
    <w:rsid w:val="00455603"/>
    <w:rsid w:val="004559C6"/>
    <w:rsid w:val="00455CA4"/>
    <w:rsid w:val="00460533"/>
    <w:rsid w:val="00460A6A"/>
    <w:rsid w:val="00460CF3"/>
    <w:rsid w:val="00461B5D"/>
    <w:rsid w:val="00467557"/>
    <w:rsid w:val="00472B84"/>
    <w:rsid w:val="00474108"/>
    <w:rsid w:val="0047515F"/>
    <w:rsid w:val="00475A2F"/>
    <w:rsid w:val="00475CC6"/>
    <w:rsid w:val="00481F17"/>
    <w:rsid w:val="00484C3A"/>
    <w:rsid w:val="00485724"/>
    <w:rsid w:val="0049231A"/>
    <w:rsid w:val="004943D9"/>
    <w:rsid w:val="004958D8"/>
    <w:rsid w:val="00496CE1"/>
    <w:rsid w:val="0049709C"/>
    <w:rsid w:val="0049718A"/>
    <w:rsid w:val="004A0EAE"/>
    <w:rsid w:val="004A125D"/>
    <w:rsid w:val="004A2E94"/>
    <w:rsid w:val="004A6CF8"/>
    <w:rsid w:val="004B0387"/>
    <w:rsid w:val="004B3F58"/>
    <w:rsid w:val="004B4BAB"/>
    <w:rsid w:val="004B551A"/>
    <w:rsid w:val="004B6CEE"/>
    <w:rsid w:val="004B6FE1"/>
    <w:rsid w:val="004B7F1D"/>
    <w:rsid w:val="004C40C2"/>
    <w:rsid w:val="004C5FB5"/>
    <w:rsid w:val="004C6620"/>
    <w:rsid w:val="004D45D2"/>
    <w:rsid w:val="004D5777"/>
    <w:rsid w:val="004D59C5"/>
    <w:rsid w:val="004D6B42"/>
    <w:rsid w:val="004E1C31"/>
    <w:rsid w:val="004E2700"/>
    <w:rsid w:val="004E2A0A"/>
    <w:rsid w:val="004E50FF"/>
    <w:rsid w:val="004E51F1"/>
    <w:rsid w:val="004E7665"/>
    <w:rsid w:val="004F0CB4"/>
    <w:rsid w:val="004F51DC"/>
    <w:rsid w:val="00500186"/>
    <w:rsid w:val="00502A1E"/>
    <w:rsid w:val="00502C39"/>
    <w:rsid w:val="00505186"/>
    <w:rsid w:val="0050579B"/>
    <w:rsid w:val="00506075"/>
    <w:rsid w:val="0050769F"/>
    <w:rsid w:val="00510BEE"/>
    <w:rsid w:val="00510CBF"/>
    <w:rsid w:val="00521F87"/>
    <w:rsid w:val="0052320B"/>
    <w:rsid w:val="0052377D"/>
    <w:rsid w:val="00527810"/>
    <w:rsid w:val="0052788D"/>
    <w:rsid w:val="0053096D"/>
    <w:rsid w:val="00530D1B"/>
    <w:rsid w:val="00531812"/>
    <w:rsid w:val="00532856"/>
    <w:rsid w:val="00533092"/>
    <w:rsid w:val="005337EF"/>
    <w:rsid w:val="005348DC"/>
    <w:rsid w:val="005354CE"/>
    <w:rsid w:val="00535BAF"/>
    <w:rsid w:val="0054033C"/>
    <w:rsid w:val="00544ADC"/>
    <w:rsid w:val="005479AD"/>
    <w:rsid w:val="00550B2D"/>
    <w:rsid w:val="00551091"/>
    <w:rsid w:val="00557342"/>
    <w:rsid w:val="0055788E"/>
    <w:rsid w:val="00557968"/>
    <w:rsid w:val="00563CCA"/>
    <w:rsid w:val="00564175"/>
    <w:rsid w:val="00564F01"/>
    <w:rsid w:val="00565891"/>
    <w:rsid w:val="00565A89"/>
    <w:rsid w:val="00566B96"/>
    <w:rsid w:val="00567480"/>
    <w:rsid w:val="00572116"/>
    <w:rsid w:val="00575983"/>
    <w:rsid w:val="00575BCC"/>
    <w:rsid w:val="00575C16"/>
    <w:rsid w:val="005769C5"/>
    <w:rsid w:val="00576FAF"/>
    <w:rsid w:val="005845E6"/>
    <w:rsid w:val="00591352"/>
    <w:rsid w:val="00595B77"/>
    <w:rsid w:val="00596F92"/>
    <w:rsid w:val="00597B96"/>
    <w:rsid w:val="005A3159"/>
    <w:rsid w:val="005A3FD0"/>
    <w:rsid w:val="005A4780"/>
    <w:rsid w:val="005A4838"/>
    <w:rsid w:val="005A491B"/>
    <w:rsid w:val="005A4BBE"/>
    <w:rsid w:val="005A4C2B"/>
    <w:rsid w:val="005A4D1E"/>
    <w:rsid w:val="005A500C"/>
    <w:rsid w:val="005A5950"/>
    <w:rsid w:val="005B158B"/>
    <w:rsid w:val="005B2156"/>
    <w:rsid w:val="005B35CE"/>
    <w:rsid w:val="005B4214"/>
    <w:rsid w:val="005B49F1"/>
    <w:rsid w:val="005B5005"/>
    <w:rsid w:val="005B6D21"/>
    <w:rsid w:val="005C0991"/>
    <w:rsid w:val="005C0AD7"/>
    <w:rsid w:val="005C1109"/>
    <w:rsid w:val="005C40DD"/>
    <w:rsid w:val="005C4348"/>
    <w:rsid w:val="005C59AE"/>
    <w:rsid w:val="005D044F"/>
    <w:rsid w:val="005E0E36"/>
    <w:rsid w:val="005E150F"/>
    <w:rsid w:val="005E5B13"/>
    <w:rsid w:val="005F1127"/>
    <w:rsid w:val="005F2E6D"/>
    <w:rsid w:val="005F4721"/>
    <w:rsid w:val="005F4B32"/>
    <w:rsid w:val="005F6E3D"/>
    <w:rsid w:val="00603027"/>
    <w:rsid w:val="00605A16"/>
    <w:rsid w:val="00606BCF"/>
    <w:rsid w:val="00606E34"/>
    <w:rsid w:val="00610663"/>
    <w:rsid w:val="00612472"/>
    <w:rsid w:val="00613269"/>
    <w:rsid w:val="00614B0D"/>
    <w:rsid w:val="006150E0"/>
    <w:rsid w:val="0061519F"/>
    <w:rsid w:val="0061661B"/>
    <w:rsid w:val="00621B71"/>
    <w:rsid w:val="00623EDA"/>
    <w:rsid w:val="00624422"/>
    <w:rsid w:val="00627546"/>
    <w:rsid w:val="00631EBC"/>
    <w:rsid w:val="006320C4"/>
    <w:rsid w:val="00632FAD"/>
    <w:rsid w:val="006348B9"/>
    <w:rsid w:val="0063721E"/>
    <w:rsid w:val="00637B56"/>
    <w:rsid w:val="00640044"/>
    <w:rsid w:val="00641660"/>
    <w:rsid w:val="00643410"/>
    <w:rsid w:val="00644510"/>
    <w:rsid w:val="006447D1"/>
    <w:rsid w:val="00645FE0"/>
    <w:rsid w:val="006477C3"/>
    <w:rsid w:val="00650210"/>
    <w:rsid w:val="00650422"/>
    <w:rsid w:val="00651F34"/>
    <w:rsid w:val="00652BF3"/>
    <w:rsid w:val="00652D02"/>
    <w:rsid w:val="00653F0C"/>
    <w:rsid w:val="00660BF9"/>
    <w:rsid w:val="00661572"/>
    <w:rsid w:val="00663685"/>
    <w:rsid w:val="006654DC"/>
    <w:rsid w:val="00666807"/>
    <w:rsid w:val="006739F2"/>
    <w:rsid w:val="00674BC1"/>
    <w:rsid w:val="00675C4A"/>
    <w:rsid w:val="00676163"/>
    <w:rsid w:val="00676B00"/>
    <w:rsid w:val="00676BD2"/>
    <w:rsid w:val="00677B34"/>
    <w:rsid w:val="006820AD"/>
    <w:rsid w:val="0068353C"/>
    <w:rsid w:val="00685595"/>
    <w:rsid w:val="0069017F"/>
    <w:rsid w:val="0069264A"/>
    <w:rsid w:val="00693665"/>
    <w:rsid w:val="00694023"/>
    <w:rsid w:val="006943D6"/>
    <w:rsid w:val="00694B9A"/>
    <w:rsid w:val="006A0C38"/>
    <w:rsid w:val="006A11CA"/>
    <w:rsid w:val="006A37AD"/>
    <w:rsid w:val="006A44C3"/>
    <w:rsid w:val="006A5E2A"/>
    <w:rsid w:val="006A64F4"/>
    <w:rsid w:val="006A6D5F"/>
    <w:rsid w:val="006B09EF"/>
    <w:rsid w:val="006B1C1E"/>
    <w:rsid w:val="006B1CA4"/>
    <w:rsid w:val="006B5771"/>
    <w:rsid w:val="006B6B37"/>
    <w:rsid w:val="006B7089"/>
    <w:rsid w:val="006C06F7"/>
    <w:rsid w:val="006C0958"/>
    <w:rsid w:val="006C103C"/>
    <w:rsid w:val="006C1AE9"/>
    <w:rsid w:val="006C3A2F"/>
    <w:rsid w:val="006C3A6A"/>
    <w:rsid w:val="006D0574"/>
    <w:rsid w:val="006D2AC7"/>
    <w:rsid w:val="006D32FC"/>
    <w:rsid w:val="006D5571"/>
    <w:rsid w:val="006D6E1F"/>
    <w:rsid w:val="006D75C0"/>
    <w:rsid w:val="006E057D"/>
    <w:rsid w:val="006E081D"/>
    <w:rsid w:val="006E168A"/>
    <w:rsid w:val="006E1ACA"/>
    <w:rsid w:val="006E2496"/>
    <w:rsid w:val="006E328D"/>
    <w:rsid w:val="006E4CB2"/>
    <w:rsid w:val="006E5DB2"/>
    <w:rsid w:val="006E7A0E"/>
    <w:rsid w:val="006F138C"/>
    <w:rsid w:val="006F304F"/>
    <w:rsid w:val="006F47B9"/>
    <w:rsid w:val="006F5A28"/>
    <w:rsid w:val="006F79F6"/>
    <w:rsid w:val="00700177"/>
    <w:rsid w:val="00700785"/>
    <w:rsid w:val="00700E0A"/>
    <w:rsid w:val="00702244"/>
    <w:rsid w:val="00704159"/>
    <w:rsid w:val="007054E4"/>
    <w:rsid w:val="00705697"/>
    <w:rsid w:val="00706D04"/>
    <w:rsid w:val="00707727"/>
    <w:rsid w:val="00710A5C"/>
    <w:rsid w:val="00711DF9"/>
    <w:rsid w:val="00712D93"/>
    <w:rsid w:val="0071427A"/>
    <w:rsid w:val="00715E2D"/>
    <w:rsid w:val="00716975"/>
    <w:rsid w:val="007171A6"/>
    <w:rsid w:val="00720E17"/>
    <w:rsid w:val="00721786"/>
    <w:rsid w:val="00724BC4"/>
    <w:rsid w:val="00726BA8"/>
    <w:rsid w:val="00727D5E"/>
    <w:rsid w:val="00731D59"/>
    <w:rsid w:val="00733626"/>
    <w:rsid w:val="007345F0"/>
    <w:rsid w:val="00734683"/>
    <w:rsid w:val="00734F4D"/>
    <w:rsid w:val="00734FE7"/>
    <w:rsid w:val="00735402"/>
    <w:rsid w:val="00735758"/>
    <w:rsid w:val="007367E2"/>
    <w:rsid w:val="00736806"/>
    <w:rsid w:val="00736A70"/>
    <w:rsid w:val="00740284"/>
    <w:rsid w:val="007421C1"/>
    <w:rsid w:val="0074395B"/>
    <w:rsid w:val="00743F2E"/>
    <w:rsid w:val="0074466B"/>
    <w:rsid w:val="00744866"/>
    <w:rsid w:val="00746299"/>
    <w:rsid w:val="00751CD8"/>
    <w:rsid w:val="00752765"/>
    <w:rsid w:val="0075494D"/>
    <w:rsid w:val="00755438"/>
    <w:rsid w:val="00755543"/>
    <w:rsid w:val="00756BBB"/>
    <w:rsid w:val="00756CE7"/>
    <w:rsid w:val="00756EB8"/>
    <w:rsid w:val="00757DEA"/>
    <w:rsid w:val="00765A14"/>
    <w:rsid w:val="007669E3"/>
    <w:rsid w:val="00767CD7"/>
    <w:rsid w:val="00771767"/>
    <w:rsid w:val="0077233D"/>
    <w:rsid w:val="00772CCB"/>
    <w:rsid w:val="00776FBA"/>
    <w:rsid w:val="00782D68"/>
    <w:rsid w:val="00783028"/>
    <w:rsid w:val="00783738"/>
    <w:rsid w:val="007837AC"/>
    <w:rsid w:val="00786224"/>
    <w:rsid w:val="00787096"/>
    <w:rsid w:val="007922C2"/>
    <w:rsid w:val="00794E61"/>
    <w:rsid w:val="0079516B"/>
    <w:rsid w:val="007964EB"/>
    <w:rsid w:val="00796A93"/>
    <w:rsid w:val="007A18D9"/>
    <w:rsid w:val="007A1C19"/>
    <w:rsid w:val="007A307A"/>
    <w:rsid w:val="007A43D6"/>
    <w:rsid w:val="007A4C5B"/>
    <w:rsid w:val="007A6175"/>
    <w:rsid w:val="007A76D9"/>
    <w:rsid w:val="007A7A5B"/>
    <w:rsid w:val="007A7C3D"/>
    <w:rsid w:val="007B2205"/>
    <w:rsid w:val="007B29D3"/>
    <w:rsid w:val="007B2C55"/>
    <w:rsid w:val="007B4E1F"/>
    <w:rsid w:val="007B6E39"/>
    <w:rsid w:val="007C12C6"/>
    <w:rsid w:val="007C17C0"/>
    <w:rsid w:val="007C1D63"/>
    <w:rsid w:val="007C3802"/>
    <w:rsid w:val="007C3A25"/>
    <w:rsid w:val="007C3A8E"/>
    <w:rsid w:val="007C4759"/>
    <w:rsid w:val="007C4D5C"/>
    <w:rsid w:val="007C5D74"/>
    <w:rsid w:val="007C6011"/>
    <w:rsid w:val="007D0576"/>
    <w:rsid w:val="007D51A8"/>
    <w:rsid w:val="007D61E9"/>
    <w:rsid w:val="007D6B85"/>
    <w:rsid w:val="007D6EA9"/>
    <w:rsid w:val="007E1810"/>
    <w:rsid w:val="007E183D"/>
    <w:rsid w:val="007E23E3"/>
    <w:rsid w:val="007E29FB"/>
    <w:rsid w:val="007E2E97"/>
    <w:rsid w:val="007E3B08"/>
    <w:rsid w:val="007E3D0B"/>
    <w:rsid w:val="007E414A"/>
    <w:rsid w:val="007E4E46"/>
    <w:rsid w:val="007E5702"/>
    <w:rsid w:val="007F0145"/>
    <w:rsid w:val="007F30E4"/>
    <w:rsid w:val="007F3EB1"/>
    <w:rsid w:val="007F3F7B"/>
    <w:rsid w:val="007F6958"/>
    <w:rsid w:val="007F7384"/>
    <w:rsid w:val="007F73A4"/>
    <w:rsid w:val="0080007B"/>
    <w:rsid w:val="00804A55"/>
    <w:rsid w:val="00805FF4"/>
    <w:rsid w:val="00807CE9"/>
    <w:rsid w:val="0081243B"/>
    <w:rsid w:val="008129B4"/>
    <w:rsid w:val="0081371F"/>
    <w:rsid w:val="00813807"/>
    <w:rsid w:val="008205F9"/>
    <w:rsid w:val="00821C05"/>
    <w:rsid w:val="00826EE8"/>
    <w:rsid w:val="008301DB"/>
    <w:rsid w:val="00831FB5"/>
    <w:rsid w:val="00837715"/>
    <w:rsid w:val="0084054B"/>
    <w:rsid w:val="0084310D"/>
    <w:rsid w:val="00845C90"/>
    <w:rsid w:val="008478BC"/>
    <w:rsid w:val="00850335"/>
    <w:rsid w:val="00850C8B"/>
    <w:rsid w:val="00850EE3"/>
    <w:rsid w:val="00851F73"/>
    <w:rsid w:val="008532F9"/>
    <w:rsid w:val="00853495"/>
    <w:rsid w:val="00855F03"/>
    <w:rsid w:val="00856CF5"/>
    <w:rsid w:val="00857828"/>
    <w:rsid w:val="008633BF"/>
    <w:rsid w:val="008640BE"/>
    <w:rsid w:val="00872E3A"/>
    <w:rsid w:val="00872E6F"/>
    <w:rsid w:val="00874C96"/>
    <w:rsid w:val="008752DF"/>
    <w:rsid w:val="008808D3"/>
    <w:rsid w:val="008820A7"/>
    <w:rsid w:val="00882FEE"/>
    <w:rsid w:val="00884AC7"/>
    <w:rsid w:val="00884DA8"/>
    <w:rsid w:val="00887043"/>
    <w:rsid w:val="008924F9"/>
    <w:rsid w:val="008935EE"/>
    <w:rsid w:val="008941FD"/>
    <w:rsid w:val="00896739"/>
    <w:rsid w:val="008A1D24"/>
    <w:rsid w:val="008A214B"/>
    <w:rsid w:val="008A56E6"/>
    <w:rsid w:val="008A73A0"/>
    <w:rsid w:val="008B0684"/>
    <w:rsid w:val="008B0700"/>
    <w:rsid w:val="008B07D6"/>
    <w:rsid w:val="008B0C0C"/>
    <w:rsid w:val="008B1D20"/>
    <w:rsid w:val="008B6A29"/>
    <w:rsid w:val="008C18D1"/>
    <w:rsid w:val="008C258A"/>
    <w:rsid w:val="008C3FF8"/>
    <w:rsid w:val="008C4695"/>
    <w:rsid w:val="008C554F"/>
    <w:rsid w:val="008C5CC8"/>
    <w:rsid w:val="008C65F9"/>
    <w:rsid w:val="008C6F37"/>
    <w:rsid w:val="008D033B"/>
    <w:rsid w:val="008D0D14"/>
    <w:rsid w:val="008D6B07"/>
    <w:rsid w:val="008D7311"/>
    <w:rsid w:val="008E2B47"/>
    <w:rsid w:val="008E34B1"/>
    <w:rsid w:val="008E3885"/>
    <w:rsid w:val="008E3A31"/>
    <w:rsid w:val="008E5226"/>
    <w:rsid w:val="008E614B"/>
    <w:rsid w:val="008F05A4"/>
    <w:rsid w:val="008F1558"/>
    <w:rsid w:val="008F1931"/>
    <w:rsid w:val="008F2FED"/>
    <w:rsid w:val="008F50BA"/>
    <w:rsid w:val="008F75B1"/>
    <w:rsid w:val="00901101"/>
    <w:rsid w:val="00901312"/>
    <w:rsid w:val="00903CBB"/>
    <w:rsid w:val="009042F1"/>
    <w:rsid w:val="00905F90"/>
    <w:rsid w:val="0090693D"/>
    <w:rsid w:val="00906ADB"/>
    <w:rsid w:val="00907EA5"/>
    <w:rsid w:val="00914859"/>
    <w:rsid w:val="009148CC"/>
    <w:rsid w:val="009150E7"/>
    <w:rsid w:val="00917C7E"/>
    <w:rsid w:val="00920004"/>
    <w:rsid w:val="009202FB"/>
    <w:rsid w:val="00920FC9"/>
    <w:rsid w:val="00923270"/>
    <w:rsid w:val="00924154"/>
    <w:rsid w:val="00924F00"/>
    <w:rsid w:val="00925275"/>
    <w:rsid w:val="009263F1"/>
    <w:rsid w:val="00927A76"/>
    <w:rsid w:val="00930697"/>
    <w:rsid w:val="00931F5A"/>
    <w:rsid w:val="0093562C"/>
    <w:rsid w:val="009379BC"/>
    <w:rsid w:val="009416B4"/>
    <w:rsid w:val="009427A4"/>
    <w:rsid w:val="00943005"/>
    <w:rsid w:val="00953A30"/>
    <w:rsid w:val="00954D49"/>
    <w:rsid w:val="009556AD"/>
    <w:rsid w:val="009559F8"/>
    <w:rsid w:val="00956614"/>
    <w:rsid w:val="009566A5"/>
    <w:rsid w:val="00960E5F"/>
    <w:rsid w:val="00960ECB"/>
    <w:rsid w:val="00961490"/>
    <w:rsid w:val="00965414"/>
    <w:rsid w:val="00967B8B"/>
    <w:rsid w:val="009702D3"/>
    <w:rsid w:val="009745D3"/>
    <w:rsid w:val="00974AF6"/>
    <w:rsid w:val="0097542A"/>
    <w:rsid w:val="00976233"/>
    <w:rsid w:val="00977894"/>
    <w:rsid w:val="009803EF"/>
    <w:rsid w:val="00981E0C"/>
    <w:rsid w:val="00990B5D"/>
    <w:rsid w:val="00991BC5"/>
    <w:rsid w:val="00994907"/>
    <w:rsid w:val="009950DC"/>
    <w:rsid w:val="0099580D"/>
    <w:rsid w:val="00996360"/>
    <w:rsid w:val="00996D1B"/>
    <w:rsid w:val="00997E23"/>
    <w:rsid w:val="009A0877"/>
    <w:rsid w:val="009A29B8"/>
    <w:rsid w:val="009A2E3D"/>
    <w:rsid w:val="009A3F6C"/>
    <w:rsid w:val="009B0900"/>
    <w:rsid w:val="009B1848"/>
    <w:rsid w:val="009B6430"/>
    <w:rsid w:val="009C001B"/>
    <w:rsid w:val="009C0741"/>
    <w:rsid w:val="009C377B"/>
    <w:rsid w:val="009C3D22"/>
    <w:rsid w:val="009C4E1A"/>
    <w:rsid w:val="009C601A"/>
    <w:rsid w:val="009C7880"/>
    <w:rsid w:val="009C7E45"/>
    <w:rsid w:val="009D195C"/>
    <w:rsid w:val="009D35BF"/>
    <w:rsid w:val="009D35CC"/>
    <w:rsid w:val="009D483C"/>
    <w:rsid w:val="009D65F0"/>
    <w:rsid w:val="009D7189"/>
    <w:rsid w:val="009D7F5D"/>
    <w:rsid w:val="009E4E52"/>
    <w:rsid w:val="009E5E81"/>
    <w:rsid w:val="009E6DA9"/>
    <w:rsid w:val="009E70F8"/>
    <w:rsid w:val="009E7DAC"/>
    <w:rsid w:val="009F0485"/>
    <w:rsid w:val="009F0665"/>
    <w:rsid w:val="009F18FC"/>
    <w:rsid w:val="009F1933"/>
    <w:rsid w:val="009F3A6E"/>
    <w:rsid w:val="009F41B0"/>
    <w:rsid w:val="009F4296"/>
    <w:rsid w:val="009F4349"/>
    <w:rsid w:val="009F4C51"/>
    <w:rsid w:val="009F4F69"/>
    <w:rsid w:val="009F642D"/>
    <w:rsid w:val="009F67C2"/>
    <w:rsid w:val="009F6994"/>
    <w:rsid w:val="009F7773"/>
    <w:rsid w:val="00A0196A"/>
    <w:rsid w:val="00A01EDC"/>
    <w:rsid w:val="00A0211F"/>
    <w:rsid w:val="00A04FB0"/>
    <w:rsid w:val="00A05E7B"/>
    <w:rsid w:val="00A11364"/>
    <w:rsid w:val="00A117C3"/>
    <w:rsid w:val="00A15E16"/>
    <w:rsid w:val="00A17444"/>
    <w:rsid w:val="00A17DC1"/>
    <w:rsid w:val="00A205C4"/>
    <w:rsid w:val="00A2132F"/>
    <w:rsid w:val="00A216D3"/>
    <w:rsid w:val="00A269FB"/>
    <w:rsid w:val="00A26AA9"/>
    <w:rsid w:val="00A31670"/>
    <w:rsid w:val="00A334F2"/>
    <w:rsid w:val="00A3525F"/>
    <w:rsid w:val="00A4163C"/>
    <w:rsid w:val="00A45DBB"/>
    <w:rsid w:val="00A47229"/>
    <w:rsid w:val="00A50BA6"/>
    <w:rsid w:val="00A53D2A"/>
    <w:rsid w:val="00A564D6"/>
    <w:rsid w:val="00A57757"/>
    <w:rsid w:val="00A65198"/>
    <w:rsid w:val="00A66D63"/>
    <w:rsid w:val="00A6775F"/>
    <w:rsid w:val="00A67F3A"/>
    <w:rsid w:val="00A765D0"/>
    <w:rsid w:val="00A776A0"/>
    <w:rsid w:val="00A8266D"/>
    <w:rsid w:val="00A82D2C"/>
    <w:rsid w:val="00A84FB6"/>
    <w:rsid w:val="00A86193"/>
    <w:rsid w:val="00A908D1"/>
    <w:rsid w:val="00A91C7B"/>
    <w:rsid w:val="00A92A82"/>
    <w:rsid w:val="00A93940"/>
    <w:rsid w:val="00A95217"/>
    <w:rsid w:val="00A96F87"/>
    <w:rsid w:val="00A97519"/>
    <w:rsid w:val="00A9784D"/>
    <w:rsid w:val="00A97BD3"/>
    <w:rsid w:val="00AA0B1A"/>
    <w:rsid w:val="00AA1A79"/>
    <w:rsid w:val="00AA1ED5"/>
    <w:rsid w:val="00AA2FD1"/>
    <w:rsid w:val="00AA3CF3"/>
    <w:rsid w:val="00AA4C52"/>
    <w:rsid w:val="00AA55CD"/>
    <w:rsid w:val="00AA6B58"/>
    <w:rsid w:val="00AB1944"/>
    <w:rsid w:val="00AB1AAB"/>
    <w:rsid w:val="00AB289B"/>
    <w:rsid w:val="00AB7DFA"/>
    <w:rsid w:val="00AC0AB5"/>
    <w:rsid w:val="00AC2781"/>
    <w:rsid w:val="00AC3D94"/>
    <w:rsid w:val="00AC47C1"/>
    <w:rsid w:val="00AC6079"/>
    <w:rsid w:val="00AC6442"/>
    <w:rsid w:val="00AC7A2E"/>
    <w:rsid w:val="00AC7B35"/>
    <w:rsid w:val="00AD0532"/>
    <w:rsid w:val="00AD298D"/>
    <w:rsid w:val="00AD3445"/>
    <w:rsid w:val="00AD4806"/>
    <w:rsid w:val="00AE0858"/>
    <w:rsid w:val="00AE5127"/>
    <w:rsid w:val="00AE638C"/>
    <w:rsid w:val="00AF4832"/>
    <w:rsid w:val="00AF7041"/>
    <w:rsid w:val="00AF7385"/>
    <w:rsid w:val="00B02A0F"/>
    <w:rsid w:val="00B0305F"/>
    <w:rsid w:val="00B11CFE"/>
    <w:rsid w:val="00B12E10"/>
    <w:rsid w:val="00B14315"/>
    <w:rsid w:val="00B17904"/>
    <w:rsid w:val="00B17DA0"/>
    <w:rsid w:val="00B21805"/>
    <w:rsid w:val="00B227A7"/>
    <w:rsid w:val="00B23EB9"/>
    <w:rsid w:val="00B24F22"/>
    <w:rsid w:val="00B32895"/>
    <w:rsid w:val="00B3717B"/>
    <w:rsid w:val="00B46795"/>
    <w:rsid w:val="00B46BF1"/>
    <w:rsid w:val="00B50A4D"/>
    <w:rsid w:val="00B5111E"/>
    <w:rsid w:val="00B5198F"/>
    <w:rsid w:val="00B53381"/>
    <w:rsid w:val="00B538FD"/>
    <w:rsid w:val="00B54771"/>
    <w:rsid w:val="00B54EFD"/>
    <w:rsid w:val="00B5614D"/>
    <w:rsid w:val="00B57304"/>
    <w:rsid w:val="00B57999"/>
    <w:rsid w:val="00B60254"/>
    <w:rsid w:val="00B628F0"/>
    <w:rsid w:val="00B63F83"/>
    <w:rsid w:val="00B65529"/>
    <w:rsid w:val="00B70B68"/>
    <w:rsid w:val="00B71694"/>
    <w:rsid w:val="00B72C01"/>
    <w:rsid w:val="00B76986"/>
    <w:rsid w:val="00B80775"/>
    <w:rsid w:val="00B8088A"/>
    <w:rsid w:val="00B8165A"/>
    <w:rsid w:val="00B838AF"/>
    <w:rsid w:val="00B83E80"/>
    <w:rsid w:val="00B90EF4"/>
    <w:rsid w:val="00B92613"/>
    <w:rsid w:val="00B92CC3"/>
    <w:rsid w:val="00B934BD"/>
    <w:rsid w:val="00B94D0B"/>
    <w:rsid w:val="00B96231"/>
    <w:rsid w:val="00B976E4"/>
    <w:rsid w:val="00B97A96"/>
    <w:rsid w:val="00BA3F47"/>
    <w:rsid w:val="00BA4503"/>
    <w:rsid w:val="00BA67DA"/>
    <w:rsid w:val="00BA6FE3"/>
    <w:rsid w:val="00BB23D4"/>
    <w:rsid w:val="00BB4084"/>
    <w:rsid w:val="00BB62E3"/>
    <w:rsid w:val="00BC059B"/>
    <w:rsid w:val="00BC116A"/>
    <w:rsid w:val="00BC13F3"/>
    <w:rsid w:val="00BC223B"/>
    <w:rsid w:val="00BC2FA6"/>
    <w:rsid w:val="00BC3BD3"/>
    <w:rsid w:val="00BC4898"/>
    <w:rsid w:val="00BC6593"/>
    <w:rsid w:val="00BC6DA1"/>
    <w:rsid w:val="00BC72CF"/>
    <w:rsid w:val="00BC744D"/>
    <w:rsid w:val="00BD2D73"/>
    <w:rsid w:val="00BD3147"/>
    <w:rsid w:val="00BD3E05"/>
    <w:rsid w:val="00BD4875"/>
    <w:rsid w:val="00BD4C6F"/>
    <w:rsid w:val="00BD5541"/>
    <w:rsid w:val="00BD79F9"/>
    <w:rsid w:val="00BD7C70"/>
    <w:rsid w:val="00BE011C"/>
    <w:rsid w:val="00BE0DBA"/>
    <w:rsid w:val="00BE113A"/>
    <w:rsid w:val="00BE1F8E"/>
    <w:rsid w:val="00BE74ED"/>
    <w:rsid w:val="00BE7A52"/>
    <w:rsid w:val="00BE7DF1"/>
    <w:rsid w:val="00BF1805"/>
    <w:rsid w:val="00BF1B40"/>
    <w:rsid w:val="00BF22CF"/>
    <w:rsid w:val="00BF69B9"/>
    <w:rsid w:val="00C02833"/>
    <w:rsid w:val="00C036CE"/>
    <w:rsid w:val="00C0745C"/>
    <w:rsid w:val="00C11300"/>
    <w:rsid w:val="00C11996"/>
    <w:rsid w:val="00C13CF2"/>
    <w:rsid w:val="00C1450A"/>
    <w:rsid w:val="00C158D3"/>
    <w:rsid w:val="00C17A0B"/>
    <w:rsid w:val="00C17CD0"/>
    <w:rsid w:val="00C216AA"/>
    <w:rsid w:val="00C223A2"/>
    <w:rsid w:val="00C22A18"/>
    <w:rsid w:val="00C22B27"/>
    <w:rsid w:val="00C23E25"/>
    <w:rsid w:val="00C23F4A"/>
    <w:rsid w:val="00C24DC1"/>
    <w:rsid w:val="00C25244"/>
    <w:rsid w:val="00C2706B"/>
    <w:rsid w:val="00C30F28"/>
    <w:rsid w:val="00C33AC2"/>
    <w:rsid w:val="00C34267"/>
    <w:rsid w:val="00C348C1"/>
    <w:rsid w:val="00C37F8A"/>
    <w:rsid w:val="00C40AC0"/>
    <w:rsid w:val="00C40B15"/>
    <w:rsid w:val="00C40C97"/>
    <w:rsid w:val="00C416E4"/>
    <w:rsid w:val="00C433A3"/>
    <w:rsid w:val="00C43C76"/>
    <w:rsid w:val="00C44BC9"/>
    <w:rsid w:val="00C44CB7"/>
    <w:rsid w:val="00C46F61"/>
    <w:rsid w:val="00C472AC"/>
    <w:rsid w:val="00C51904"/>
    <w:rsid w:val="00C52CD4"/>
    <w:rsid w:val="00C54672"/>
    <w:rsid w:val="00C54DA2"/>
    <w:rsid w:val="00C567F4"/>
    <w:rsid w:val="00C57476"/>
    <w:rsid w:val="00C57E78"/>
    <w:rsid w:val="00C62309"/>
    <w:rsid w:val="00C66122"/>
    <w:rsid w:val="00C66782"/>
    <w:rsid w:val="00C67F0D"/>
    <w:rsid w:val="00C73CCC"/>
    <w:rsid w:val="00C7503E"/>
    <w:rsid w:val="00C77233"/>
    <w:rsid w:val="00C7734F"/>
    <w:rsid w:val="00C800EC"/>
    <w:rsid w:val="00C83348"/>
    <w:rsid w:val="00C87B7D"/>
    <w:rsid w:val="00C906E7"/>
    <w:rsid w:val="00C91BEA"/>
    <w:rsid w:val="00C936CA"/>
    <w:rsid w:val="00C937BE"/>
    <w:rsid w:val="00C94185"/>
    <w:rsid w:val="00C95A49"/>
    <w:rsid w:val="00CA1300"/>
    <w:rsid w:val="00CA1CCB"/>
    <w:rsid w:val="00CA3C73"/>
    <w:rsid w:val="00CA4634"/>
    <w:rsid w:val="00CA4A2E"/>
    <w:rsid w:val="00CA63AD"/>
    <w:rsid w:val="00CA6817"/>
    <w:rsid w:val="00CA75DE"/>
    <w:rsid w:val="00CB41E4"/>
    <w:rsid w:val="00CB5235"/>
    <w:rsid w:val="00CB556F"/>
    <w:rsid w:val="00CB561B"/>
    <w:rsid w:val="00CC16BB"/>
    <w:rsid w:val="00CC2BD3"/>
    <w:rsid w:val="00CC4E4F"/>
    <w:rsid w:val="00CC56FE"/>
    <w:rsid w:val="00CC686B"/>
    <w:rsid w:val="00CC7290"/>
    <w:rsid w:val="00CC74BD"/>
    <w:rsid w:val="00CD0575"/>
    <w:rsid w:val="00CD2E91"/>
    <w:rsid w:val="00CD5B2D"/>
    <w:rsid w:val="00CE10AA"/>
    <w:rsid w:val="00CE56D8"/>
    <w:rsid w:val="00CE73D3"/>
    <w:rsid w:val="00CF16C0"/>
    <w:rsid w:val="00CF20EC"/>
    <w:rsid w:val="00CF26DE"/>
    <w:rsid w:val="00CF452F"/>
    <w:rsid w:val="00CF54A3"/>
    <w:rsid w:val="00CF6AE8"/>
    <w:rsid w:val="00CF79A9"/>
    <w:rsid w:val="00D00C9C"/>
    <w:rsid w:val="00D014F0"/>
    <w:rsid w:val="00D01E3D"/>
    <w:rsid w:val="00D0292B"/>
    <w:rsid w:val="00D037A8"/>
    <w:rsid w:val="00D051D3"/>
    <w:rsid w:val="00D05E24"/>
    <w:rsid w:val="00D0670B"/>
    <w:rsid w:val="00D0741B"/>
    <w:rsid w:val="00D07F46"/>
    <w:rsid w:val="00D105D3"/>
    <w:rsid w:val="00D11925"/>
    <w:rsid w:val="00D11AEB"/>
    <w:rsid w:val="00D11D83"/>
    <w:rsid w:val="00D11E95"/>
    <w:rsid w:val="00D12207"/>
    <w:rsid w:val="00D136CC"/>
    <w:rsid w:val="00D156C2"/>
    <w:rsid w:val="00D15718"/>
    <w:rsid w:val="00D20B9F"/>
    <w:rsid w:val="00D2426B"/>
    <w:rsid w:val="00D305A6"/>
    <w:rsid w:val="00D3074D"/>
    <w:rsid w:val="00D324CE"/>
    <w:rsid w:val="00D335D1"/>
    <w:rsid w:val="00D356B7"/>
    <w:rsid w:val="00D37091"/>
    <w:rsid w:val="00D412F7"/>
    <w:rsid w:val="00D41531"/>
    <w:rsid w:val="00D4261B"/>
    <w:rsid w:val="00D43987"/>
    <w:rsid w:val="00D43F4B"/>
    <w:rsid w:val="00D4497F"/>
    <w:rsid w:val="00D44A61"/>
    <w:rsid w:val="00D4520C"/>
    <w:rsid w:val="00D45EFE"/>
    <w:rsid w:val="00D46537"/>
    <w:rsid w:val="00D46AF8"/>
    <w:rsid w:val="00D4719B"/>
    <w:rsid w:val="00D4755C"/>
    <w:rsid w:val="00D511BF"/>
    <w:rsid w:val="00D513B1"/>
    <w:rsid w:val="00D51BB5"/>
    <w:rsid w:val="00D605CE"/>
    <w:rsid w:val="00D6098B"/>
    <w:rsid w:val="00D6212C"/>
    <w:rsid w:val="00D626F1"/>
    <w:rsid w:val="00D6783B"/>
    <w:rsid w:val="00D67F53"/>
    <w:rsid w:val="00D709FF"/>
    <w:rsid w:val="00D71847"/>
    <w:rsid w:val="00D734AE"/>
    <w:rsid w:val="00D74574"/>
    <w:rsid w:val="00D74791"/>
    <w:rsid w:val="00D74B62"/>
    <w:rsid w:val="00D75F63"/>
    <w:rsid w:val="00D76540"/>
    <w:rsid w:val="00D770D3"/>
    <w:rsid w:val="00D80C6F"/>
    <w:rsid w:val="00D815BF"/>
    <w:rsid w:val="00D81902"/>
    <w:rsid w:val="00D8408C"/>
    <w:rsid w:val="00D84E11"/>
    <w:rsid w:val="00D85BDD"/>
    <w:rsid w:val="00D91315"/>
    <w:rsid w:val="00D9235E"/>
    <w:rsid w:val="00D941D3"/>
    <w:rsid w:val="00D9482A"/>
    <w:rsid w:val="00D94E41"/>
    <w:rsid w:val="00D956E9"/>
    <w:rsid w:val="00D964B9"/>
    <w:rsid w:val="00DA0224"/>
    <w:rsid w:val="00DA4BAE"/>
    <w:rsid w:val="00DB1C2F"/>
    <w:rsid w:val="00DB5298"/>
    <w:rsid w:val="00DB5D19"/>
    <w:rsid w:val="00DB6596"/>
    <w:rsid w:val="00DC138B"/>
    <w:rsid w:val="00DC22C9"/>
    <w:rsid w:val="00DC5069"/>
    <w:rsid w:val="00DD2115"/>
    <w:rsid w:val="00DD3C4A"/>
    <w:rsid w:val="00DD43D2"/>
    <w:rsid w:val="00DD79BA"/>
    <w:rsid w:val="00DE15B8"/>
    <w:rsid w:val="00DE1D08"/>
    <w:rsid w:val="00DE257F"/>
    <w:rsid w:val="00DE2BAD"/>
    <w:rsid w:val="00DE5C1E"/>
    <w:rsid w:val="00DF052A"/>
    <w:rsid w:val="00DF07F0"/>
    <w:rsid w:val="00DF6F79"/>
    <w:rsid w:val="00DF7DB8"/>
    <w:rsid w:val="00E00C90"/>
    <w:rsid w:val="00E02525"/>
    <w:rsid w:val="00E02A7A"/>
    <w:rsid w:val="00E02DF6"/>
    <w:rsid w:val="00E04053"/>
    <w:rsid w:val="00E074AC"/>
    <w:rsid w:val="00E10102"/>
    <w:rsid w:val="00E13084"/>
    <w:rsid w:val="00E13C68"/>
    <w:rsid w:val="00E1534B"/>
    <w:rsid w:val="00E1712B"/>
    <w:rsid w:val="00E20176"/>
    <w:rsid w:val="00E2049E"/>
    <w:rsid w:val="00E2088B"/>
    <w:rsid w:val="00E21319"/>
    <w:rsid w:val="00E22AC2"/>
    <w:rsid w:val="00E237AD"/>
    <w:rsid w:val="00E23E69"/>
    <w:rsid w:val="00E26CC9"/>
    <w:rsid w:val="00E32E29"/>
    <w:rsid w:val="00E351B9"/>
    <w:rsid w:val="00E369E5"/>
    <w:rsid w:val="00E425DF"/>
    <w:rsid w:val="00E4406B"/>
    <w:rsid w:val="00E4498C"/>
    <w:rsid w:val="00E4521F"/>
    <w:rsid w:val="00E46DEE"/>
    <w:rsid w:val="00E52C14"/>
    <w:rsid w:val="00E55700"/>
    <w:rsid w:val="00E55748"/>
    <w:rsid w:val="00E60305"/>
    <w:rsid w:val="00E627EB"/>
    <w:rsid w:val="00E64541"/>
    <w:rsid w:val="00E65F4F"/>
    <w:rsid w:val="00E66738"/>
    <w:rsid w:val="00E66A94"/>
    <w:rsid w:val="00E677CF"/>
    <w:rsid w:val="00E679C9"/>
    <w:rsid w:val="00E70951"/>
    <w:rsid w:val="00E72580"/>
    <w:rsid w:val="00E72DEE"/>
    <w:rsid w:val="00E7461D"/>
    <w:rsid w:val="00E748E6"/>
    <w:rsid w:val="00E7605B"/>
    <w:rsid w:val="00E762FA"/>
    <w:rsid w:val="00E80090"/>
    <w:rsid w:val="00E80743"/>
    <w:rsid w:val="00E817AB"/>
    <w:rsid w:val="00E84B1C"/>
    <w:rsid w:val="00E85E72"/>
    <w:rsid w:val="00E86949"/>
    <w:rsid w:val="00E87940"/>
    <w:rsid w:val="00E92315"/>
    <w:rsid w:val="00EA1210"/>
    <w:rsid w:val="00EA2806"/>
    <w:rsid w:val="00EA3D93"/>
    <w:rsid w:val="00EA5C53"/>
    <w:rsid w:val="00EA6459"/>
    <w:rsid w:val="00EA68E0"/>
    <w:rsid w:val="00EA7F20"/>
    <w:rsid w:val="00EB215D"/>
    <w:rsid w:val="00EB2B10"/>
    <w:rsid w:val="00EB4098"/>
    <w:rsid w:val="00EB4AC5"/>
    <w:rsid w:val="00EB769A"/>
    <w:rsid w:val="00EB7C6C"/>
    <w:rsid w:val="00EC186C"/>
    <w:rsid w:val="00EC1E9E"/>
    <w:rsid w:val="00EC1F7F"/>
    <w:rsid w:val="00EC2376"/>
    <w:rsid w:val="00EC2767"/>
    <w:rsid w:val="00EC3727"/>
    <w:rsid w:val="00EC5D47"/>
    <w:rsid w:val="00EC5EA7"/>
    <w:rsid w:val="00EC66B2"/>
    <w:rsid w:val="00EC7510"/>
    <w:rsid w:val="00ED2ACD"/>
    <w:rsid w:val="00ED2DBA"/>
    <w:rsid w:val="00ED518C"/>
    <w:rsid w:val="00ED5564"/>
    <w:rsid w:val="00ED5765"/>
    <w:rsid w:val="00ED7FC5"/>
    <w:rsid w:val="00EE0F95"/>
    <w:rsid w:val="00EE1736"/>
    <w:rsid w:val="00EE4D13"/>
    <w:rsid w:val="00EE4FC8"/>
    <w:rsid w:val="00EE708F"/>
    <w:rsid w:val="00EF1269"/>
    <w:rsid w:val="00EF1338"/>
    <w:rsid w:val="00EF17CF"/>
    <w:rsid w:val="00EF1F3A"/>
    <w:rsid w:val="00EF2A43"/>
    <w:rsid w:val="00EF3118"/>
    <w:rsid w:val="00F00FAB"/>
    <w:rsid w:val="00F010F0"/>
    <w:rsid w:val="00F011B1"/>
    <w:rsid w:val="00F013D2"/>
    <w:rsid w:val="00F03A6C"/>
    <w:rsid w:val="00F04765"/>
    <w:rsid w:val="00F051F1"/>
    <w:rsid w:val="00F055B9"/>
    <w:rsid w:val="00F06881"/>
    <w:rsid w:val="00F068ED"/>
    <w:rsid w:val="00F1150E"/>
    <w:rsid w:val="00F15EEF"/>
    <w:rsid w:val="00F16FFD"/>
    <w:rsid w:val="00F24244"/>
    <w:rsid w:val="00F362B0"/>
    <w:rsid w:val="00F37B06"/>
    <w:rsid w:val="00F417F1"/>
    <w:rsid w:val="00F43238"/>
    <w:rsid w:val="00F4385B"/>
    <w:rsid w:val="00F4437C"/>
    <w:rsid w:val="00F444FE"/>
    <w:rsid w:val="00F46E53"/>
    <w:rsid w:val="00F536A7"/>
    <w:rsid w:val="00F55823"/>
    <w:rsid w:val="00F55A67"/>
    <w:rsid w:val="00F57B00"/>
    <w:rsid w:val="00F63946"/>
    <w:rsid w:val="00F63A54"/>
    <w:rsid w:val="00F65549"/>
    <w:rsid w:val="00F663CE"/>
    <w:rsid w:val="00F6798A"/>
    <w:rsid w:val="00F7231B"/>
    <w:rsid w:val="00F75915"/>
    <w:rsid w:val="00F76E0E"/>
    <w:rsid w:val="00F770CC"/>
    <w:rsid w:val="00F8226C"/>
    <w:rsid w:val="00F82CAB"/>
    <w:rsid w:val="00F83B00"/>
    <w:rsid w:val="00F840E5"/>
    <w:rsid w:val="00F86C6C"/>
    <w:rsid w:val="00F87260"/>
    <w:rsid w:val="00F87DE8"/>
    <w:rsid w:val="00F92893"/>
    <w:rsid w:val="00F9374F"/>
    <w:rsid w:val="00F942A0"/>
    <w:rsid w:val="00F94DD4"/>
    <w:rsid w:val="00F963F2"/>
    <w:rsid w:val="00F96AAA"/>
    <w:rsid w:val="00F97E65"/>
    <w:rsid w:val="00FA03CC"/>
    <w:rsid w:val="00FA132F"/>
    <w:rsid w:val="00FA24A7"/>
    <w:rsid w:val="00FA403A"/>
    <w:rsid w:val="00FA6964"/>
    <w:rsid w:val="00FA72F7"/>
    <w:rsid w:val="00FA78B1"/>
    <w:rsid w:val="00FA7BA9"/>
    <w:rsid w:val="00FB48FC"/>
    <w:rsid w:val="00FB53B6"/>
    <w:rsid w:val="00FB6746"/>
    <w:rsid w:val="00FB7080"/>
    <w:rsid w:val="00FC100E"/>
    <w:rsid w:val="00FD0E3C"/>
    <w:rsid w:val="00FD31C3"/>
    <w:rsid w:val="00FD4C01"/>
    <w:rsid w:val="00FD5AD3"/>
    <w:rsid w:val="00FD5D0E"/>
    <w:rsid w:val="00FD5E6B"/>
    <w:rsid w:val="00FD6015"/>
    <w:rsid w:val="00FE0DC4"/>
    <w:rsid w:val="00FE2895"/>
    <w:rsid w:val="00FE2AF1"/>
    <w:rsid w:val="00FE2CF0"/>
    <w:rsid w:val="00FE436F"/>
    <w:rsid w:val="00FE484B"/>
    <w:rsid w:val="00FE4BF1"/>
    <w:rsid w:val="00FE57B2"/>
    <w:rsid w:val="00FE5D0E"/>
    <w:rsid w:val="00FE788B"/>
    <w:rsid w:val="00FE7CC7"/>
    <w:rsid w:val="00FF0143"/>
    <w:rsid w:val="00FF1992"/>
    <w:rsid w:val="00FF58D5"/>
    <w:rsid w:val="00FF71FE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oNotEmbedSmartTags/>
  <w:decimalSymbol w:val="."/>
  <w:listSeparator w:val=","/>
  <w14:docId w14:val="25349315"/>
  <w15:docId w15:val="{668A6A71-DFDE-C247-ABC3-C68C042B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18D1"/>
    <w:pPr>
      <w:widowControl w:val="0"/>
    </w:pPr>
    <w:rPr>
      <w:rFonts w:ascii="Verdana" w:hAnsi="Verdana"/>
      <w:kern w:val="2"/>
    </w:rPr>
  </w:style>
  <w:style w:type="paragraph" w:styleId="Heading1">
    <w:name w:val="heading 1"/>
    <w:basedOn w:val="Normal"/>
    <w:next w:val="Normal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A4D1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053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053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tabs>
        <w:tab w:val="left" w:pos="900"/>
      </w:tabs>
      <w:ind w:left="900" w:hangingChars="450" w:hanging="900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B2180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395B"/>
    <w:pPr>
      <w:ind w:left="720"/>
    </w:pPr>
  </w:style>
  <w:style w:type="character" w:customStyle="1" w:styleId="Heading6Char">
    <w:name w:val="Heading 6 Char"/>
    <w:link w:val="Heading6"/>
    <w:semiHidden/>
    <w:rsid w:val="005A4D1E"/>
    <w:rPr>
      <w:rFonts w:ascii="Calibri" w:eastAsia="PMingLiU" w:hAnsi="Calibri" w:cs="Times New Roman"/>
      <w:b/>
      <w:bCs/>
      <w:kern w:val="2"/>
      <w:sz w:val="22"/>
      <w:szCs w:val="22"/>
    </w:rPr>
  </w:style>
  <w:style w:type="paragraph" w:styleId="NormalWeb">
    <w:name w:val="Normal (Web)"/>
    <w:basedOn w:val="Normal"/>
    <w:uiPriority w:val="99"/>
    <w:rsid w:val="005A4D1E"/>
    <w:pPr>
      <w:widowControl/>
      <w:spacing w:before="100" w:beforeAutospacing="1" w:after="100" w:afterAutospacing="1"/>
    </w:pPr>
    <w:rPr>
      <w:rFonts w:eastAsia="Arial Unicode MS" w:cs="Arial Unicode MS"/>
      <w:kern w:val="0"/>
      <w:sz w:val="24"/>
      <w:szCs w:val="24"/>
    </w:rPr>
  </w:style>
  <w:style w:type="character" w:customStyle="1" w:styleId="mw-headline">
    <w:name w:val="mw-headline"/>
    <w:rsid w:val="00640044"/>
  </w:style>
  <w:style w:type="character" w:customStyle="1" w:styleId="apple-style-span">
    <w:name w:val="apple-style-span"/>
    <w:rsid w:val="00685595"/>
  </w:style>
  <w:style w:type="paragraph" w:styleId="BalloonText">
    <w:name w:val="Balloon Text"/>
    <w:basedOn w:val="Normal"/>
    <w:link w:val="BalloonTextChar"/>
    <w:rsid w:val="00AC7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C7B35"/>
    <w:rPr>
      <w:rFonts w:ascii="Tahoma" w:hAnsi="Tahoma" w:cs="Tahoma"/>
      <w:kern w:val="2"/>
      <w:sz w:val="16"/>
      <w:szCs w:val="16"/>
    </w:rPr>
  </w:style>
  <w:style w:type="character" w:customStyle="1" w:styleId="watch-title">
    <w:name w:val="watch-title"/>
    <w:basedOn w:val="DefaultParagraphFont"/>
    <w:rsid w:val="00906ADB"/>
  </w:style>
  <w:style w:type="character" w:styleId="Strong">
    <w:name w:val="Strong"/>
    <w:basedOn w:val="DefaultParagraphFont"/>
    <w:uiPriority w:val="22"/>
    <w:qFormat/>
    <w:rsid w:val="002F12F1"/>
    <w:rPr>
      <w:b/>
      <w:bCs/>
    </w:rPr>
  </w:style>
  <w:style w:type="character" w:customStyle="1" w:styleId="apple-converted-space">
    <w:name w:val="apple-converted-space"/>
    <w:basedOn w:val="DefaultParagraphFont"/>
    <w:rsid w:val="002F12F1"/>
  </w:style>
  <w:style w:type="character" w:customStyle="1" w:styleId="ilad">
    <w:name w:val="il_ad"/>
    <w:basedOn w:val="DefaultParagraphFont"/>
    <w:rsid w:val="009E6DA9"/>
  </w:style>
  <w:style w:type="character" w:customStyle="1" w:styleId="Heading7Char">
    <w:name w:val="Heading 7 Char"/>
    <w:basedOn w:val="DefaultParagraphFont"/>
    <w:link w:val="Heading7"/>
    <w:semiHidden/>
    <w:rsid w:val="00201053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Heading8Char">
    <w:name w:val="Heading 8 Char"/>
    <w:basedOn w:val="DefaultParagraphFont"/>
    <w:link w:val="Heading8"/>
    <w:semiHidden/>
    <w:rsid w:val="00201053"/>
    <w:rPr>
      <w:rFonts w:asciiTheme="majorHAnsi" w:eastAsiaTheme="majorEastAsia" w:hAnsiTheme="majorHAnsi" w:cstheme="majorBidi"/>
      <w:kern w:val="2"/>
      <w:sz w:val="36"/>
      <w:szCs w:val="36"/>
    </w:rPr>
  </w:style>
  <w:style w:type="table" w:styleId="LightList">
    <w:name w:val="Light List"/>
    <w:basedOn w:val="TableNormal"/>
    <w:uiPriority w:val="61"/>
    <w:rsid w:val="00CC56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81243B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Grid3">
    <w:name w:val="Table Grid3"/>
    <w:basedOn w:val="TableNormal"/>
    <w:next w:val="TableGrid"/>
    <w:uiPriority w:val="39"/>
    <w:rsid w:val="00EA68E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1087B"/>
    <w:pPr>
      <w:widowControl/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:lang w:val="en-HK" w:eastAsia="zh-CN"/>
    </w:rPr>
  </w:style>
  <w:style w:type="character" w:customStyle="1" w:styleId="spellingerror">
    <w:name w:val="spellingerror"/>
    <w:basedOn w:val="DefaultParagraphFont"/>
    <w:rsid w:val="0021087B"/>
  </w:style>
  <w:style w:type="character" w:customStyle="1" w:styleId="normaltextrun">
    <w:name w:val="normaltextrun"/>
    <w:basedOn w:val="DefaultParagraphFont"/>
    <w:rsid w:val="0021087B"/>
  </w:style>
  <w:style w:type="character" w:customStyle="1" w:styleId="eop">
    <w:name w:val="eop"/>
    <w:basedOn w:val="DefaultParagraphFont"/>
    <w:rsid w:val="0021087B"/>
  </w:style>
  <w:style w:type="character" w:styleId="PlaceholderText">
    <w:name w:val="Placeholder Text"/>
    <w:basedOn w:val="DefaultParagraphFont"/>
    <w:uiPriority w:val="99"/>
    <w:semiHidden/>
    <w:rsid w:val="005A3FD0"/>
    <w:rPr>
      <w:color w:val="808080"/>
    </w:rPr>
  </w:style>
  <w:style w:type="numbering" w:customStyle="1" w:styleId="1">
    <w:name w:val="目前的清單1"/>
    <w:uiPriority w:val="99"/>
    <w:rsid w:val="001F1843"/>
    <w:pPr>
      <w:numPr>
        <w:numId w:val="42"/>
      </w:numPr>
    </w:pPr>
  </w:style>
  <w:style w:type="character" w:customStyle="1" w:styleId="question-query-blank">
    <w:name w:val="question-query-blank"/>
    <w:basedOn w:val="DefaultParagraphFont"/>
    <w:rsid w:val="00431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07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27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54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62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5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092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0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588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64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4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5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905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977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327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297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069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43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20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0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24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6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105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3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096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208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74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95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39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57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12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513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34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07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9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26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37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8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50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837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7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344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92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69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6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85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43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2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61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24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72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8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27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51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59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44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02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31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62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410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82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933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02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783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49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82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56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5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0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08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95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4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127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85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75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79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59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0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296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20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7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012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78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101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0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717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2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13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08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55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6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568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63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93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449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92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426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314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300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61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568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6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42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0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06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110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304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22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7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2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87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68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91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676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180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55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05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081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944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13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013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116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21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46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653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43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57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111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3168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2294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05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74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390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35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89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90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17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012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37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40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7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539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99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4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11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118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2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5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11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5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768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9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2151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80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5494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877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7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19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8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73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36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9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1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55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0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1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8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13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91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48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05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682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2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20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8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9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10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9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78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46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6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2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6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282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4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91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9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15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876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32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84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3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329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363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16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66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8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3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3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44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66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9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65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15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3862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5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13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920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24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9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9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91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16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0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5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16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12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83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56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607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572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1233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9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49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72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7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074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50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22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7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1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5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449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6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72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0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37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86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17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940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48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17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057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44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74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350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251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749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43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752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409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23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8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483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938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210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677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0988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6522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1461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6719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2473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456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121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905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083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82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10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8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645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00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4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41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2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77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898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5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1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02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876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1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6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93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9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5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3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7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7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53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3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91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92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02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540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9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68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084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788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4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15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6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49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0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050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309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21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02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70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61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93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92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1924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15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75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57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471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03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9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6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9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773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3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799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533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0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875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867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6961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2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8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287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534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190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22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859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269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12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30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9972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06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87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19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099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11245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79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86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4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66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221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55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725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87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618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101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09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7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496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36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52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312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0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8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95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962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76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9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722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3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248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48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491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9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0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75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389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936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2126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62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95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44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513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0229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01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00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682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84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6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13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904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379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61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5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8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4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30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5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30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197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85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5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1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15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6040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354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72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2303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6568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13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778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503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954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64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0734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45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78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423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30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229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98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9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71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28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5204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86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2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690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24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750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5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9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8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59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09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8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2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93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5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77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8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96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9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756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0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125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1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2889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271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44246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9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3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14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1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658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36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2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462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94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7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55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788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4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59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74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4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09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55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45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6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54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8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942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4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78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9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560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743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90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4617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49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6056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78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84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87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5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11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1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97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206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545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2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21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1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66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5317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0202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92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2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08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28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356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59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1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23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433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329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24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36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85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36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38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92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94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67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13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1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07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4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89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86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77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68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9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75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74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184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059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18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66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766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85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5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41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38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846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8444">
          <w:marLeft w:val="72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0645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04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9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4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56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489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039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47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49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8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2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30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7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345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75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6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83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59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7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2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815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42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10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74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7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9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21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5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54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06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62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56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13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773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51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95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325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40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0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491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4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29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780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84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941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760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4772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379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451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41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280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548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705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59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55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57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23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998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3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5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21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2375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40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151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717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2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79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55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39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11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177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9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90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30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398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hchoi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EFECBCE5-26BD-453D-BA12-03353115FF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D23FB7-10A5-4357-94ED-34B7D9350D97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C:\Users\lhchoi\AppData\Local\Chemistry Add-in for Word\Chemistry Gallery\Chem4Word.dotx</Template>
  <TotalTime>1</TotalTime>
  <Pages>8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Munsang College</vt:lpstr>
    </vt:vector>
  </TitlesOfParts>
  <Company>Home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Munsang College</dc:title>
  <dc:subject/>
  <dc:creator>Jeff Lo</dc:creator>
  <cp:keywords/>
  <dc:description/>
  <cp:lastModifiedBy>Yip Hon Man Hardy</cp:lastModifiedBy>
  <cp:revision>3</cp:revision>
  <cp:lastPrinted>2024-02-22T00:58:00Z</cp:lastPrinted>
  <dcterms:created xsi:type="dcterms:W3CDTF">2024-02-22T00:58:00Z</dcterms:created>
  <dcterms:modified xsi:type="dcterms:W3CDTF">2024-02-22T00:58:00Z</dcterms:modified>
</cp:coreProperties>
</file>