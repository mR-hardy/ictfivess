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46AF22" w14:textId="5AE1CFF3" w:rsidR="0084054B" w:rsidRPr="00BF22CF" w:rsidRDefault="00127070" w:rsidP="000E1D7E">
      <w:pPr>
        <w:spacing w:line="360" w:lineRule="auto"/>
        <w:rPr>
          <w:rFonts w:ascii="Times New Roman" w:eastAsiaTheme="minorEastAsia" w:hAnsi="Times New Roman"/>
          <w:i/>
          <w:iCs/>
        </w:rPr>
      </w:pPr>
      <w:r>
        <w:rPr>
          <w:rFonts w:ascii="Times New Roman" w:eastAsiaTheme="minorEastAsia" w:hAnsi="Times New Roman" w:hint="eastAsia"/>
          <w:b/>
          <w:sz w:val="24"/>
          <w:szCs w:val="24"/>
        </w:rPr>
        <w:t>主修</w:t>
      </w:r>
      <w:r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>
        <w:rPr>
          <w:rFonts w:ascii="Times New Roman" w:eastAsiaTheme="minorEastAsia" w:hAnsi="Times New Roman"/>
          <w:b/>
          <w:sz w:val="24"/>
          <w:szCs w:val="24"/>
        </w:rPr>
        <w:t>--</w:t>
      </w:r>
      <w:r>
        <w:rPr>
          <w:rFonts w:ascii="Times New Roman" w:eastAsiaTheme="minorEastAsia" w:hAnsi="Times New Roman" w:hint="eastAsia"/>
          <w:b/>
          <w:sz w:val="24"/>
          <w:szCs w:val="24"/>
        </w:rPr>
        <w:t>EXCEL</w:t>
      </w:r>
      <w:r>
        <w:rPr>
          <w:rFonts w:ascii="Times New Roman" w:eastAsiaTheme="minorEastAsia" w:hAnsi="Times New Roman"/>
          <w:b/>
          <w:sz w:val="24"/>
          <w:szCs w:val="24"/>
        </w:rPr>
        <w:t xml:space="preserve"> </w:t>
      </w:r>
      <w:r w:rsidR="00361F9C">
        <w:rPr>
          <w:rFonts w:ascii="Times New Roman" w:eastAsiaTheme="minorEastAsia" w:hAnsi="Times New Roman" w:hint="eastAsia"/>
          <w:b/>
          <w:sz w:val="24"/>
          <w:szCs w:val="24"/>
        </w:rPr>
        <w:t>MC</w:t>
      </w:r>
    </w:p>
    <w:p w14:paraId="2A6CB50D" w14:textId="333782BE" w:rsidR="00532856" w:rsidRDefault="006D5571" w:rsidP="000E1D7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u w:val="single"/>
        </w:rPr>
      </w:pPr>
      <w:r w:rsidRPr="001E17A2">
        <w:rPr>
          <w:rFonts w:ascii="Times New Roman" w:eastAsiaTheme="minorEastAsia" w:hAnsi="Times New Roman"/>
        </w:rPr>
        <w:t xml:space="preserve">Name: 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  <w:r w:rsidRPr="001E17A2">
        <w:rPr>
          <w:rFonts w:ascii="Times New Roman" w:eastAsiaTheme="minorEastAsia" w:hAnsi="Times New Roman"/>
        </w:rPr>
        <w:t xml:space="preserve"> </w:t>
      </w:r>
      <w:proofErr w:type="gramStart"/>
      <w:r w:rsidRPr="001E17A2">
        <w:rPr>
          <w:rFonts w:ascii="Times New Roman" w:eastAsiaTheme="minorEastAsia" w:hAnsi="Times New Roman"/>
        </w:rPr>
        <w:t xml:space="preserve">(  </w:t>
      </w:r>
      <w:proofErr w:type="gramEnd"/>
      <w:r w:rsidRPr="001E17A2">
        <w:rPr>
          <w:rFonts w:ascii="Times New Roman" w:eastAsiaTheme="minorEastAsia" w:hAnsi="Times New Roman"/>
        </w:rPr>
        <w:t xml:space="preserve">    </w:t>
      </w:r>
      <w:proofErr w:type="gramStart"/>
      <w:r w:rsidRPr="001E17A2">
        <w:rPr>
          <w:rFonts w:ascii="Times New Roman" w:eastAsiaTheme="minorEastAsia" w:hAnsi="Times New Roman"/>
        </w:rPr>
        <w:t xml:space="preserve">  )</w:t>
      </w:r>
      <w:proofErr w:type="gramEnd"/>
      <w:r w:rsidRPr="001E17A2">
        <w:rPr>
          <w:rFonts w:ascii="Times New Roman" w:eastAsiaTheme="minorEastAsia" w:hAnsi="Times New Roman"/>
        </w:rPr>
        <w:tab/>
        <w:t>Class: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</w:p>
    <w:p w14:paraId="7F5647FB" w14:textId="70054E15" w:rsidR="008A56E6" w:rsidRDefault="001B2E25" w:rsidP="00127070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2576" behindDoc="0" locked="0" layoutInCell="1" allowOverlap="1" wp14:anchorId="54898788" wp14:editId="454B01CE">
            <wp:simplePos x="0" y="0"/>
            <wp:positionH relativeFrom="column">
              <wp:posOffset>-4445</wp:posOffset>
            </wp:positionH>
            <wp:positionV relativeFrom="paragraph">
              <wp:posOffset>502632</wp:posOffset>
            </wp:positionV>
            <wp:extent cx="4495800" cy="3124200"/>
            <wp:effectExtent l="0" t="0" r="0" b="0"/>
            <wp:wrapTopAndBottom/>
            <wp:docPr id="32333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34684" name="Picture 3233346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070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127070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A301C5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</w:p>
    <w:p w14:paraId="316933D3" w14:textId="78EAABDD" w:rsidR="00064F0F" w:rsidRDefault="001B2E25" w:rsidP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3600" behindDoc="0" locked="0" layoutInCell="1" allowOverlap="1" wp14:anchorId="698BC714" wp14:editId="25DFE381">
            <wp:simplePos x="0" y="0"/>
            <wp:positionH relativeFrom="column">
              <wp:posOffset>-116588</wp:posOffset>
            </wp:positionH>
            <wp:positionV relativeFrom="paragraph">
              <wp:posOffset>3421380</wp:posOffset>
            </wp:positionV>
            <wp:extent cx="6120130" cy="2877185"/>
            <wp:effectExtent l="0" t="0" r="1270" b="5715"/>
            <wp:wrapTopAndBottom/>
            <wp:docPr id="170072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2827" name="Picture 1700728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08BBDE" w14:textId="71919414" w:rsidR="00A301C5" w:rsidRDefault="00A301C5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5AC24619" w14:textId="6867F655" w:rsidR="00A061A3" w:rsidRDefault="00A301C5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lastRenderedPageBreak/>
        <w:t>2013</w:t>
      </w:r>
    </w:p>
    <w:p w14:paraId="5AD05A54" w14:textId="2543111F" w:rsidR="00100AFC" w:rsidRDefault="00A85627" w:rsidP="00A301C5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4624" behindDoc="0" locked="0" layoutInCell="1" allowOverlap="1" wp14:anchorId="74E34E73" wp14:editId="7BC646C5">
            <wp:simplePos x="0" y="0"/>
            <wp:positionH relativeFrom="column">
              <wp:posOffset>-4445</wp:posOffset>
            </wp:positionH>
            <wp:positionV relativeFrom="paragraph">
              <wp:posOffset>75565</wp:posOffset>
            </wp:positionV>
            <wp:extent cx="6120130" cy="4133850"/>
            <wp:effectExtent l="0" t="0" r="1270" b="6350"/>
            <wp:wrapTopAndBottom/>
            <wp:docPr id="162116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6099" name="Picture 1621160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B00798" w14:textId="18F4A0B7" w:rsidR="00100AFC" w:rsidRDefault="00A85627" w:rsidP="00100AFC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5648" behindDoc="0" locked="0" layoutInCell="1" allowOverlap="1" wp14:anchorId="12C3B020" wp14:editId="62718C03">
            <wp:simplePos x="0" y="0"/>
            <wp:positionH relativeFrom="column">
              <wp:posOffset>-4445</wp:posOffset>
            </wp:positionH>
            <wp:positionV relativeFrom="paragraph">
              <wp:posOffset>595426</wp:posOffset>
            </wp:positionV>
            <wp:extent cx="6120130" cy="2319655"/>
            <wp:effectExtent l="0" t="0" r="1270" b="4445"/>
            <wp:wrapTopAndBottom/>
            <wp:docPr id="13467083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08304" name="Picture 134670830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0AFC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2014</w:t>
      </w:r>
      <w:r w:rsidR="00A301C5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12FB722" w14:textId="71522F36" w:rsidR="00100AFC" w:rsidRDefault="00A85627" w:rsidP="00100AFC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76672" behindDoc="0" locked="0" layoutInCell="1" allowOverlap="1" wp14:anchorId="78EA15B0" wp14:editId="0EC1457A">
            <wp:simplePos x="0" y="0"/>
            <wp:positionH relativeFrom="column">
              <wp:posOffset>392430</wp:posOffset>
            </wp:positionH>
            <wp:positionV relativeFrom="paragraph">
              <wp:posOffset>32385</wp:posOffset>
            </wp:positionV>
            <wp:extent cx="5334000" cy="3771900"/>
            <wp:effectExtent l="0" t="0" r="0" b="0"/>
            <wp:wrapTopAndBottom/>
            <wp:docPr id="421504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04373" name="Picture 42150437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E09C02" w14:textId="27930574" w:rsidR="00A301C5" w:rsidRDefault="00100AFC" w:rsidP="00100AFC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2015</w:t>
      </w:r>
    </w:p>
    <w:p w14:paraId="0F6911B0" w14:textId="1D13AB69" w:rsidR="00100AFC" w:rsidRDefault="00A85627" w:rsidP="00100AFC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7696" behindDoc="0" locked="0" layoutInCell="1" allowOverlap="1" wp14:anchorId="16A39764" wp14:editId="55525642">
            <wp:simplePos x="0" y="0"/>
            <wp:positionH relativeFrom="column">
              <wp:posOffset>392430</wp:posOffset>
            </wp:positionH>
            <wp:positionV relativeFrom="paragraph">
              <wp:posOffset>6350</wp:posOffset>
            </wp:positionV>
            <wp:extent cx="5334000" cy="3365500"/>
            <wp:effectExtent l="0" t="0" r="0" b="0"/>
            <wp:wrapTopAndBottom/>
            <wp:docPr id="3322834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83468" name="Picture 3322834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C65E47" w14:textId="77777777" w:rsidR="00D916D4" w:rsidRDefault="00D916D4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621188EA" w14:textId="020603A4" w:rsidR="00CA07D9" w:rsidRDefault="00CA07D9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lastRenderedPageBreak/>
        <w:t>2016</w:t>
      </w:r>
    </w:p>
    <w:p w14:paraId="61C64EC8" w14:textId="2E0AECCA" w:rsidR="00CA07D9" w:rsidRDefault="00D916D4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8720" behindDoc="0" locked="0" layoutInCell="1" allowOverlap="1" wp14:anchorId="742AD6E0" wp14:editId="74999C33">
            <wp:simplePos x="0" y="0"/>
            <wp:positionH relativeFrom="column">
              <wp:posOffset>185420</wp:posOffset>
            </wp:positionH>
            <wp:positionV relativeFrom="paragraph">
              <wp:posOffset>15240</wp:posOffset>
            </wp:positionV>
            <wp:extent cx="5740400" cy="1066800"/>
            <wp:effectExtent l="0" t="0" r="0" b="0"/>
            <wp:wrapTopAndBottom/>
            <wp:docPr id="8238291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29112" name="Picture 8238291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65AA63" w14:textId="440A37DB" w:rsidR="008A3CFD" w:rsidRDefault="008A3CFD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2017</w:t>
      </w:r>
    </w:p>
    <w:p w14:paraId="00E9E7E1" w14:textId="4FD53669" w:rsidR="008A3CFD" w:rsidRDefault="008A3CFD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  <w:r w:rsidR="00D916D4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9744" behindDoc="0" locked="0" layoutInCell="1" allowOverlap="1" wp14:anchorId="41952812" wp14:editId="017BCE4F">
            <wp:simplePos x="0" y="0"/>
            <wp:positionH relativeFrom="column">
              <wp:posOffset>-4445</wp:posOffset>
            </wp:positionH>
            <wp:positionV relativeFrom="paragraph">
              <wp:posOffset>92710</wp:posOffset>
            </wp:positionV>
            <wp:extent cx="6120130" cy="5474970"/>
            <wp:effectExtent l="0" t="0" r="1270" b="0"/>
            <wp:wrapTopAndBottom/>
            <wp:docPr id="5176719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71916" name="Picture 5176719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7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E9C511" w14:textId="0228B357" w:rsidR="008A3CFD" w:rsidRDefault="00B03119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80768" behindDoc="0" locked="0" layoutInCell="1" allowOverlap="1" wp14:anchorId="24619326" wp14:editId="0B0029E1">
            <wp:simplePos x="0" y="0"/>
            <wp:positionH relativeFrom="column">
              <wp:posOffset>-21602</wp:posOffset>
            </wp:positionH>
            <wp:positionV relativeFrom="paragraph">
              <wp:posOffset>480036</wp:posOffset>
            </wp:positionV>
            <wp:extent cx="6120130" cy="3275330"/>
            <wp:effectExtent l="0" t="0" r="1270" b="1270"/>
            <wp:wrapTopAndBottom/>
            <wp:docPr id="5838865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86570" name="Picture 58388657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3CF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2018</w:t>
      </w:r>
    </w:p>
    <w:p w14:paraId="649ACCB5" w14:textId="71BE36A6" w:rsidR="008A3CFD" w:rsidRDefault="00B03119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1792" behindDoc="0" locked="0" layoutInCell="1" allowOverlap="1" wp14:anchorId="051B6D97" wp14:editId="29285980">
            <wp:simplePos x="0" y="0"/>
            <wp:positionH relativeFrom="column">
              <wp:posOffset>98568</wp:posOffset>
            </wp:positionH>
            <wp:positionV relativeFrom="paragraph">
              <wp:posOffset>3704039</wp:posOffset>
            </wp:positionV>
            <wp:extent cx="6120130" cy="4671695"/>
            <wp:effectExtent l="0" t="0" r="1270" b="1905"/>
            <wp:wrapTopAndBottom/>
            <wp:docPr id="15879892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89204" name="Picture 158798920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1EEF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2019</w:t>
      </w:r>
    </w:p>
    <w:p w14:paraId="21D8E134" w14:textId="302CE12E" w:rsidR="00BB1EEF" w:rsidRDefault="00B03119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82816" behindDoc="0" locked="0" layoutInCell="1" allowOverlap="1" wp14:anchorId="7FC19C93" wp14:editId="7F68096D">
            <wp:simplePos x="0" y="0"/>
            <wp:positionH relativeFrom="column">
              <wp:posOffset>288925</wp:posOffset>
            </wp:positionH>
            <wp:positionV relativeFrom="paragraph">
              <wp:posOffset>419735</wp:posOffset>
            </wp:positionV>
            <wp:extent cx="5619750" cy="2992755"/>
            <wp:effectExtent l="0" t="0" r="6350" b="4445"/>
            <wp:wrapTopAndBottom/>
            <wp:docPr id="18799973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97385" name="Picture 187999738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042B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2020</w:t>
      </w:r>
    </w:p>
    <w:p w14:paraId="0178CA35" w14:textId="295016B1" w:rsidR="0031042B" w:rsidRDefault="0031042B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2021</w:t>
      </w:r>
    </w:p>
    <w:p w14:paraId="5EE7CF15" w14:textId="25F30939" w:rsidR="00B03119" w:rsidRDefault="00B03119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3840" behindDoc="0" locked="0" layoutInCell="1" allowOverlap="1" wp14:anchorId="77B5A0ED" wp14:editId="59616F32">
            <wp:simplePos x="0" y="0"/>
            <wp:positionH relativeFrom="column">
              <wp:posOffset>-4445</wp:posOffset>
            </wp:positionH>
            <wp:positionV relativeFrom="paragraph">
              <wp:posOffset>48895</wp:posOffset>
            </wp:positionV>
            <wp:extent cx="6120130" cy="4641850"/>
            <wp:effectExtent l="0" t="0" r="1270" b="6350"/>
            <wp:wrapTopAndBottom/>
            <wp:docPr id="3870042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04260" name="Picture 38700426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6D657E" w14:textId="27D44C52" w:rsidR="009B5D0B" w:rsidRDefault="009B5D0B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lastRenderedPageBreak/>
        <w:t>2022</w:t>
      </w:r>
    </w:p>
    <w:p w14:paraId="1AD59AC2" w14:textId="7700F45B" w:rsidR="002375FA" w:rsidRDefault="00F10F39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4864" behindDoc="0" locked="0" layoutInCell="1" allowOverlap="1" wp14:anchorId="7AAB31FA" wp14:editId="1F91DFCE">
            <wp:simplePos x="0" y="0"/>
            <wp:positionH relativeFrom="column">
              <wp:posOffset>-4445</wp:posOffset>
            </wp:positionH>
            <wp:positionV relativeFrom="paragraph">
              <wp:posOffset>15240</wp:posOffset>
            </wp:positionV>
            <wp:extent cx="6120130" cy="4272280"/>
            <wp:effectExtent l="0" t="0" r="1270" b="0"/>
            <wp:wrapTopAndBottom/>
            <wp:docPr id="3899396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39613" name="Picture 38993961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C4B581" w14:textId="3A439C0E" w:rsidR="009B5D0B" w:rsidRDefault="002375FA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2023</w:t>
      </w:r>
    </w:p>
    <w:p w14:paraId="242FC066" w14:textId="2C8EBD7F" w:rsidR="002375FA" w:rsidRDefault="002375FA" w:rsidP="002375FA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  <w:r w:rsidR="00F10F39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5888" behindDoc="0" locked="0" layoutInCell="1" allowOverlap="1" wp14:anchorId="7B088B0C" wp14:editId="2EFCA9BF">
            <wp:simplePos x="0" y="0"/>
            <wp:positionH relativeFrom="column">
              <wp:posOffset>-4445</wp:posOffset>
            </wp:positionH>
            <wp:positionV relativeFrom="paragraph">
              <wp:posOffset>58420</wp:posOffset>
            </wp:positionV>
            <wp:extent cx="6120130" cy="1200785"/>
            <wp:effectExtent l="0" t="0" r="1270" b="5715"/>
            <wp:wrapTopAndBottom/>
            <wp:docPr id="4748542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54242" name="Picture 4748542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B53F56" w14:textId="0BC6DFA8" w:rsidR="00A301C5" w:rsidRDefault="00A301C5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lastRenderedPageBreak/>
        <w:t>ANS</w:t>
      </w:r>
    </w:p>
    <w:p w14:paraId="17F33EAC" w14:textId="7C40EB22" w:rsidR="00A301C5" w:rsidRPr="00A301C5" w:rsidRDefault="00A301C5" w:rsidP="00FB2729">
      <w:pPr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2012</w:t>
      </w:r>
      <w:r>
        <w:rPr>
          <w:rFonts w:ascii="Times New Roman" w:eastAsiaTheme="minorEastAsia" w:hAnsi="Times New Roman" w:hint="eastAsia"/>
          <w:sz w:val="24"/>
          <w:szCs w:val="24"/>
        </w:rPr>
        <w:t>: 7.D (25%)</w:t>
      </w:r>
      <w:r>
        <w:rPr>
          <w:rFonts w:ascii="Times New Roman" w:eastAsiaTheme="minorEastAsia" w:hAnsi="Times New Roman" w:hint="eastAsia"/>
          <w:sz w:val="24"/>
          <w:szCs w:val="24"/>
        </w:rPr>
        <w:t>、</w:t>
      </w:r>
      <w:r>
        <w:rPr>
          <w:rFonts w:ascii="Times New Roman" w:eastAsiaTheme="minorEastAsia" w:hAnsi="Times New Roman" w:hint="eastAsia"/>
          <w:sz w:val="24"/>
          <w:szCs w:val="24"/>
        </w:rPr>
        <w:t>8.D (83%)</w:t>
      </w:r>
    </w:p>
    <w:p w14:paraId="3DF8405C" w14:textId="4E74F86B" w:rsidR="00A301C5" w:rsidRPr="00A301C5" w:rsidRDefault="00A301C5" w:rsidP="00FB2729">
      <w:pPr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</w:t>
      </w:r>
      <w:r>
        <w:rPr>
          <w:rFonts w:ascii="Times New Roman" w:eastAsiaTheme="minorEastAsia" w:hAnsi="Times New Roman" w:hint="eastAsia"/>
          <w:sz w:val="24"/>
          <w:szCs w:val="24"/>
        </w:rPr>
        <w:t>3: 7.D (32%)</w:t>
      </w:r>
    </w:p>
    <w:p w14:paraId="222CF5AF" w14:textId="3C72C364" w:rsidR="00100AFC" w:rsidRPr="00A301C5" w:rsidRDefault="00100AFC" w:rsidP="00FB2729">
      <w:pPr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</w:t>
      </w:r>
      <w:r>
        <w:rPr>
          <w:rFonts w:ascii="Times New Roman" w:eastAsiaTheme="minorEastAsia" w:hAnsi="Times New Roman" w:hint="eastAsia"/>
          <w:sz w:val="24"/>
          <w:szCs w:val="24"/>
        </w:rPr>
        <w:t>4: 6.A (55%)</w:t>
      </w:r>
      <w:r>
        <w:rPr>
          <w:rFonts w:ascii="Times New Roman" w:eastAsiaTheme="minorEastAsia" w:hAnsi="Times New Roman" w:hint="eastAsia"/>
          <w:sz w:val="24"/>
          <w:szCs w:val="24"/>
        </w:rPr>
        <w:t>、</w:t>
      </w:r>
      <w:r>
        <w:rPr>
          <w:rFonts w:ascii="Times New Roman" w:eastAsiaTheme="minorEastAsia" w:hAnsi="Times New Roman" w:hint="eastAsia"/>
          <w:sz w:val="24"/>
          <w:szCs w:val="24"/>
        </w:rPr>
        <w:t>7.C (97%)</w:t>
      </w:r>
    </w:p>
    <w:p w14:paraId="5B44A213" w14:textId="04AA27DA" w:rsidR="003C48DC" w:rsidRPr="00A301C5" w:rsidRDefault="003C48DC" w:rsidP="00FB2729">
      <w:pPr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</w:t>
      </w:r>
      <w:r>
        <w:rPr>
          <w:rFonts w:ascii="Times New Roman" w:eastAsiaTheme="minorEastAsia" w:hAnsi="Times New Roman" w:hint="eastAsia"/>
          <w:sz w:val="24"/>
          <w:szCs w:val="24"/>
        </w:rPr>
        <w:t>5: 10.C (84%)</w:t>
      </w:r>
    </w:p>
    <w:p w14:paraId="2A06D400" w14:textId="0CE28695" w:rsidR="00CA07D9" w:rsidRPr="00A301C5" w:rsidRDefault="00CA07D9" w:rsidP="00FB2729">
      <w:pPr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</w:t>
      </w:r>
      <w:r>
        <w:rPr>
          <w:rFonts w:ascii="Times New Roman" w:eastAsiaTheme="minorEastAsia" w:hAnsi="Times New Roman" w:hint="eastAsia"/>
          <w:sz w:val="24"/>
          <w:szCs w:val="24"/>
        </w:rPr>
        <w:t>6: 10.D (51%)</w:t>
      </w:r>
    </w:p>
    <w:p w14:paraId="1C595F8B" w14:textId="4334B697" w:rsidR="008A3CFD" w:rsidRPr="00A301C5" w:rsidRDefault="008A3CFD" w:rsidP="00FB2729">
      <w:pPr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</w:t>
      </w:r>
      <w:r>
        <w:rPr>
          <w:rFonts w:ascii="Times New Roman" w:eastAsiaTheme="minorEastAsia" w:hAnsi="Times New Roman" w:hint="eastAsia"/>
          <w:sz w:val="24"/>
          <w:szCs w:val="24"/>
        </w:rPr>
        <w:t>7: 13.A (91%)</w:t>
      </w:r>
    </w:p>
    <w:p w14:paraId="573FA409" w14:textId="77777777" w:rsidR="00FB2729" w:rsidRDefault="00BB1EEF" w:rsidP="00FB2729">
      <w:pPr>
        <w:widowControl/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</w:t>
      </w:r>
      <w:r>
        <w:rPr>
          <w:rFonts w:ascii="Times New Roman" w:eastAsiaTheme="minorEastAsia" w:hAnsi="Times New Roman" w:hint="eastAsia"/>
          <w:sz w:val="24"/>
          <w:szCs w:val="24"/>
        </w:rPr>
        <w:t>8: 1.C (68%)</w:t>
      </w:r>
    </w:p>
    <w:p w14:paraId="5D4B69AA" w14:textId="0900878E" w:rsidR="00FB2729" w:rsidRPr="008F4378" w:rsidRDefault="00FB2729" w:rsidP="00FB2729">
      <w:pPr>
        <w:widowControl/>
        <w:spacing w:line="360" w:lineRule="auto"/>
        <w:rPr>
          <w:rFonts w:ascii="Times New Roman" w:eastAsiaTheme="minorEastAsia" w:hAnsi="Times New Roman"/>
          <w:bCs/>
          <w:sz w:val="22"/>
          <w:szCs w:val="22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</w:t>
      </w:r>
      <w:r>
        <w:rPr>
          <w:rFonts w:ascii="Times New Roman" w:eastAsiaTheme="minorEastAsia" w:hAnsi="Times New Roman" w:hint="eastAsia"/>
          <w:sz w:val="24"/>
          <w:szCs w:val="24"/>
        </w:rPr>
        <w:t>9: 6.B (49%)</w:t>
      </w:r>
      <w:r>
        <w:rPr>
          <w:rFonts w:ascii="Times New Roman" w:eastAsiaTheme="minorEastAsia" w:hAnsi="Times New Roman" w:hint="eastAsia"/>
          <w:sz w:val="24"/>
          <w:szCs w:val="24"/>
        </w:rPr>
        <w:t>、</w:t>
      </w:r>
      <w:r>
        <w:rPr>
          <w:rFonts w:ascii="Times New Roman" w:eastAsiaTheme="minorEastAsia" w:hAnsi="Times New Roman" w:hint="eastAsia"/>
          <w:sz w:val="24"/>
          <w:szCs w:val="24"/>
        </w:rPr>
        <w:t>7.D (33%)</w:t>
      </w:r>
    </w:p>
    <w:p w14:paraId="70966F1D" w14:textId="3D1E1920" w:rsidR="0031042B" w:rsidRPr="008F4378" w:rsidRDefault="0031042B" w:rsidP="0031042B">
      <w:pPr>
        <w:widowControl/>
        <w:spacing w:line="360" w:lineRule="auto"/>
        <w:rPr>
          <w:rFonts w:ascii="Times New Roman" w:eastAsiaTheme="minorEastAsia" w:hAnsi="Times New Roman"/>
          <w:bCs/>
          <w:sz w:val="22"/>
          <w:szCs w:val="22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</w:t>
      </w:r>
      <w:r>
        <w:rPr>
          <w:rFonts w:ascii="Times New Roman" w:eastAsiaTheme="minorEastAsia" w:hAnsi="Times New Roman" w:hint="eastAsia"/>
          <w:sz w:val="24"/>
          <w:szCs w:val="24"/>
        </w:rPr>
        <w:t>20: 9.A (39%)</w:t>
      </w:r>
      <w:r>
        <w:rPr>
          <w:rFonts w:ascii="Times New Roman" w:eastAsiaTheme="minorEastAsia" w:hAnsi="Times New Roman" w:hint="eastAsia"/>
          <w:sz w:val="24"/>
          <w:szCs w:val="24"/>
        </w:rPr>
        <w:t>、</w:t>
      </w:r>
      <w:r>
        <w:rPr>
          <w:rFonts w:ascii="Times New Roman" w:eastAsiaTheme="minorEastAsia" w:hAnsi="Times New Roman" w:hint="eastAsia"/>
          <w:sz w:val="24"/>
          <w:szCs w:val="24"/>
        </w:rPr>
        <w:t>10.B (58%)</w:t>
      </w:r>
    </w:p>
    <w:p w14:paraId="5C50826F" w14:textId="1197D932" w:rsidR="009B5D0B" w:rsidRPr="008F4378" w:rsidRDefault="009B5D0B" w:rsidP="009B5D0B">
      <w:pPr>
        <w:widowControl/>
        <w:spacing w:line="360" w:lineRule="auto"/>
        <w:rPr>
          <w:rFonts w:ascii="Times New Roman" w:eastAsiaTheme="minorEastAsia" w:hAnsi="Times New Roman"/>
          <w:bCs/>
          <w:sz w:val="22"/>
          <w:szCs w:val="22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</w:t>
      </w:r>
      <w:r>
        <w:rPr>
          <w:rFonts w:ascii="Times New Roman" w:eastAsiaTheme="minorEastAsia" w:hAnsi="Times New Roman" w:hint="eastAsia"/>
          <w:sz w:val="24"/>
          <w:szCs w:val="24"/>
        </w:rPr>
        <w:t>21: 13.D (28%)</w:t>
      </w:r>
    </w:p>
    <w:p w14:paraId="07268FC0" w14:textId="5EAEEE49" w:rsidR="009B5D0B" w:rsidRPr="008F4378" w:rsidRDefault="009B5D0B" w:rsidP="009B5D0B">
      <w:pPr>
        <w:widowControl/>
        <w:spacing w:line="360" w:lineRule="auto"/>
        <w:rPr>
          <w:rFonts w:ascii="Times New Roman" w:eastAsiaTheme="minorEastAsia" w:hAnsi="Times New Roman"/>
          <w:bCs/>
          <w:sz w:val="22"/>
          <w:szCs w:val="22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</w:t>
      </w:r>
      <w:r>
        <w:rPr>
          <w:rFonts w:ascii="Times New Roman" w:eastAsiaTheme="minorEastAsia" w:hAnsi="Times New Roman" w:hint="eastAsia"/>
          <w:sz w:val="24"/>
          <w:szCs w:val="24"/>
        </w:rPr>
        <w:t>22: 10.C (74%)</w:t>
      </w:r>
    </w:p>
    <w:p w14:paraId="51B2A0E0" w14:textId="6EE27D58" w:rsidR="002375FA" w:rsidRPr="008F4378" w:rsidRDefault="002375FA" w:rsidP="002375FA">
      <w:pPr>
        <w:widowControl/>
        <w:spacing w:line="360" w:lineRule="auto"/>
        <w:rPr>
          <w:rFonts w:ascii="Times New Roman" w:eastAsiaTheme="minorEastAsia" w:hAnsi="Times New Roman"/>
          <w:bCs/>
          <w:sz w:val="22"/>
          <w:szCs w:val="22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</w:t>
      </w:r>
      <w:r>
        <w:rPr>
          <w:rFonts w:ascii="Times New Roman" w:eastAsiaTheme="minorEastAsia" w:hAnsi="Times New Roman" w:hint="eastAsia"/>
          <w:sz w:val="24"/>
          <w:szCs w:val="24"/>
        </w:rPr>
        <w:t>23: 8.B (57%)</w:t>
      </w:r>
    </w:p>
    <w:p w14:paraId="154C8533" w14:textId="312179F2" w:rsidR="001F1843" w:rsidRPr="008F4378" w:rsidRDefault="001F1843" w:rsidP="008F4378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sectPr w:rsidR="001F1843" w:rsidRPr="008F4378" w:rsidSect="002E1CA1">
      <w:headerReference w:type="default" r:id="rId23"/>
      <w:footerReference w:type="default" r:id="rId24"/>
      <w:pgSz w:w="11906" w:h="16838" w:code="9"/>
      <w:pgMar w:top="1134" w:right="1134" w:bottom="851" w:left="1134" w:header="851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6C56F9" w14:textId="77777777" w:rsidR="009F0EF8" w:rsidRDefault="009F0EF8">
      <w:r>
        <w:separator/>
      </w:r>
    </w:p>
  </w:endnote>
  <w:endnote w:type="continuationSeparator" w:id="0">
    <w:p w14:paraId="379640B3" w14:textId="77777777" w:rsidR="009F0EF8" w:rsidRDefault="009F0EF8">
      <w:r>
        <w:continuationSeparator/>
      </w:r>
    </w:p>
  </w:endnote>
  <w:endnote w:type="continuationNotice" w:id="1">
    <w:p w14:paraId="2FC4E1E6" w14:textId="77777777" w:rsidR="009F0EF8" w:rsidRDefault="009F0E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dobe 楷体 Std R">
    <w:panose1 w:val="020B0604020202020204"/>
    <w:charset w:val="80"/>
    <w:family w:val="roman"/>
    <w:notTrueType/>
    <w:pitch w:val="variable"/>
    <w:sig w:usb0="00000207" w:usb1="0A0F1810" w:usb2="00000016" w:usb3="00000000" w:csb0="0006000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ew Peninim MT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E49A09" w14:textId="09679FAC" w:rsidR="00CC56FE" w:rsidRDefault="00E10102" w:rsidP="00E10102">
    <w:pPr>
      <w:pStyle w:val="Footer"/>
      <w:rPr>
        <w:sz w:val="16"/>
      </w:rPr>
    </w:pPr>
    <w:r>
      <w:rPr>
        <w:rFonts w:hint="eastAsia"/>
        <w:sz w:val="16"/>
      </w:rPr>
      <w:t xml:space="preserve"> </w:t>
    </w:r>
    <w:r w:rsidR="00127070">
      <w:rPr>
        <w:rFonts w:hint="eastAsia"/>
        <w:sz w:val="16"/>
      </w:rPr>
      <w:t>衝刺筆記</w:t>
    </w:r>
    <w:r>
      <w:rPr>
        <w:sz w:val="16"/>
      </w:rPr>
      <w:t xml:space="preserve">                                                                                                     </w:t>
    </w:r>
    <w:r w:rsidR="00236273">
      <w:rPr>
        <w:sz w:val="16"/>
      </w:rPr>
      <w:t xml:space="preserve">                                         </w:t>
    </w:r>
    <w:r w:rsidR="00CC56FE">
      <w:rPr>
        <w:rFonts w:hint="eastAsia"/>
        <w:sz w:val="16"/>
      </w:rPr>
      <w:t xml:space="preserve">Page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PAGE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1</w:t>
    </w:r>
    <w:r w:rsidR="00CC56FE">
      <w:rPr>
        <w:rStyle w:val="PageNumber"/>
        <w:sz w:val="16"/>
      </w:rPr>
      <w:fldChar w:fldCharType="end"/>
    </w:r>
    <w:r w:rsidR="00CC56FE">
      <w:rPr>
        <w:rStyle w:val="PageNumber"/>
        <w:rFonts w:hint="eastAsia"/>
        <w:sz w:val="16"/>
      </w:rPr>
      <w:t xml:space="preserve"> of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NUMPAGES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2</w:t>
    </w:r>
    <w:r w:rsidR="00CC56FE"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AAABB9" w14:textId="77777777" w:rsidR="009F0EF8" w:rsidRDefault="009F0EF8">
      <w:r>
        <w:separator/>
      </w:r>
    </w:p>
  </w:footnote>
  <w:footnote w:type="continuationSeparator" w:id="0">
    <w:p w14:paraId="1DD75CC8" w14:textId="77777777" w:rsidR="009F0EF8" w:rsidRDefault="009F0EF8">
      <w:r>
        <w:continuationSeparator/>
      </w:r>
    </w:p>
  </w:footnote>
  <w:footnote w:type="continuationNotice" w:id="1">
    <w:p w14:paraId="63CF5779" w14:textId="77777777" w:rsidR="009F0EF8" w:rsidRDefault="009F0EF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104ADF" w14:textId="40AFE246" w:rsidR="00CC56FE" w:rsidRPr="003D3572" w:rsidRDefault="003D3572" w:rsidP="00C036CE">
    <w:pPr>
      <w:pStyle w:val="Header"/>
      <w:tabs>
        <w:tab w:val="clear" w:pos="4153"/>
        <w:tab w:val="clear" w:pos="8306"/>
        <w:tab w:val="center" w:pos="3686"/>
        <w:tab w:val="right" w:pos="9639"/>
      </w:tabs>
      <w:rPr>
        <w:rFonts w:eastAsia="SimSun"/>
        <w:b/>
        <w:lang w:eastAsia="zh-CN"/>
      </w:rPr>
    </w:pPr>
    <w:r>
      <w:rPr>
        <w:b/>
      </w:rPr>
      <w:t>De La Salle Secondary School</w:t>
    </w:r>
    <w:r w:rsidR="00CC56FE" w:rsidRPr="004A0EAE">
      <w:rPr>
        <w:rFonts w:hint="eastAsia"/>
      </w:rPr>
      <w:tab/>
    </w:r>
    <w:r w:rsidR="00CC56FE" w:rsidRPr="004A0EAE">
      <w:rPr>
        <w:rFonts w:hint="eastAsia"/>
      </w:rPr>
      <w:tab/>
    </w:r>
    <w:r w:rsidR="00CC56FE">
      <w:rPr>
        <w:b/>
      </w:rPr>
      <w:t xml:space="preserve">Form </w:t>
    </w:r>
    <w:r w:rsidR="00127070">
      <w:rPr>
        <w:b/>
      </w:rPr>
      <w:t>6</w:t>
    </w:r>
    <w:r>
      <w:rPr>
        <w:rFonts w:ascii="SimSun" w:eastAsia="SimSun" w:hAnsi="SimSun" w:hint="eastAsia"/>
        <w:b/>
      </w:rPr>
      <w:t>資訊及通訊科技</w:t>
    </w:r>
    <w:r w:rsidR="00CC56FE" w:rsidRPr="004D45D2">
      <w:rPr>
        <w:b/>
      </w:rPr>
      <w:t xml:space="preserve"> </w:t>
    </w:r>
  </w:p>
  <w:p w14:paraId="7B152C18" w14:textId="5DE0D76A" w:rsidR="00CC56FE" w:rsidRPr="00EC2767" w:rsidRDefault="00127070">
    <w:pPr>
      <w:pStyle w:val="Header"/>
      <w:pBdr>
        <w:between w:val="thinThickSmallGap" w:sz="24" w:space="1" w:color="auto"/>
      </w:pBdr>
      <w:tabs>
        <w:tab w:val="clear" w:pos="4153"/>
        <w:tab w:val="clear" w:pos="8306"/>
        <w:tab w:val="center" w:pos="4800"/>
        <w:tab w:val="right" w:pos="9100"/>
      </w:tabs>
      <w:wordWrap w:val="0"/>
      <w:jc w:val="right"/>
      <w:rPr>
        <w:rFonts w:eastAsiaTheme="minorEastAsia"/>
        <w:sz w:val="22"/>
      </w:rPr>
    </w:pPr>
    <w:r>
      <w:rPr>
        <w:rFonts w:eastAsiaTheme="minorEastAsia" w:hint="eastAsia"/>
        <w:sz w:val="22"/>
      </w:rPr>
      <w:t>考試衝刺筆記</w:t>
    </w:r>
  </w:p>
  <w:p w14:paraId="764981D0" w14:textId="311004AF" w:rsidR="00CC56FE" w:rsidRPr="00CA4A2E" w:rsidRDefault="00CC56FE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24DCD"/>
    <w:multiLevelType w:val="hybridMultilevel"/>
    <w:tmpl w:val="E1B20F2C"/>
    <w:lvl w:ilvl="0" w:tplc="A7FE3560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3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5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60217FF"/>
    <w:multiLevelType w:val="hybridMultilevel"/>
    <w:tmpl w:val="758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21A4"/>
    <w:multiLevelType w:val="hybridMultilevel"/>
    <w:tmpl w:val="6120A4CE"/>
    <w:lvl w:ilvl="0" w:tplc="AD2E520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511639"/>
    <w:multiLevelType w:val="hybridMultilevel"/>
    <w:tmpl w:val="8B12C12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FFF68CE"/>
    <w:multiLevelType w:val="hybridMultilevel"/>
    <w:tmpl w:val="E594238E"/>
    <w:lvl w:ilvl="0" w:tplc="4B22EF9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F42E66">
      <w:start w:val="5984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1871B4">
      <w:start w:val="5984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09CCF1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A088E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0AAA3C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36627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48053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92AE8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1970E91"/>
    <w:multiLevelType w:val="hybridMultilevel"/>
    <w:tmpl w:val="A7ACEA28"/>
    <w:lvl w:ilvl="0" w:tplc="3C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76F94"/>
    <w:multiLevelType w:val="multilevel"/>
    <w:tmpl w:val="BE0A2E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407CC0"/>
    <w:multiLevelType w:val="hybridMultilevel"/>
    <w:tmpl w:val="670475A6"/>
    <w:lvl w:ilvl="0" w:tplc="B7BAF470">
      <w:start w:val="1"/>
      <w:numFmt w:val="lowerRoman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9311523"/>
    <w:multiLevelType w:val="hybridMultilevel"/>
    <w:tmpl w:val="1B96C460"/>
    <w:lvl w:ilvl="0" w:tplc="74929C36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35BF0"/>
    <w:multiLevelType w:val="hybridMultilevel"/>
    <w:tmpl w:val="8F10C108"/>
    <w:lvl w:ilvl="0" w:tplc="0076F7EA">
      <w:start w:val="2"/>
      <w:numFmt w:val="taiwaneseCountingThousand"/>
      <w:lvlText w:val="%1、"/>
      <w:lvlJc w:val="left"/>
      <w:pPr>
        <w:ind w:left="440" w:hanging="440"/>
      </w:pPr>
      <w:rPr>
        <w:rFonts w:eastAsia="Adobe 楷体 Std R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0E7463"/>
    <w:multiLevelType w:val="hybridMultilevel"/>
    <w:tmpl w:val="46C09A22"/>
    <w:lvl w:ilvl="0" w:tplc="9592754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4E421C"/>
    <w:multiLevelType w:val="hybridMultilevel"/>
    <w:tmpl w:val="8B4EA4F6"/>
    <w:lvl w:ilvl="0" w:tplc="1C16F4C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254854"/>
    <w:multiLevelType w:val="hybridMultilevel"/>
    <w:tmpl w:val="F0E042E8"/>
    <w:lvl w:ilvl="0" w:tplc="6AB41D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171CD"/>
    <w:multiLevelType w:val="hybridMultilevel"/>
    <w:tmpl w:val="01EC1AF2"/>
    <w:lvl w:ilvl="0" w:tplc="7BCA5F1A">
      <w:start w:val="1"/>
      <w:numFmt w:val="decimal"/>
      <w:lvlText w:val="%1."/>
      <w:lvlJc w:val="left"/>
      <w:pPr>
        <w:ind w:left="360" w:hanging="360"/>
      </w:pPr>
      <w:rPr>
        <w:rFonts w:ascii="PMingLiU" w:eastAsia="SimSun" w:hAnsi="PMingLiU" w:cs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8248D3"/>
    <w:multiLevelType w:val="hybridMultilevel"/>
    <w:tmpl w:val="2DA0DC78"/>
    <w:lvl w:ilvl="0" w:tplc="A2A29B6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1CB380">
      <w:start w:val="439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22D3E">
      <w:start w:val="439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0C62C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BC27A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26103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AA9B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E71AE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B40A2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1611C14"/>
    <w:multiLevelType w:val="hybridMultilevel"/>
    <w:tmpl w:val="AD0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01FCF"/>
    <w:multiLevelType w:val="hybridMultilevel"/>
    <w:tmpl w:val="170C793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61D3C07"/>
    <w:multiLevelType w:val="hybridMultilevel"/>
    <w:tmpl w:val="7046CF56"/>
    <w:lvl w:ilvl="0" w:tplc="080C0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C95EE1"/>
    <w:multiLevelType w:val="hybridMultilevel"/>
    <w:tmpl w:val="4F26CE7C"/>
    <w:lvl w:ilvl="0" w:tplc="1A7C58F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68868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A57A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7A7660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CCC5A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34D46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7454F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0902FB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3E16C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C001911"/>
    <w:multiLevelType w:val="hybridMultilevel"/>
    <w:tmpl w:val="896C5760"/>
    <w:lvl w:ilvl="0" w:tplc="0D40B732">
      <w:start w:val="3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07385"/>
    <w:multiLevelType w:val="multilevel"/>
    <w:tmpl w:val="68AACDFE"/>
    <w:styleLink w:val="1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3D483308"/>
    <w:multiLevelType w:val="hybridMultilevel"/>
    <w:tmpl w:val="09AA225A"/>
    <w:lvl w:ilvl="0" w:tplc="3E5E2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B8228F"/>
    <w:multiLevelType w:val="hybridMultilevel"/>
    <w:tmpl w:val="1E68C5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CEB0E764">
      <w:start w:val="1"/>
      <w:numFmt w:val="bullet"/>
      <w:lvlText w:val=""/>
      <w:lvlJc w:val="left"/>
      <w:pPr>
        <w:ind w:left="622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5410BC8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9B20089"/>
    <w:multiLevelType w:val="hybridMultilevel"/>
    <w:tmpl w:val="5BBEFC64"/>
    <w:lvl w:ilvl="0" w:tplc="1E54DBFA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F54805"/>
    <w:multiLevelType w:val="hybridMultilevel"/>
    <w:tmpl w:val="406A83C6"/>
    <w:lvl w:ilvl="0" w:tplc="50CE589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94CA6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4FAE7A24"/>
    <w:multiLevelType w:val="hybridMultilevel"/>
    <w:tmpl w:val="C99AB268"/>
    <w:lvl w:ilvl="0" w:tplc="D514E65A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01A351E"/>
    <w:multiLevelType w:val="hybridMultilevel"/>
    <w:tmpl w:val="15AE2D98"/>
    <w:lvl w:ilvl="0" w:tplc="AE4ABB8A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2E73F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F6FE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206B04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9EEBC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D4779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AE525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C4B5E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CAC10D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51143B88"/>
    <w:multiLevelType w:val="hybridMultilevel"/>
    <w:tmpl w:val="59964D3E"/>
    <w:lvl w:ilvl="0" w:tplc="56D48434">
      <w:start w:val="80"/>
      <w:numFmt w:val="bullet"/>
      <w:lvlText w:val=""/>
      <w:lvlJc w:val="left"/>
      <w:pPr>
        <w:ind w:left="360" w:hanging="360"/>
      </w:pPr>
      <w:rPr>
        <w:rFonts w:ascii="Wingdings" w:eastAsia="PMingLiU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1847F17"/>
    <w:multiLevelType w:val="hybridMultilevel"/>
    <w:tmpl w:val="8DBAB738"/>
    <w:lvl w:ilvl="0" w:tplc="61A8C6CC">
      <w:start w:val="2"/>
      <w:numFmt w:val="decimal"/>
      <w:lvlText w:val="%1."/>
      <w:lvlJc w:val="left"/>
      <w:pPr>
        <w:ind w:left="360" w:hanging="360"/>
      </w:pPr>
      <w:rPr>
        <w:rFonts w:ascii="Verdana" w:hAnsi="Verdana" w:cs="New Peninim MT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753967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57983C91"/>
    <w:multiLevelType w:val="hybridMultilevel"/>
    <w:tmpl w:val="1354CDFC"/>
    <w:lvl w:ilvl="0" w:tplc="ED708350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8A31C16"/>
    <w:multiLevelType w:val="hybridMultilevel"/>
    <w:tmpl w:val="7466F2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F3008"/>
    <w:multiLevelType w:val="hybridMultilevel"/>
    <w:tmpl w:val="AC9C4B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A348FC"/>
    <w:multiLevelType w:val="hybridMultilevel"/>
    <w:tmpl w:val="53D6CB86"/>
    <w:lvl w:ilvl="0" w:tplc="5282BFEA">
      <w:start w:val="1"/>
      <w:numFmt w:val="lowerLetter"/>
      <w:lvlText w:val="(%1)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3706A9"/>
    <w:multiLevelType w:val="hybridMultilevel"/>
    <w:tmpl w:val="46B0648A"/>
    <w:lvl w:ilvl="0" w:tplc="81D2E8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C6F156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EC1BE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2EF17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B0488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0824A8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9A437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6CB70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2C1B9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63B90154"/>
    <w:multiLevelType w:val="multilevel"/>
    <w:tmpl w:val="5BD8C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540C9"/>
    <w:multiLevelType w:val="hybridMultilevel"/>
    <w:tmpl w:val="DC7C1AC6"/>
    <w:lvl w:ilvl="0" w:tplc="B622AE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7236CB5"/>
    <w:multiLevelType w:val="hybridMultilevel"/>
    <w:tmpl w:val="BE543FF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BD22D7C"/>
    <w:multiLevelType w:val="hybridMultilevel"/>
    <w:tmpl w:val="68AACDF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2" w15:restartNumberingAfterBreak="0">
    <w:nsid w:val="6EB908E4"/>
    <w:multiLevelType w:val="hybridMultilevel"/>
    <w:tmpl w:val="7320ED6E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6FD16CEA"/>
    <w:multiLevelType w:val="hybridMultilevel"/>
    <w:tmpl w:val="459614AC"/>
    <w:lvl w:ilvl="0" w:tplc="20F48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1E37288"/>
    <w:multiLevelType w:val="hybridMultilevel"/>
    <w:tmpl w:val="3D26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63402"/>
    <w:multiLevelType w:val="hybridMultilevel"/>
    <w:tmpl w:val="BD22691E"/>
    <w:lvl w:ilvl="0" w:tplc="C40CA162">
      <w:start w:val="2"/>
      <w:numFmt w:val="bullet"/>
      <w:lvlText w:val="-"/>
      <w:lvlJc w:val="left"/>
      <w:pPr>
        <w:ind w:left="644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46" w15:restartNumberingAfterBreak="0">
    <w:nsid w:val="7AAE46C9"/>
    <w:multiLevelType w:val="hybridMultilevel"/>
    <w:tmpl w:val="ADD0887A"/>
    <w:lvl w:ilvl="0" w:tplc="247E4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3613651">
    <w:abstractNumId w:val="23"/>
  </w:num>
  <w:num w:numId="2" w16cid:durableId="1421490387">
    <w:abstractNumId w:val="44"/>
  </w:num>
  <w:num w:numId="3" w16cid:durableId="1482653211">
    <w:abstractNumId w:val="2"/>
  </w:num>
  <w:num w:numId="4" w16cid:durableId="107553363">
    <w:abstractNumId w:val="3"/>
  </w:num>
  <w:num w:numId="5" w16cid:durableId="1916695934">
    <w:abstractNumId w:val="19"/>
  </w:num>
  <w:num w:numId="6" w16cid:durableId="970667902">
    <w:abstractNumId w:val="29"/>
  </w:num>
  <w:num w:numId="7" w16cid:durableId="1812480273">
    <w:abstractNumId w:val="5"/>
  </w:num>
  <w:num w:numId="8" w16cid:durableId="2111047429">
    <w:abstractNumId w:val="15"/>
  </w:num>
  <w:num w:numId="9" w16cid:durableId="1043483461">
    <w:abstractNumId w:val="37"/>
  </w:num>
  <w:num w:numId="10" w16cid:durableId="16466337">
    <w:abstractNumId w:val="7"/>
  </w:num>
  <w:num w:numId="11" w16cid:durableId="513804237">
    <w:abstractNumId w:val="39"/>
  </w:num>
  <w:num w:numId="12" w16cid:durableId="2010214627">
    <w:abstractNumId w:val="16"/>
  </w:num>
  <w:num w:numId="13" w16cid:durableId="89932718">
    <w:abstractNumId w:val="17"/>
  </w:num>
  <w:num w:numId="14" w16cid:durableId="681666291">
    <w:abstractNumId w:val="4"/>
  </w:num>
  <w:num w:numId="15" w16cid:durableId="1819565792">
    <w:abstractNumId w:val="30"/>
  </w:num>
  <w:num w:numId="16" w16cid:durableId="1144659379">
    <w:abstractNumId w:val="22"/>
  </w:num>
  <w:num w:numId="17" w16cid:durableId="2126270180">
    <w:abstractNumId w:val="33"/>
  </w:num>
  <w:num w:numId="18" w16cid:durableId="514268553">
    <w:abstractNumId w:val="18"/>
  </w:num>
  <w:num w:numId="19" w16cid:durableId="485585067">
    <w:abstractNumId w:val="28"/>
  </w:num>
  <w:num w:numId="20" w16cid:durableId="1831098466">
    <w:abstractNumId w:val="1"/>
  </w:num>
  <w:num w:numId="21" w16cid:durableId="2133277869">
    <w:abstractNumId w:val="45"/>
  </w:num>
  <w:num w:numId="22" w16cid:durableId="889265946">
    <w:abstractNumId w:val="43"/>
  </w:num>
  <w:num w:numId="23" w16cid:durableId="1656571896">
    <w:abstractNumId w:val="46"/>
  </w:num>
  <w:num w:numId="24" w16cid:durableId="2024623431">
    <w:abstractNumId w:val="40"/>
  </w:num>
  <w:num w:numId="25" w16cid:durableId="1463158569">
    <w:abstractNumId w:val="25"/>
  </w:num>
  <w:num w:numId="26" w16cid:durableId="1436512877">
    <w:abstractNumId w:val="34"/>
  </w:num>
  <w:num w:numId="27" w16cid:durableId="643463100">
    <w:abstractNumId w:val="27"/>
  </w:num>
  <w:num w:numId="28" w16cid:durableId="1999193340">
    <w:abstractNumId w:val="42"/>
  </w:num>
  <w:num w:numId="29" w16cid:durableId="1306399887">
    <w:abstractNumId w:val="31"/>
  </w:num>
  <w:num w:numId="30" w16cid:durableId="1300378141">
    <w:abstractNumId w:val="24"/>
  </w:num>
  <w:num w:numId="31" w16cid:durableId="516844044">
    <w:abstractNumId w:val="32"/>
  </w:num>
  <w:num w:numId="32" w16cid:durableId="175538161">
    <w:abstractNumId w:val="35"/>
  </w:num>
  <w:num w:numId="33" w16cid:durableId="1909413457">
    <w:abstractNumId w:val="6"/>
  </w:num>
  <w:num w:numId="34" w16cid:durableId="2136677447">
    <w:abstractNumId w:val="6"/>
    <w:lvlOverride w:ilvl="0">
      <w:lvl w:ilvl="0" w:tplc="3C090015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  <w:b w:val="0"/>
          <w:bCs w:val="0"/>
        </w:rPr>
      </w:lvl>
    </w:lvlOverride>
    <w:lvlOverride w:ilvl="1">
      <w:lvl w:ilvl="1" w:tplc="08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 w16cid:durableId="1444425106">
    <w:abstractNumId w:val="13"/>
  </w:num>
  <w:num w:numId="36" w16cid:durableId="1648976320">
    <w:abstractNumId w:val="9"/>
  </w:num>
  <w:num w:numId="37" w16cid:durableId="2014793777">
    <w:abstractNumId w:val="20"/>
  </w:num>
  <w:num w:numId="38" w16cid:durableId="951862726">
    <w:abstractNumId w:val="0"/>
  </w:num>
  <w:num w:numId="39" w16cid:durableId="1140418281">
    <w:abstractNumId w:val="26"/>
  </w:num>
  <w:num w:numId="40" w16cid:durableId="1361125331">
    <w:abstractNumId w:val="8"/>
  </w:num>
  <w:num w:numId="41" w16cid:durableId="1612204960">
    <w:abstractNumId w:val="41"/>
  </w:num>
  <w:num w:numId="42" w16cid:durableId="406148816">
    <w:abstractNumId w:val="21"/>
  </w:num>
  <w:num w:numId="43" w16cid:durableId="1747340986">
    <w:abstractNumId w:val="38"/>
  </w:num>
  <w:num w:numId="44" w16cid:durableId="1289700052">
    <w:abstractNumId w:val="10"/>
  </w:num>
  <w:num w:numId="45" w16cid:durableId="550073039">
    <w:abstractNumId w:val="14"/>
  </w:num>
  <w:num w:numId="46" w16cid:durableId="155725735">
    <w:abstractNumId w:val="36"/>
  </w:num>
  <w:num w:numId="47" w16cid:durableId="495654853">
    <w:abstractNumId w:val="12"/>
  </w:num>
  <w:num w:numId="48" w16cid:durableId="1832022210">
    <w:abstractNumId w:val="11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bordersDoNotSurroundHeader/>
  <w:bordersDoNotSurroundFooter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5"/>
    <w:rsid w:val="00005212"/>
    <w:rsid w:val="00005F50"/>
    <w:rsid w:val="0001045D"/>
    <w:rsid w:val="00011356"/>
    <w:rsid w:val="000128D9"/>
    <w:rsid w:val="00013BAB"/>
    <w:rsid w:val="00014313"/>
    <w:rsid w:val="000143DC"/>
    <w:rsid w:val="000147B6"/>
    <w:rsid w:val="00015748"/>
    <w:rsid w:val="00016AB6"/>
    <w:rsid w:val="00016B7B"/>
    <w:rsid w:val="000204BF"/>
    <w:rsid w:val="000219EA"/>
    <w:rsid w:val="00021BD7"/>
    <w:rsid w:val="000277AB"/>
    <w:rsid w:val="00030705"/>
    <w:rsid w:val="00030B14"/>
    <w:rsid w:val="00032BD6"/>
    <w:rsid w:val="000336CB"/>
    <w:rsid w:val="00037358"/>
    <w:rsid w:val="0003742B"/>
    <w:rsid w:val="00037EED"/>
    <w:rsid w:val="00040346"/>
    <w:rsid w:val="00040FC3"/>
    <w:rsid w:val="0004186E"/>
    <w:rsid w:val="0004326D"/>
    <w:rsid w:val="00044CFF"/>
    <w:rsid w:val="00045755"/>
    <w:rsid w:val="00046D33"/>
    <w:rsid w:val="00050F65"/>
    <w:rsid w:val="00050F8C"/>
    <w:rsid w:val="000512CA"/>
    <w:rsid w:val="00052140"/>
    <w:rsid w:val="00052AF3"/>
    <w:rsid w:val="00053981"/>
    <w:rsid w:val="00054B9C"/>
    <w:rsid w:val="00057067"/>
    <w:rsid w:val="000570D2"/>
    <w:rsid w:val="000575F8"/>
    <w:rsid w:val="00057721"/>
    <w:rsid w:val="000578E8"/>
    <w:rsid w:val="000604ED"/>
    <w:rsid w:val="000609DC"/>
    <w:rsid w:val="000618F3"/>
    <w:rsid w:val="000629AD"/>
    <w:rsid w:val="00064F0F"/>
    <w:rsid w:val="00065487"/>
    <w:rsid w:val="00065D4B"/>
    <w:rsid w:val="00065D94"/>
    <w:rsid w:val="000674D1"/>
    <w:rsid w:val="000710B4"/>
    <w:rsid w:val="00072935"/>
    <w:rsid w:val="0007311A"/>
    <w:rsid w:val="00073E6A"/>
    <w:rsid w:val="00082A93"/>
    <w:rsid w:val="0008479E"/>
    <w:rsid w:val="000847DF"/>
    <w:rsid w:val="00084B8A"/>
    <w:rsid w:val="00084CB5"/>
    <w:rsid w:val="00085E81"/>
    <w:rsid w:val="00087A8E"/>
    <w:rsid w:val="00094417"/>
    <w:rsid w:val="00095521"/>
    <w:rsid w:val="000955D8"/>
    <w:rsid w:val="000962DC"/>
    <w:rsid w:val="00096B5E"/>
    <w:rsid w:val="00097565"/>
    <w:rsid w:val="000A17AE"/>
    <w:rsid w:val="000A1CEB"/>
    <w:rsid w:val="000A3BBA"/>
    <w:rsid w:val="000A7DC5"/>
    <w:rsid w:val="000A7E68"/>
    <w:rsid w:val="000B09DF"/>
    <w:rsid w:val="000B1E7B"/>
    <w:rsid w:val="000B241F"/>
    <w:rsid w:val="000B2D07"/>
    <w:rsid w:val="000B3C3D"/>
    <w:rsid w:val="000B4488"/>
    <w:rsid w:val="000B74A7"/>
    <w:rsid w:val="000B7EA7"/>
    <w:rsid w:val="000C0B7E"/>
    <w:rsid w:val="000C16B7"/>
    <w:rsid w:val="000C3A16"/>
    <w:rsid w:val="000D1068"/>
    <w:rsid w:val="000D2B17"/>
    <w:rsid w:val="000D2EDF"/>
    <w:rsid w:val="000D3D1D"/>
    <w:rsid w:val="000D4AB1"/>
    <w:rsid w:val="000D73C3"/>
    <w:rsid w:val="000D7B55"/>
    <w:rsid w:val="000E1D7E"/>
    <w:rsid w:val="000E20EA"/>
    <w:rsid w:val="000E2633"/>
    <w:rsid w:val="000E3E21"/>
    <w:rsid w:val="000E45FC"/>
    <w:rsid w:val="000E7360"/>
    <w:rsid w:val="000F0892"/>
    <w:rsid w:val="000F13D4"/>
    <w:rsid w:val="000F28EB"/>
    <w:rsid w:val="000F2DDE"/>
    <w:rsid w:val="000F4998"/>
    <w:rsid w:val="000F4F8F"/>
    <w:rsid w:val="000F5734"/>
    <w:rsid w:val="000F78BF"/>
    <w:rsid w:val="00100AFC"/>
    <w:rsid w:val="001024AD"/>
    <w:rsid w:val="00105176"/>
    <w:rsid w:val="00110BBB"/>
    <w:rsid w:val="00111A5E"/>
    <w:rsid w:val="0011270A"/>
    <w:rsid w:val="001137D2"/>
    <w:rsid w:val="00116344"/>
    <w:rsid w:val="00120879"/>
    <w:rsid w:val="00126342"/>
    <w:rsid w:val="00126845"/>
    <w:rsid w:val="00127070"/>
    <w:rsid w:val="0012715E"/>
    <w:rsid w:val="001275FB"/>
    <w:rsid w:val="00127BCE"/>
    <w:rsid w:val="00132DCE"/>
    <w:rsid w:val="00134D02"/>
    <w:rsid w:val="00135222"/>
    <w:rsid w:val="0013583C"/>
    <w:rsid w:val="00140340"/>
    <w:rsid w:val="00140387"/>
    <w:rsid w:val="00141AA6"/>
    <w:rsid w:val="001428B3"/>
    <w:rsid w:val="00142CF4"/>
    <w:rsid w:val="001435A5"/>
    <w:rsid w:val="00150321"/>
    <w:rsid w:val="0015320F"/>
    <w:rsid w:val="00156A08"/>
    <w:rsid w:val="0016139C"/>
    <w:rsid w:val="00161B45"/>
    <w:rsid w:val="00161CB3"/>
    <w:rsid w:val="00161FA3"/>
    <w:rsid w:val="00164248"/>
    <w:rsid w:val="00164879"/>
    <w:rsid w:val="00165ACF"/>
    <w:rsid w:val="00166234"/>
    <w:rsid w:val="001670FC"/>
    <w:rsid w:val="00167A7D"/>
    <w:rsid w:val="00171EF0"/>
    <w:rsid w:val="00172501"/>
    <w:rsid w:val="00172AC5"/>
    <w:rsid w:val="00175681"/>
    <w:rsid w:val="001758D1"/>
    <w:rsid w:val="00175E6E"/>
    <w:rsid w:val="00176CEB"/>
    <w:rsid w:val="0017722B"/>
    <w:rsid w:val="0018138F"/>
    <w:rsid w:val="0018202A"/>
    <w:rsid w:val="0018450B"/>
    <w:rsid w:val="00185FF0"/>
    <w:rsid w:val="00191031"/>
    <w:rsid w:val="00191DF1"/>
    <w:rsid w:val="00191EEA"/>
    <w:rsid w:val="001925CA"/>
    <w:rsid w:val="00194E1A"/>
    <w:rsid w:val="00197A52"/>
    <w:rsid w:val="001A01F7"/>
    <w:rsid w:val="001A4B5E"/>
    <w:rsid w:val="001A6324"/>
    <w:rsid w:val="001A7B8B"/>
    <w:rsid w:val="001B2E25"/>
    <w:rsid w:val="001B37D8"/>
    <w:rsid w:val="001B42F1"/>
    <w:rsid w:val="001B5FBB"/>
    <w:rsid w:val="001C0757"/>
    <w:rsid w:val="001C2315"/>
    <w:rsid w:val="001C24DC"/>
    <w:rsid w:val="001C380A"/>
    <w:rsid w:val="001C5B81"/>
    <w:rsid w:val="001C61C7"/>
    <w:rsid w:val="001C6C59"/>
    <w:rsid w:val="001D3BC6"/>
    <w:rsid w:val="001D4DF5"/>
    <w:rsid w:val="001D5541"/>
    <w:rsid w:val="001D5C03"/>
    <w:rsid w:val="001D6FE0"/>
    <w:rsid w:val="001D7959"/>
    <w:rsid w:val="001E0F11"/>
    <w:rsid w:val="001E17A2"/>
    <w:rsid w:val="001E1F34"/>
    <w:rsid w:val="001E242D"/>
    <w:rsid w:val="001E6DC0"/>
    <w:rsid w:val="001F00A8"/>
    <w:rsid w:val="001F0237"/>
    <w:rsid w:val="001F1843"/>
    <w:rsid w:val="001F5233"/>
    <w:rsid w:val="001F5261"/>
    <w:rsid w:val="001F53A3"/>
    <w:rsid w:val="001F5818"/>
    <w:rsid w:val="001F7745"/>
    <w:rsid w:val="00201053"/>
    <w:rsid w:val="002010AA"/>
    <w:rsid w:val="0020163F"/>
    <w:rsid w:val="00201C1C"/>
    <w:rsid w:val="00203BD2"/>
    <w:rsid w:val="002043AE"/>
    <w:rsid w:val="0020531B"/>
    <w:rsid w:val="002056D9"/>
    <w:rsid w:val="00205D59"/>
    <w:rsid w:val="0021087B"/>
    <w:rsid w:val="0021182B"/>
    <w:rsid w:val="00212392"/>
    <w:rsid w:val="00213C18"/>
    <w:rsid w:val="00217CC7"/>
    <w:rsid w:val="00221D17"/>
    <w:rsid w:val="00221DA1"/>
    <w:rsid w:val="00222C20"/>
    <w:rsid w:val="00223C9A"/>
    <w:rsid w:val="00224661"/>
    <w:rsid w:val="002260DC"/>
    <w:rsid w:val="00226A13"/>
    <w:rsid w:val="0022707C"/>
    <w:rsid w:val="00231213"/>
    <w:rsid w:val="00232C56"/>
    <w:rsid w:val="00233123"/>
    <w:rsid w:val="00233FAA"/>
    <w:rsid w:val="002361BC"/>
    <w:rsid w:val="00236273"/>
    <w:rsid w:val="00236561"/>
    <w:rsid w:val="002375FA"/>
    <w:rsid w:val="00240D39"/>
    <w:rsid w:val="00240D58"/>
    <w:rsid w:val="00242AF7"/>
    <w:rsid w:val="00243A25"/>
    <w:rsid w:val="00243EC7"/>
    <w:rsid w:val="00245E8F"/>
    <w:rsid w:val="00246847"/>
    <w:rsid w:val="0024727C"/>
    <w:rsid w:val="00253DE9"/>
    <w:rsid w:val="00254461"/>
    <w:rsid w:val="0025596A"/>
    <w:rsid w:val="00256183"/>
    <w:rsid w:val="002561D5"/>
    <w:rsid w:val="00256B92"/>
    <w:rsid w:val="00262732"/>
    <w:rsid w:val="00262E6E"/>
    <w:rsid w:val="0026589D"/>
    <w:rsid w:val="00265914"/>
    <w:rsid w:val="002663FC"/>
    <w:rsid w:val="00266B17"/>
    <w:rsid w:val="00266EB4"/>
    <w:rsid w:val="002705A9"/>
    <w:rsid w:val="00273D95"/>
    <w:rsid w:val="00274225"/>
    <w:rsid w:val="002747E8"/>
    <w:rsid w:val="002755F8"/>
    <w:rsid w:val="0027562F"/>
    <w:rsid w:val="00275869"/>
    <w:rsid w:val="00276337"/>
    <w:rsid w:val="0027657F"/>
    <w:rsid w:val="002773A6"/>
    <w:rsid w:val="002812F5"/>
    <w:rsid w:val="00281E90"/>
    <w:rsid w:val="00285120"/>
    <w:rsid w:val="00285567"/>
    <w:rsid w:val="0028600E"/>
    <w:rsid w:val="00286223"/>
    <w:rsid w:val="00286A03"/>
    <w:rsid w:val="002922E5"/>
    <w:rsid w:val="0029606B"/>
    <w:rsid w:val="002973D3"/>
    <w:rsid w:val="00297B4F"/>
    <w:rsid w:val="002A0C17"/>
    <w:rsid w:val="002A1339"/>
    <w:rsid w:val="002A18FE"/>
    <w:rsid w:val="002A1AB8"/>
    <w:rsid w:val="002A1CBA"/>
    <w:rsid w:val="002A48BA"/>
    <w:rsid w:val="002A4AA8"/>
    <w:rsid w:val="002A5022"/>
    <w:rsid w:val="002A6D72"/>
    <w:rsid w:val="002B0B75"/>
    <w:rsid w:val="002B16CC"/>
    <w:rsid w:val="002B3844"/>
    <w:rsid w:val="002B58B4"/>
    <w:rsid w:val="002B7153"/>
    <w:rsid w:val="002C0F64"/>
    <w:rsid w:val="002C2F56"/>
    <w:rsid w:val="002C3A29"/>
    <w:rsid w:val="002C698D"/>
    <w:rsid w:val="002D0479"/>
    <w:rsid w:val="002D1E1C"/>
    <w:rsid w:val="002D36C5"/>
    <w:rsid w:val="002D4D0D"/>
    <w:rsid w:val="002D4D7B"/>
    <w:rsid w:val="002D772A"/>
    <w:rsid w:val="002D7EC7"/>
    <w:rsid w:val="002E06EA"/>
    <w:rsid w:val="002E0CBE"/>
    <w:rsid w:val="002E1915"/>
    <w:rsid w:val="002E1CA1"/>
    <w:rsid w:val="002E2F02"/>
    <w:rsid w:val="002E3D88"/>
    <w:rsid w:val="002E65FA"/>
    <w:rsid w:val="002E6662"/>
    <w:rsid w:val="002E6F9F"/>
    <w:rsid w:val="002E7973"/>
    <w:rsid w:val="002F12F1"/>
    <w:rsid w:val="002F27B7"/>
    <w:rsid w:val="002F3193"/>
    <w:rsid w:val="002F42E2"/>
    <w:rsid w:val="002F4568"/>
    <w:rsid w:val="002F69A3"/>
    <w:rsid w:val="002F766C"/>
    <w:rsid w:val="003004A8"/>
    <w:rsid w:val="0030066D"/>
    <w:rsid w:val="00300952"/>
    <w:rsid w:val="003016A0"/>
    <w:rsid w:val="0030189B"/>
    <w:rsid w:val="00301E83"/>
    <w:rsid w:val="00302498"/>
    <w:rsid w:val="003026F0"/>
    <w:rsid w:val="00303BB4"/>
    <w:rsid w:val="00304B27"/>
    <w:rsid w:val="00307301"/>
    <w:rsid w:val="00307548"/>
    <w:rsid w:val="0031042B"/>
    <w:rsid w:val="0031125A"/>
    <w:rsid w:val="00313D65"/>
    <w:rsid w:val="003142C0"/>
    <w:rsid w:val="0031452B"/>
    <w:rsid w:val="0031542D"/>
    <w:rsid w:val="003158EF"/>
    <w:rsid w:val="00315FE5"/>
    <w:rsid w:val="00320CCC"/>
    <w:rsid w:val="00320F51"/>
    <w:rsid w:val="00321378"/>
    <w:rsid w:val="003234F1"/>
    <w:rsid w:val="00323717"/>
    <w:rsid w:val="00323746"/>
    <w:rsid w:val="00324B32"/>
    <w:rsid w:val="003262B0"/>
    <w:rsid w:val="003265BC"/>
    <w:rsid w:val="00326BE3"/>
    <w:rsid w:val="00330790"/>
    <w:rsid w:val="003310FC"/>
    <w:rsid w:val="003314C4"/>
    <w:rsid w:val="00334015"/>
    <w:rsid w:val="0033545D"/>
    <w:rsid w:val="00335F4B"/>
    <w:rsid w:val="00336911"/>
    <w:rsid w:val="00342105"/>
    <w:rsid w:val="0034218A"/>
    <w:rsid w:val="00342841"/>
    <w:rsid w:val="0034474B"/>
    <w:rsid w:val="003458B4"/>
    <w:rsid w:val="00346E07"/>
    <w:rsid w:val="00347401"/>
    <w:rsid w:val="00347A7A"/>
    <w:rsid w:val="00350228"/>
    <w:rsid w:val="003518EE"/>
    <w:rsid w:val="00352C19"/>
    <w:rsid w:val="00352CB2"/>
    <w:rsid w:val="003570B4"/>
    <w:rsid w:val="00360E42"/>
    <w:rsid w:val="0036117E"/>
    <w:rsid w:val="00361F9C"/>
    <w:rsid w:val="00363346"/>
    <w:rsid w:val="003666AD"/>
    <w:rsid w:val="00367E7D"/>
    <w:rsid w:val="00371131"/>
    <w:rsid w:val="003712F9"/>
    <w:rsid w:val="0037155F"/>
    <w:rsid w:val="00371C91"/>
    <w:rsid w:val="0037248A"/>
    <w:rsid w:val="00380064"/>
    <w:rsid w:val="003806F4"/>
    <w:rsid w:val="00381144"/>
    <w:rsid w:val="003813FD"/>
    <w:rsid w:val="00381E72"/>
    <w:rsid w:val="0038278B"/>
    <w:rsid w:val="00385400"/>
    <w:rsid w:val="00386DC7"/>
    <w:rsid w:val="00387C6B"/>
    <w:rsid w:val="00390A43"/>
    <w:rsid w:val="00390E1C"/>
    <w:rsid w:val="003928E3"/>
    <w:rsid w:val="00394608"/>
    <w:rsid w:val="00397AE9"/>
    <w:rsid w:val="00397DF0"/>
    <w:rsid w:val="003A1A4D"/>
    <w:rsid w:val="003A1F80"/>
    <w:rsid w:val="003A246A"/>
    <w:rsid w:val="003A2F58"/>
    <w:rsid w:val="003B0BF5"/>
    <w:rsid w:val="003B7065"/>
    <w:rsid w:val="003C077F"/>
    <w:rsid w:val="003C132D"/>
    <w:rsid w:val="003C3A04"/>
    <w:rsid w:val="003C48DC"/>
    <w:rsid w:val="003C503B"/>
    <w:rsid w:val="003C50B5"/>
    <w:rsid w:val="003D0BAE"/>
    <w:rsid w:val="003D100C"/>
    <w:rsid w:val="003D146D"/>
    <w:rsid w:val="003D3572"/>
    <w:rsid w:val="003D3E47"/>
    <w:rsid w:val="003D425E"/>
    <w:rsid w:val="003D540E"/>
    <w:rsid w:val="003D610D"/>
    <w:rsid w:val="003D62FA"/>
    <w:rsid w:val="003D67E8"/>
    <w:rsid w:val="003D764F"/>
    <w:rsid w:val="003E113D"/>
    <w:rsid w:val="003E1F17"/>
    <w:rsid w:val="003E45E2"/>
    <w:rsid w:val="003F2BB7"/>
    <w:rsid w:val="003F3311"/>
    <w:rsid w:val="003F3EC7"/>
    <w:rsid w:val="003F44F3"/>
    <w:rsid w:val="003F7AAD"/>
    <w:rsid w:val="00401852"/>
    <w:rsid w:val="004025CD"/>
    <w:rsid w:val="00404761"/>
    <w:rsid w:val="00405834"/>
    <w:rsid w:val="004075C5"/>
    <w:rsid w:val="00407B08"/>
    <w:rsid w:val="00411692"/>
    <w:rsid w:val="004128B2"/>
    <w:rsid w:val="004129D0"/>
    <w:rsid w:val="00413559"/>
    <w:rsid w:val="00413F16"/>
    <w:rsid w:val="004152E2"/>
    <w:rsid w:val="00415AB6"/>
    <w:rsid w:val="00415BCE"/>
    <w:rsid w:val="00416ECB"/>
    <w:rsid w:val="00416FBD"/>
    <w:rsid w:val="00420FDC"/>
    <w:rsid w:val="004212B7"/>
    <w:rsid w:val="00421F53"/>
    <w:rsid w:val="00424730"/>
    <w:rsid w:val="00426E33"/>
    <w:rsid w:val="004301D7"/>
    <w:rsid w:val="0043114D"/>
    <w:rsid w:val="00431967"/>
    <w:rsid w:val="00431DE4"/>
    <w:rsid w:val="00432368"/>
    <w:rsid w:val="00434300"/>
    <w:rsid w:val="004358B6"/>
    <w:rsid w:val="0043615B"/>
    <w:rsid w:val="00436A56"/>
    <w:rsid w:val="00437FF1"/>
    <w:rsid w:val="004409A8"/>
    <w:rsid w:val="00442B21"/>
    <w:rsid w:val="00442D52"/>
    <w:rsid w:val="00443467"/>
    <w:rsid w:val="00444BED"/>
    <w:rsid w:val="004457AA"/>
    <w:rsid w:val="0045080C"/>
    <w:rsid w:val="004509D0"/>
    <w:rsid w:val="00451117"/>
    <w:rsid w:val="0045336D"/>
    <w:rsid w:val="004534C5"/>
    <w:rsid w:val="00454D61"/>
    <w:rsid w:val="00455603"/>
    <w:rsid w:val="004559C6"/>
    <w:rsid w:val="00455CA4"/>
    <w:rsid w:val="00460533"/>
    <w:rsid w:val="00460A6A"/>
    <w:rsid w:val="00460CF3"/>
    <w:rsid w:val="00461B5D"/>
    <w:rsid w:val="00467557"/>
    <w:rsid w:val="00472B84"/>
    <w:rsid w:val="00474108"/>
    <w:rsid w:val="0047515F"/>
    <w:rsid w:val="00475A2F"/>
    <w:rsid w:val="00475CC6"/>
    <w:rsid w:val="00481F17"/>
    <w:rsid w:val="00484C3A"/>
    <w:rsid w:val="00485724"/>
    <w:rsid w:val="0049231A"/>
    <w:rsid w:val="004943D9"/>
    <w:rsid w:val="004958D8"/>
    <w:rsid w:val="00496CE1"/>
    <w:rsid w:val="0049709C"/>
    <w:rsid w:val="0049718A"/>
    <w:rsid w:val="004A0EAE"/>
    <w:rsid w:val="004A125D"/>
    <w:rsid w:val="004A2E94"/>
    <w:rsid w:val="004A6CF8"/>
    <w:rsid w:val="004B0387"/>
    <w:rsid w:val="004B3F58"/>
    <w:rsid w:val="004B4BAB"/>
    <w:rsid w:val="004B551A"/>
    <w:rsid w:val="004B6CEE"/>
    <w:rsid w:val="004B6FE1"/>
    <w:rsid w:val="004B7F1D"/>
    <w:rsid w:val="004C40C2"/>
    <w:rsid w:val="004C5FB5"/>
    <w:rsid w:val="004C6620"/>
    <w:rsid w:val="004D45D2"/>
    <w:rsid w:val="004D5777"/>
    <w:rsid w:val="004D59C5"/>
    <w:rsid w:val="004D6B42"/>
    <w:rsid w:val="004E1C31"/>
    <w:rsid w:val="004E2700"/>
    <w:rsid w:val="004E2A0A"/>
    <w:rsid w:val="004E50FF"/>
    <w:rsid w:val="004E51F1"/>
    <w:rsid w:val="004E7665"/>
    <w:rsid w:val="004F0CB4"/>
    <w:rsid w:val="004F2CCF"/>
    <w:rsid w:val="004F51DC"/>
    <w:rsid w:val="00500186"/>
    <w:rsid w:val="00502A1E"/>
    <w:rsid w:val="00502C39"/>
    <w:rsid w:val="00505186"/>
    <w:rsid w:val="0050579B"/>
    <w:rsid w:val="00506075"/>
    <w:rsid w:val="0050769F"/>
    <w:rsid w:val="00510BEE"/>
    <w:rsid w:val="00510CBF"/>
    <w:rsid w:val="00521F87"/>
    <w:rsid w:val="0052320B"/>
    <w:rsid w:val="0052377D"/>
    <w:rsid w:val="00527810"/>
    <w:rsid w:val="0052788D"/>
    <w:rsid w:val="0053096D"/>
    <w:rsid w:val="00530D1B"/>
    <w:rsid w:val="00531812"/>
    <w:rsid w:val="00532856"/>
    <w:rsid w:val="00533092"/>
    <w:rsid w:val="005337EF"/>
    <w:rsid w:val="005348DC"/>
    <w:rsid w:val="005354CE"/>
    <w:rsid w:val="00535BAF"/>
    <w:rsid w:val="0054033C"/>
    <w:rsid w:val="00544ADC"/>
    <w:rsid w:val="005479AD"/>
    <w:rsid w:val="00550B2D"/>
    <w:rsid w:val="00551091"/>
    <w:rsid w:val="00557342"/>
    <w:rsid w:val="0055788E"/>
    <w:rsid w:val="00557968"/>
    <w:rsid w:val="00563CCA"/>
    <w:rsid w:val="00564175"/>
    <w:rsid w:val="00564F01"/>
    <w:rsid w:val="00565891"/>
    <w:rsid w:val="00565A89"/>
    <w:rsid w:val="00566B96"/>
    <w:rsid w:val="00567480"/>
    <w:rsid w:val="00572116"/>
    <w:rsid w:val="00575983"/>
    <w:rsid w:val="00575BCC"/>
    <w:rsid w:val="00575C16"/>
    <w:rsid w:val="005769C5"/>
    <w:rsid w:val="00576FAF"/>
    <w:rsid w:val="005845E6"/>
    <w:rsid w:val="00591352"/>
    <w:rsid w:val="00591A1A"/>
    <w:rsid w:val="00595B77"/>
    <w:rsid w:val="00596F92"/>
    <w:rsid w:val="00597B96"/>
    <w:rsid w:val="005A3159"/>
    <w:rsid w:val="005A3FD0"/>
    <w:rsid w:val="005A4780"/>
    <w:rsid w:val="005A4838"/>
    <w:rsid w:val="005A491B"/>
    <w:rsid w:val="005A4BBE"/>
    <w:rsid w:val="005A4C2B"/>
    <w:rsid w:val="005A4D1E"/>
    <w:rsid w:val="005A500C"/>
    <w:rsid w:val="005A5950"/>
    <w:rsid w:val="005B158B"/>
    <w:rsid w:val="005B2156"/>
    <w:rsid w:val="005B35CE"/>
    <w:rsid w:val="005B4214"/>
    <w:rsid w:val="005B49F1"/>
    <w:rsid w:val="005B5005"/>
    <w:rsid w:val="005B6D21"/>
    <w:rsid w:val="005C0991"/>
    <w:rsid w:val="005C0AD7"/>
    <w:rsid w:val="005C1109"/>
    <w:rsid w:val="005C40DD"/>
    <w:rsid w:val="005C4348"/>
    <w:rsid w:val="005C59AE"/>
    <w:rsid w:val="005D044F"/>
    <w:rsid w:val="005E0E36"/>
    <w:rsid w:val="005E150F"/>
    <w:rsid w:val="005E5B13"/>
    <w:rsid w:val="005F1127"/>
    <w:rsid w:val="005F2E6D"/>
    <w:rsid w:val="005F4721"/>
    <w:rsid w:val="005F4B32"/>
    <w:rsid w:val="005F6E3D"/>
    <w:rsid w:val="00603027"/>
    <w:rsid w:val="00605A16"/>
    <w:rsid w:val="00606BCF"/>
    <w:rsid w:val="00606E34"/>
    <w:rsid w:val="00610663"/>
    <w:rsid w:val="00612472"/>
    <w:rsid w:val="00613269"/>
    <w:rsid w:val="00614B0D"/>
    <w:rsid w:val="006150E0"/>
    <w:rsid w:val="0061519F"/>
    <w:rsid w:val="0061661B"/>
    <w:rsid w:val="00621B71"/>
    <w:rsid w:val="00623EDA"/>
    <w:rsid w:val="00624422"/>
    <w:rsid w:val="00627546"/>
    <w:rsid w:val="00631EBC"/>
    <w:rsid w:val="006320C4"/>
    <w:rsid w:val="00632FAD"/>
    <w:rsid w:val="006348B9"/>
    <w:rsid w:val="0063721E"/>
    <w:rsid w:val="00637B56"/>
    <w:rsid w:val="00640044"/>
    <w:rsid w:val="00641660"/>
    <w:rsid w:val="00643410"/>
    <w:rsid w:val="00644510"/>
    <w:rsid w:val="006447D1"/>
    <w:rsid w:val="00645FE0"/>
    <w:rsid w:val="006477C3"/>
    <w:rsid w:val="00650210"/>
    <w:rsid w:val="00650422"/>
    <w:rsid w:val="00651F34"/>
    <w:rsid w:val="00652BF3"/>
    <w:rsid w:val="00652D02"/>
    <w:rsid w:val="00653F0C"/>
    <w:rsid w:val="00660BF9"/>
    <w:rsid w:val="00661572"/>
    <w:rsid w:val="00663685"/>
    <w:rsid w:val="006654DC"/>
    <w:rsid w:val="00666807"/>
    <w:rsid w:val="006739F2"/>
    <w:rsid w:val="00674BC1"/>
    <w:rsid w:val="00675C4A"/>
    <w:rsid w:val="00676163"/>
    <w:rsid w:val="00676B00"/>
    <w:rsid w:val="00676BD2"/>
    <w:rsid w:val="00677B34"/>
    <w:rsid w:val="006820AD"/>
    <w:rsid w:val="0068353C"/>
    <w:rsid w:val="00685595"/>
    <w:rsid w:val="0069017F"/>
    <w:rsid w:val="006901A1"/>
    <w:rsid w:val="0069264A"/>
    <w:rsid w:val="00693665"/>
    <w:rsid w:val="00694023"/>
    <w:rsid w:val="006943D6"/>
    <w:rsid w:val="00694B9A"/>
    <w:rsid w:val="006A0C38"/>
    <w:rsid w:val="006A11CA"/>
    <w:rsid w:val="006A37AD"/>
    <w:rsid w:val="006A44C3"/>
    <w:rsid w:val="006A5E2A"/>
    <w:rsid w:val="006A64F4"/>
    <w:rsid w:val="006A6D5F"/>
    <w:rsid w:val="006B09EF"/>
    <w:rsid w:val="006B1C1E"/>
    <w:rsid w:val="006B1CA4"/>
    <w:rsid w:val="006B5771"/>
    <w:rsid w:val="006B6B37"/>
    <w:rsid w:val="006B7089"/>
    <w:rsid w:val="006C06F7"/>
    <w:rsid w:val="006C0958"/>
    <w:rsid w:val="006C103C"/>
    <w:rsid w:val="006C1AE9"/>
    <w:rsid w:val="006C3A2F"/>
    <w:rsid w:val="006C3A6A"/>
    <w:rsid w:val="006D0574"/>
    <w:rsid w:val="006D2AC7"/>
    <w:rsid w:val="006D32FC"/>
    <w:rsid w:val="006D5571"/>
    <w:rsid w:val="006D6E1F"/>
    <w:rsid w:val="006D75C0"/>
    <w:rsid w:val="006E057D"/>
    <w:rsid w:val="006E081D"/>
    <w:rsid w:val="006E168A"/>
    <w:rsid w:val="006E1ACA"/>
    <w:rsid w:val="006E2496"/>
    <w:rsid w:val="006E328D"/>
    <w:rsid w:val="006E4CB2"/>
    <w:rsid w:val="006E5DB2"/>
    <w:rsid w:val="006E7A0E"/>
    <w:rsid w:val="006F138C"/>
    <w:rsid w:val="006F304F"/>
    <w:rsid w:val="006F47B9"/>
    <w:rsid w:val="006F5A28"/>
    <w:rsid w:val="006F79F6"/>
    <w:rsid w:val="00700177"/>
    <w:rsid w:val="00700785"/>
    <w:rsid w:val="00700E0A"/>
    <w:rsid w:val="00702244"/>
    <w:rsid w:val="00704159"/>
    <w:rsid w:val="007054E4"/>
    <w:rsid w:val="00705697"/>
    <w:rsid w:val="00706D04"/>
    <w:rsid w:val="00707727"/>
    <w:rsid w:val="00710A5C"/>
    <w:rsid w:val="00711DF9"/>
    <w:rsid w:val="00712D93"/>
    <w:rsid w:val="0071427A"/>
    <w:rsid w:val="00715E2D"/>
    <w:rsid w:val="00716975"/>
    <w:rsid w:val="007171A6"/>
    <w:rsid w:val="00720E17"/>
    <w:rsid w:val="00721786"/>
    <w:rsid w:val="00724BC4"/>
    <w:rsid w:val="00726BA8"/>
    <w:rsid w:val="00727D5E"/>
    <w:rsid w:val="00731D59"/>
    <w:rsid w:val="00733626"/>
    <w:rsid w:val="007345F0"/>
    <w:rsid w:val="00734683"/>
    <w:rsid w:val="00734F4D"/>
    <w:rsid w:val="00734FE7"/>
    <w:rsid w:val="00735402"/>
    <w:rsid w:val="00735758"/>
    <w:rsid w:val="007367E2"/>
    <w:rsid w:val="00736806"/>
    <w:rsid w:val="00736A70"/>
    <w:rsid w:val="00740284"/>
    <w:rsid w:val="007421C1"/>
    <w:rsid w:val="0074395B"/>
    <w:rsid w:val="00743F2E"/>
    <w:rsid w:val="0074466B"/>
    <w:rsid w:val="00744866"/>
    <w:rsid w:val="00746299"/>
    <w:rsid w:val="00751CD8"/>
    <w:rsid w:val="00752765"/>
    <w:rsid w:val="0075494D"/>
    <w:rsid w:val="00755438"/>
    <w:rsid w:val="00755543"/>
    <w:rsid w:val="00756BBB"/>
    <w:rsid w:val="00756CE7"/>
    <w:rsid w:val="00756EB8"/>
    <w:rsid w:val="00757DEA"/>
    <w:rsid w:val="00765A14"/>
    <w:rsid w:val="007669E3"/>
    <w:rsid w:val="00767CD7"/>
    <w:rsid w:val="00771767"/>
    <w:rsid w:val="0077233D"/>
    <w:rsid w:val="00772CCB"/>
    <w:rsid w:val="00776FBA"/>
    <w:rsid w:val="007807AB"/>
    <w:rsid w:val="00782D68"/>
    <w:rsid w:val="00783028"/>
    <w:rsid w:val="00783738"/>
    <w:rsid w:val="007837AC"/>
    <w:rsid w:val="00786224"/>
    <w:rsid w:val="00787096"/>
    <w:rsid w:val="007922C2"/>
    <w:rsid w:val="00794E61"/>
    <w:rsid w:val="0079516B"/>
    <w:rsid w:val="007964EB"/>
    <w:rsid w:val="00796A93"/>
    <w:rsid w:val="007A18D9"/>
    <w:rsid w:val="007A1C19"/>
    <w:rsid w:val="007A307A"/>
    <w:rsid w:val="007A43D6"/>
    <w:rsid w:val="007A4C5B"/>
    <w:rsid w:val="007A6175"/>
    <w:rsid w:val="007A76D9"/>
    <w:rsid w:val="007A7A5B"/>
    <w:rsid w:val="007A7C3D"/>
    <w:rsid w:val="007B2205"/>
    <w:rsid w:val="007B29D3"/>
    <w:rsid w:val="007B2C55"/>
    <w:rsid w:val="007B4E1F"/>
    <w:rsid w:val="007B6E39"/>
    <w:rsid w:val="007C12C6"/>
    <w:rsid w:val="007C17C0"/>
    <w:rsid w:val="007C1D63"/>
    <w:rsid w:val="007C3802"/>
    <w:rsid w:val="007C3A25"/>
    <w:rsid w:val="007C3A8E"/>
    <w:rsid w:val="007C4759"/>
    <w:rsid w:val="007C4D5C"/>
    <w:rsid w:val="007C5D74"/>
    <w:rsid w:val="007C6011"/>
    <w:rsid w:val="007D0576"/>
    <w:rsid w:val="007D51A8"/>
    <w:rsid w:val="007D61E9"/>
    <w:rsid w:val="007D6B85"/>
    <w:rsid w:val="007D6EA9"/>
    <w:rsid w:val="007E1810"/>
    <w:rsid w:val="007E183D"/>
    <w:rsid w:val="007E23E3"/>
    <w:rsid w:val="007E29FB"/>
    <w:rsid w:val="007E2E97"/>
    <w:rsid w:val="007E3B08"/>
    <w:rsid w:val="007E3D0B"/>
    <w:rsid w:val="007E414A"/>
    <w:rsid w:val="007E4E46"/>
    <w:rsid w:val="007E5702"/>
    <w:rsid w:val="007F0145"/>
    <w:rsid w:val="007F30E4"/>
    <w:rsid w:val="007F3EB1"/>
    <w:rsid w:val="007F3F7B"/>
    <w:rsid w:val="007F6958"/>
    <w:rsid w:val="007F7384"/>
    <w:rsid w:val="007F73A4"/>
    <w:rsid w:val="0080007B"/>
    <w:rsid w:val="00804A55"/>
    <w:rsid w:val="00805FF4"/>
    <w:rsid w:val="00807CE9"/>
    <w:rsid w:val="0081243B"/>
    <w:rsid w:val="008129B4"/>
    <w:rsid w:val="0081371F"/>
    <w:rsid w:val="00813807"/>
    <w:rsid w:val="008205F9"/>
    <w:rsid w:val="00821C05"/>
    <w:rsid w:val="00826EE8"/>
    <w:rsid w:val="008301DB"/>
    <w:rsid w:val="00831FB5"/>
    <w:rsid w:val="00837715"/>
    <w:rsid w:val="0084054B"/>
    <w:rsid w:val="0084310D"/>
    <w:rsid w:val="00845C90"/>
    <w:rsid w:val="008478BC"/>
    <w:rsid w:val="00850335"/>
    <w:rsid w:val="00850C8B"/>
    <w:rsid w:val="00850EE3"/>
    <w:rsid w:val="00851F73"/>
    <w:rsid w:val="008532F9"/>
    <w:rsid w:val="00853495"/>
    <w:rsid w:val="00855F03"/>
    <w:rsid w:val="00856CF5"/>
    <w:rsid w:val="00857828"/>
    <w:rsid w:val="008633BF"/>
    <w:rsid w:val="008640BE"/>
    <w:rsid w:val="00872E3A"/>
    <w:rsid w:val="00872E6F"/>
    <w:rsid w:val="00874C96"/>
    <w:rsid w:val="008752DF"/>
    <w:rsid w:val="008808D3"/>
    <w:rsid w:val="008820A7"/>
    <w:rsid w:val="00882FEE"/>
    <w:rsid w:val="00884AC7"/>
    <w:rsid w:val="00884DA8"/>
    <w:rsid w:val="00887043"/>
    <w:rsid w:val="008924F9"/>
    <w:rsid w:val="008935EE"/>
    <w:rsid w:val="008941FD"/>
    <w:rsid w:val="00896739"/>
    <w:rsid w:val="008A1D24"/>
    <w:rsid w:val="008A214B"/>
    <w:rsid w:val="008A3CFD"/>
    <w:rsid w:val="008A56E6"/>
    <w:rsid w:val="008A73A0"/>
    <w:rsid w:val="008B0684"/>
    <w:rsid w:val="008B0700"/>
    <w:rsid w:val="008B07D6"/>
    <w:rsid w:val="008B0C0C"/>
    <w:rsid w:val="008B1D20"/>
    <w:rsid w:val="008B6A29"/>
    <w:rsid w:val="008C18D1"/>
    <w:rsid w:val="008C258A"/>
    <w:rsid w:val="008C3FF8"/>
    <w:rsid w:val="008C4695"/>
    <w:rsid w:val="008C554F"/>
    <w:rsid w:val="008C5CC8"/>
    <w:rsid w:val="008C65F9"/>
    <w:rsid w:val="008C6F37"/>
    <w:rsid w:val="008D033B"/>
    <w:rsid w:val="008D0D14"/>
    <w:rsid w:val="008D6B07"/>
    <w:rsid w:val="008D7311"/>
    <w:rsid w:val="008E2B47"/>
    <w:rsid w:val="008E34B1"/>
    <w:rsid w:val="008E3885"/>
    <w:rsid w:val="008E3A31"/>
    <w:rsid w:val="008E5226"/>
    <w:rsid w:val="008E614B"/>
    <w:rsid w:val="008F05A4"/>
    <w:rsid w:val="008F1558"/>
    <w:rsid w:val="008F1931"/>
    <w:rsid w:val="008F2FED"/>
    <w:rsid w:val="008F4378"/>
    <w:rsid w:val="008F50BA"/>
    <w:rsid w:val="008F75B1"/>
    <w:rsid w:val="00901101"/>
    <w:rsid w:val="00901312"/>
    <w:rsid w:val="00903CBB"/>
    <w:rsid w:val="009042F1"/>
    <w:rsid w:val="00905F90"/>
    <w:rsid w:val="0090693D"/>
    <w:rsid w:val="00906ADB"/>
    <w:rsid w:val="00907EA5"/>
    <w:rsid w:val="00914859"/>
    <w:rsid w:val="009148CC"/>
    <w:rsid w:val="009150E7"/>
    <w:rsid w:val="00917C7E"/>
    <w:rsid w:val="00920004"/>
    <w:rsid w:val="009202FB"/>
    <w:rsid w:val="00920FC9"/>
    <w:rsid w:val="00923270"/>
    <w:rsid w:val="00924154"/>
    <w:rsid w:val="00924F00"/>
    <w:rsid w:val="00925275"/>
    <w:rsid w:val="009263F1"/>
    <w:rsid w:val="00927A76"/>
    <w:rsid w:val="00930697"/>
    <w:rsid w:val="00931F5A"/>
    <w:rsid w:val="0093562C"/>
    <w:rsid w:val="009379BC"/>
    <w:rsid w:val="009416B4"/>
    <w:rsid w:val="009427A4"/>
    <w:rsid w:val="00943005"/>
    <w:rsid w:val="00953A30"/>
    <w:rsid w:val="00954D49"/>
    <w:rsid w:val="009556AD"/>
    <w:rsid w:val="009559F8"/>
    <w:rsid w:val="00956614"/>
    <w:rsid w:val="009566A5"/>
    <w:rsid w:val="00960E5F"/>
    <w:rsid w:val="00960ECB"/>
    <w:rsid w:val="00961490"/>
    <w:rsid w:val="00965414"/>
    <w:rsid w:val="00967B8B"/>
    <w:rsid w:val="009702D3"/>
    <w:rsid w:val="009745D3"/>
    <w:rsid w:val="00974AF6"/>
    <w:rsid w:val="0097542A"/>
    <w:rsid w:val="00976233"/>
    <w:rsid w:val="00977894"/>
    <w:rsid w:val="009803EF"/>
    <w:rsid w:val="00981E0C"/>
    <w:rsid w:val="00990B5D"/>
    <w:rsid w:val="00991BC5"/>
    <w:rsid w:val="00994907"/>
    <w:rsid w:val="009950DC"/>
    <w:rsid w:val="0099580D"/>
    <w:rsid w:val="00996360"/>
    <w:rsid w:val="00996D1B"/>
    <w:rsid w:val="00997E23"/>
    <w:rsid w:val="009A0877"/>
    <w:rsid w:val="009A29B8"/>
    <w:rsid w:val="009A2E3D"/>
    <w:rsid w:val="009A3F6C"/>
    <w:rsid w:val="009B0900"/>
    <w:rsid w:val="009B1848"/>
    <w:rsid w:val="009B5D0B"/>
    <w:rsid w:val="009B6430"/>
    <w:rsid w:val="009C001B"/>
    <w:rsid w:val="009C0741"/>
    <w:rsid w:val="009C377B"/>
    <w:rsid w:val="009C3D22"/>
    <w:rsid w:val="009C4E1A"/>
    <w:rsid w:val="009C601A"/>
    <w:rsid w:val="009C7880"/>
    <w:rsid w:val="009C7E45"/>
    <w:rsid w:val="009D195C"/>
    <w:rsid w:val="009D35BF"/>
    <w:rsid w:val="009D35CC"/>
    <w:rsid w:val="009D483C"/>
    <w:rsid w:val="009D65F0"/>
    <w:rsid w:val="009D7189"/>
    <w:rsid w:val="009D7642"/>
    <w:rsid w:val="009D7F5D"/>
    <w:rsid w:val="009E4E52"/>
    <w:rsid w:val="009E5E81"/>
    <w:rsid w:val="009E6DA9"/>
    <w:rsid w:val="009E70F8"/>
    <w:rsid w:val="009E7DAC"/>
    <w:rsid w:val="009F0485"/>
    <w:rsid w:val="009F0665"/>
    <w:rsid w:val="009F0EF8"/>
    <w:rsid w:val="009F18FC"/>
    <w:rsid w:val="009F1933"/>
    <w:rsid w:val="009F3A6E"/>
    <w:rsid w:val="009F41B0"/>
    <w:rsid w:val="009F4296"/>
    <w:rsid w:val="009F4349"/>
    <w:rsid w:val="009F4C51"/>
    <w:rsid w:val="009F4F69"/>
    <w:rsid w:val="009F642D"/>
    <w:rsid w:val="009F67C2"/>
    <w:rsid w:val="009F6994"/>
    <w:rsid w:val="009F7773"/>
    <w:rsid w:val="00A0196A"/>
    <w:rsid w:val="00A01EDC"/>
    <w:rsid w:val="00A0211F"/>
    <w:rsid w:val="00A04FB0"/>
    <w:rsid w:val="00A05E7B"/>
    <w:rsid w:val="00A061A3"/>
    <w:rsid w:val="00A11364"/>
    <w:rsid w:val="00A117C3"/>
    <w:rsid w:val="00A15E16"/>
    <w:rsid w:val="00A17444"/>
    <w:rsid w:val="00A17DC1"/>
    <w:rsid w:val="00A205C4"/>
    <w:rsid w:val="00A2132F"/>
    <w:rsid w:val="00A216D3"/>
    <w:rsid w:val="00A269FB"/>
    <w:rsid w:val="00A26AA9"/>
    <w:rsid w:val="00A301C5"/>
    <w:rsid w:val="00A31670"/>
    <w:rsid w:val="00A334F2"/>
    <w:rsid w:val="00A3525F"/>
    <w:rsid w:val="00A4163C"/>
    <w:rsid w:val="00A45DBB"/>
    <w:rsid w:val="00A47229"/>
    <w:rsid w:val="00A50BA6"/>
    <w:rsid w:val="00A53D2A"/>
    <w:rsid w:val="00A564D6"/>
    <w:rsid w:val="00A57757"/>
    <w:rsid w:val="00A65198"/>
    <w:rsid w:val="00A66D63"/>
    <w:rsid w:val="00A6775F"/>
    <w:rsid w:val="00A67F3A"/>
    <w:rsid w:val="00A765D0"/>
    <w:rsid w:val="00A776A0"/>
    <w:rsid w:val="00A8266D"/>
    <w:rsid w:val="00A82D2C"/>
    <w:rsid w:val="00A84FB6"/>
    <w:rsid w:val="00A85627"/>
    <w:rsid w:val="00A86193"/>
    <w:rsid w:val="00A908D1"/>
    <w:rsid w:val="00A91C7B"/>
    <w:rsid w:val="00A92A82"/>
    <w:rsid w:val="00A93940"/>
    <w:rsid w:val="00A95217"/>
    <w:rsid w:val="00A96F87"/>
    <w:rsid w:val="00A97519"/>
    <w:rsid w:val="00A9784D"/>
    <w:rsid w:val="00A97BD3"/>
    <w:rsid w:val="00AA0B1A"/>
    <w:rsid w:val="00AA1A79"/>
    <w:rsid w:val="00AA1ED5"/>
    <w:rsid w:val="00AA2FD1"/>
    <w:rsid w:val="00AA3CF3"/>
    <w:rsid w:val="00AA4C52"/>
    <w:rsid w:val="00AA55CD"/>
    <w:rsid w:val="00AA6B58"/>
    <w:rsid w:val="00AB1944"/>
    <w:rsid w:val="00AB1AAB"/>
    <w:rsid w:val="00AB289B"/>
    <w:rsid w:val="00AB7DFA"/>
    <w:rsid w:val="00AC0AB5"/>
    <w:rsid w:val="00AC2781"/>
    <w:rsid w:val="00AC3D94"/>
    <w:rsid w:val="00AC47C1"/>
    <w:rsid w:val="00AC6079"/>
    <w:rsid w:val="00AC6442"/>
    <w:rsid w:val="00AC7A2E"/>
    <w:rsid w:val="00AC7B35"/>
    <w:rsid w:val="00AD0532"/>
    <w:rsid w:val="00AD298D"/>
    <w:rsid w:val="00AD3445"/>
    <w:rsid w:val="00AD4806"/>
    <w:rsid w:val="00AE0858"/>
    <w:rsid w:val="00AE5127"/>
    <w:rsid w:val="00AE638C"/>
    <w:rsid w:val="00AF4832"/>
    <w:rsid w:val="00AF7041"/>
    <w:rsid w:val="00AF7385"/>
    <w:rsid w:val="00B02A0F"/>
    <w:rsid w:val="00B0305F"/>
    <w:rsid w:val="00B03119"/>
    <w:rsid w:val="00B11CFE"/>
    <w:rsid w:val="00B12E10"/>
    <w:rsid w:val="00B14315"/>
    <w:rsid w:val="00B17904"/>
    <w:rsid w:val="00B17DA0"/>
    <w:rsid w:val="00B21805"/>
    <w:rsid w:val="00B227A7"/>
    <w:rsid w:val="00B23EB9"/>
    <w:rsid w:val="00B24F22"/>
    <w:rsid w:val="00B32895"/>
    <w:rsid w:val="00B3717B"/>
    <w:rsid w:val="00B46795"/>
    <w:rsid w:val="00B46BF1"/>
    <w:rsid w:val="00B50A4D"/>
    <w:rsid w:val="00B5111E"/>
    <w:rsid w:val="00B5198F"/>
    <w:rsid w:val="00B53381"/>
    <w:rsid w:val="00B538FD"/>
    <w:rsid w:val="00B54771"/>
    <w:rsid w:val="00B54EFD"/>
    <w:rsid w:val="00B5614D"/>
    <w:rsid w:val="00B57304"/>
    <w:rsid w:val="00B57999"/>
    <w:rsid w:val="00B60254"/>
    <w:rsid w:val="00B628F0"/>
    <w:rsid w:val="00B63F83"/>
    <w:rsid w:val="00B65529"/>
    <w:rsid w:val="00B70B68"/>
    <w:rsid w:val="00B71694"/>
    <w:rsid w:val="00B72C01"/>
    <w:rsid w:val="00B745A8"/>
    <w:rsid w:val="00B76986"/>
    <w:rsid w:val="00B80775"/>
    <w:rsid w:val="00B8088A"/>
    <w:rsid w:val="00B8165A"/>
    <w:rsid w:val="00B838AF"/>
    <w:rsid w:val="00B83E80"/>
    <w:rsid w:val="00B90EF4"/>
    <w:rsid w:val="00B92613"/>
    <w:rsid w:val="00B92CC3"/>
    <w:rsid w:val="00B934BD"/>
    <w:rsid w:val="00B94D0B"/>
    <w:rsid w:val="00B96231"/>
    <w:rsid w:val="00B976E4"/>
    <w:rsid w:val="00B97A96"/>
    <w:rsid w:val="00BA3F47"/>
    <w:rsid w:val="00BA4503"/>
    <w:rsid w:val="00BA67DA"/>
    <w:rsid w:val="00BA6FE3"/>
    <w:rsid w:val="00BB1EEF"/>
    <w:rsid w:val="00BB23D4"/>
    <w:rsid w:val="00BB4084"/>
    <w:rsid w:val="00BB62E3"/>
    <w:rsid w:val="00BC059B"/>
    <w:rsid w:val="00BC116A"/>
    <w:rsid w:val="00BC13F3"/>
    <w:rsid w:val="00BC223B"/>
    <w:rsid w:val="00BC2FA6"/>
    <w:rsid w:val="00BC3BD3"/>
    <w:rsid w:val="00BC4898"/>
    <w:rsid w:val="00BC6593"/>
    <w:rsid w:val="00BC6DA1"/>
    <w:rsid w:val="00BC72CF"/>
    <w:rsid w:val="00BC744D"/>
    <w:rsid w:val="00BD2D73"/>
    <w:rsid w:val="00BD3147"/>
    <w:rsid w:val="00BD3E05"/>
    <w:rsid w:val="00BD4875"/>
    <w:rsid w:val="00BD4C6F"/>
    <w:rsid w:val="00BD5541"/>
    <w:rsid w:val="00BD79F9"/>
    <w:rsid w:val="00BD7C70"/>
    <w:rsid w:val="00BE011C"/>
    <w:rsid w:val="00BE0DBA"/>
    <w:rsid w:val="00BE113A"/>
    <w:rsid w:val="00BE1F8E"/>
    <w:rsid w:val="00BE74ED"/>
    <w:rsid w:val="00BE7A52"/>
    <w:rsid w:val="00BE7DF1"/>
    <w:rsid w:val="00BF1805"/>
    <w:rsid w:val="00BF1B40"/>
    <w:rsid w:val="00BF22CF"/>
    <w:rsid w:val="00BF69B9"/>
    <w:rsid w:val="00C02833"/>
    <w:rsid w:val="00C036CE"/>
    <w:rsid w:val="00C0745C"/>
    <w:rsid w:val="00C11300"/>
    <w:rsid w:val="00C11996"/>
    <w:rsid w:val="00C13CF2"/>
    <w:rsid w:val="00C1450A"/>
    <w:rsid w:val="00C158D3"/>
    <w:rsid w:val="00C17A0B"/>
    <w:rsid w:val="00C17CD0"/>
    <w:rsid w:val="00C216AA"/>
    <w:rsid w:val="00C223A2"/>
    <w:rsid w:val="00C22A18"/>
    <w:rsid w:val="00C22B27"/>
    <w:rsid w:val="00C23E25"/>
    <w:rsid w:val="00C23F4A"/>
    <w:rsid w:val="00C24DC1"/>
    <w:rsid w:val="00C25244"/>
    <w:rsid w:val="00C2706B"/>
    <w:rsid w:val="00C30F28"/>
    <w:rsid w:val="00C33AC2"/>
    <w:rsid w:val="00C34267"/>
    <w:rsid w:val="00C348C1"/>
    <w:rsid w:val="00C37F8A"/>
    <w:rsid w:val="00C40AC0"/>
    <w:rsid w:val="00C40B15"/>
    <w:rsid w:val="00C40C97"/>
    <w:rsid w:val="00C416E4"/>
    <w:rsid w:val="00C433A3"/>
    <w:rsid w:val="00C43C76"/>
    <w:rsid w:val="00C44BC9"/>
    <w:rsid w:val="00C44CB7"/>
    <w:rsid w:val="00C46F61"/>
    <w:rsid w:val="00C472AC"/>
    <w:rsid w:val="00C51904"/>
    <w:rsid w:val="00C52CD4"/>
    <w:rsid w:val="00C54672"/>
    <w:rsid w:val="00C54DA2"/>
    <w:rsid w:val="00C567F4"/>
    <w:rsid w:val="00C57476"/>
    <w:rsid w:val="00C57E78"/>
    <w:rsid w:val="00C62309"/>
    <w:rsid w:val="00C66122"/>
    <w:rsid w:val="00C66782"/>
    <w:rsid w:val="00C67F0D"/>
    <w:rsid w:val="00C71E90"/>
    <w:rsid w:val="00C73CCC"/>
    <w:rsid w:val="00C7503E"/>
    <w:rsid w:val="00C77233"/>
    <w:rsid w:val="00C7734F"/>
    <w:rsid w:val="00C800EC"/>
    <w:rsid w:val="00C83348"/>
    <w:rsid w:val="00C87B7D"/>
    <w:rsid w:val="00C906E7"/>
    <w:rsid w:val="00C91BEA"/>
    <w:rsid w:val="00C936CA"/>
    <w:rsid w:val="00C937BE"/>
    <w:rsid w:val="00C94185"/>
    <w:rsid w:val="00C95A49"/>
    <w:rsid w:val="00CA07D9"/>
    <w:rsid w:val="00CA1300"/>
    <w:rsid w:val="00CA1CCB"/>
    <w:rsid w:val="00CA3C73"/>
    <w:rsid w:val="00CA4634"/>
    <w:rsid w:val="00CA4A2E"/>
    <w:rsid w:val="00CA63AD"/>
    <w:rsid w:val="00CA6817"/>
    <w:rsid w:val="00CA75DE"/>
    <w:rsid w:val="00CB41E4"/>
    <w:rsid w:val="00CB5235"/>
    <w:rsid w:val="00CB556F"/>
    <w:rsid w:val="00CB561B"/>
    <w:rsid w:val="00CC16BB"/>
    <w:rsid w:val="00CC2BD3"/>
    <w:rsid w:val="00CC4E4F"/>
    <w:rsid w:val="00CC56FE"/>
    <w:rsid w:val="00CC686B"/>
    <w:rsid w:val="00CC7290"/>
    <w:rsid w:val="00CC74BD"/>
    <w:rsid w:val="00CD0575"/>
    <w:rsid w:val="00CD2E91"/>
    <w:rsid w:val="00CD5B2D"/>
    <w:rsid w:val="00CE10AA"/>
    <w:rsid w:val="00CE56D8"/>
    <w:rsid w:val="00CE73D3"/>
    <w:rsid w:val="00CF16C0"/>
    <w:rsid w:val="00CF20EC"/>
    <w:rsid w:val="00CF26DE"/>
    <w:rsid w:val="00CF452F"/>
    <w:rsid w:val="00CF54A3"/>
    <w:rsid w:val="00CF6AE8"/>
    <w:rsid w:val="00CF79A9"/>
    <w:rsid w:val="00D00C9C"/>
    <w:rsid w:val="00D014F0"/>
    <w:rsid w:val="00D01E3D"/>
    <w:rsid w:val="00D02061"/>
    <w:rsid w:val="00D0292B"/>
    <w:rsid w:val="00D037A8"/>
    <w:rsid w:val="00D051D3"/>
    <w:rsid w:val="00D05E24"/>
    <w:rsid w:val="00D0670B"/>
    <w:rsid w:val="00D0741B"/>
    <w:rsid w:val="00D07F46"/>
    <w:rsid w:val="00D105D3"/>
    <w:rsid w:val="00D11925"/>
    <w:rsid w:val="00D11AEB"/>
    <w:rsid w:val="00D11D83"/>
    <w:rsid w:val="00D11E95"/>
    <w:rsid w:val="00D12207"/>
    <w:rsid w:val="00D136CC"/>
    <w:rsid w:val="00D156C2"/>
    <w:rsid w:val="00D15718"/>
    <w:rsid w:val="00D20B9F"/>
    <w:rsid w:val="00D2426B"/>
    <w:rsid w:val="00D305A6"/>
    <w:rsid w:val="00D3074D"/>
    <w:rsid w:val="00D324CE"/>
    <w:rsid w:val="00D335D1"/>
    <w:rsid w:val="00D356B7"/>
    <w:rsid w:val="00D37091"/>
    <w:rsid w:val="00D412F7"/>
    <w:rsid w:val="00D41531"/>
    <w:rsid w:val="00D4261B"/>
    <w:rsid w:val="00D43987"/>
    <w:rsid w:val="00D43F4B"/>
    <w:rsid w:val="00D4497F"/>
    <w:rsid w:val="00D44A61"/>
    <w:rsid w:val="00D4520C"/>
    <w:rsid w:val="00D45EFE"/>
    <w:rsid w:val="00D46537"/>
    <w:rsid w:val="00D46AF8"/>
    <w:rsid w:val="00D4719B"/>
    <w:rsid w:val="00D4755C"/>
    <w:rsid w:val="00D511BF"/>
    <w:rsid w:val="00D513B1"/>
    <w:rsid w:val="00D51BB5"/>
    <w:rsid w:val="00D57E47"/>
    <w:rsid w:val="00D605CE"/>
    <w:rsid w:val="00D6098B"/>
    <w:rsid w:val="00D6212C"/>
    <w:rsid w:val="00D626F1"/>
    <w:rsid w:val="00D6783B"/>
    <w:rsid w:val="00D67F53"/>
    <w:rsid w:val="00D709FF"/>
    <w:rsid w:val="00D71847"/>
    <w:rsid w:val="00D734AE"/>
    <w:rsid w:val="00D74574"/>
    <w:rsid w:val="00D74791"/>
    <w:rsid w:val="00D74B62"/>
    <w:rsid w:val="00D75F63"/>
    <w:rsid w:val="00D76540"/>
    <w:rsid w:val="00D770D3"/>
    <w:rsid w:val="00D80C6F"/>
    <w:rsid w:val="00D815BF"/>
    <w:rsid w:val="00D81902"/>
    <w:rsid w:val="00D8408C"/>
    <w:rsid w:val="00D84E11"/>
    <w:rsid w:val="00D85BDD"/>
    <w:rsid w:val="00D91315"/>
    <w:rsid w:val="00D916D4"/>
    <w:rsid w:val="00D9235E"/>
    <w:rsid w:val="00D941D3"/>
    <w:rsid w:val="00D9482A"/>
    <w:rsid w:val="00D94E41"/>
    <w:rsid w:val="00D956E9"/>
    <w:rsid w:val="00D964B9"/>
    <w:rsid w:val="00DA0224"/>
    <w:rsid w:val="00DA4BAE"/>
    <w:rsid w:val="00DB1C2F"/>
    <w:rsid w:val="00DB5298"/>
    <w:rsid w:val="00DB5D19"/>
    <w:rsid w:val="00DB6596"/>
    <w:rsid w:val="00DC138B"/>
    <w:rsid w:val="00DC22C9"/>
    <w:rsid w:val="00DC5069"/>
    <w:rsid w:val="00DD2115"/>
    <w:rsid w:val="00DD3C4A"/>
    <w:rsid w:val="00DD43D2"/>
    <w:rsid w:val="00DD79BA"/>
    <w:rsid w:val="00DE15B8"/>
    <w:rsid w:val="00DE1D08"/>
    <w:rsid w:val="00DE257F"/>
    <w:rsid w:val="00DE2BAD"/>
    <w:rsid w:val="00DE5C1E"/>
    <w:rsid w:val="00DF052A"/>
    <w:rsid w:val="00DF07F0"/>
    <w:rsid w:val="00DF6F79"/>
    <w:rsid w:val="00DF7DB8"/>
    <w:rsid w:val="00E00C90"/>
    <w:rsid w:val="00E02525"/>
    <w:rsid w:val="00E02A7A"/>
    <w:rsid w:val="00E02DF6"/>
    <w:rsid w:val="00E04053"/>
    <w:rsid w:val="00E074AC"/>
    <w:rsid w:val="00E10102"/>
    <w:rsid w:val="00E13084"/>
    <w:rsid w:val="00E13C68"/>
    <w:rsid w:val="00E1534B"/>
    <w:rsid w:val="00E1712B"/>
    <w:rsid w:val="00E20176"/>
    <w:rsid w:val="00E2049E"/>
    <w:rsid w:val="00E2088B"/>
    <w:rsid w:val="00E21319"/>
    <w:rsid w:val="00E22AC2"/>
    <w:rsid w:val="00E237AD"/>
    <w:rsid w:val="00E23E69"/>
    <w:rsid w:val="00E26CC9"/>
    <w:rsid w:val="00E32E29"/>
    <w:rsid w:val="00E351B9"/>
    <w:rsid w:val="00E369E5"/>
    <w:rsid w:val="00E425DF"/>
    <w:rsid w:val="00E4406B"/>
    <w:rsid w:val="00E4498C"/>
    <w:rsid w:val="00E4521F"/>
    <w:rsid w:val="00E46DEE"/>
    <w:rsid w:val="00E52C14"/>
    <w:rsid w:val="00E55700"/>
    <w:rsid w:val="00E55748"/>
    <w:rsid w:val="00E60305"/>
    <w:rsid w:val="00E627EB"/>
    <w:rsid w:val="00E64541"/>
    <w:rsid w:val="00E65F4F"/>
    <w:rsid w:val="00E66738"/>
    <w:rsid w:val="00E66A94"/>
    <w:rsid w:val="00E677CF"/>
    <w:rsid w:val="00E679C9"/>
    <w:rsid w:val="00E70951"/>
    <w:rsid w:val="00E72580"/>
    <w:rsid w:val="00E72DEE"/>
    <w:rsid w:val="00E7461D"/>
    <w:rsid w:val="00E748E6"/>
    <w:rsid w:val="00E7605B"/>
    <w:rsid w:val="00E762FA"/>
    <w:rsid w:val="00E80090"/>
    <w:rsid w:val="00E80743"/>
    <w:rsid w:val="00E817AB"/>
    <w:rsid w:val="00E84B1C"/>
    <w:rsid w:val="00E85E72"/>
    <w:rsid w:val="00E86949"/>
    <w:rsid w:val="00E87940"/>
    <w:rsid w:val="00E92315"/>
    <w:rsid w:val="00EA1210"/>
    <w:rsid w:val="00EA2806"/>
    <w:rsid w:val="00EA3D93"/>
    <w:rsid w:val="00EA5C53"/>
    <w:rsid w:val="00EA6459"/>
    <w:rsid w:val="00EA68E0"/>
    <w:rsid w:val="00EA7F20"/>
    <w:rsid w:val="00EB215D"/>
    <w:rsid w:val="00EB2B10"/>
    <w:rsid w:val="00EB4098"/>
    <w:rsid w:val="00EB4AC5"/>
    <w:rsid w:val="00EB769A"/>
    <w:rsid w:val="00EB7C6C"/>
    <w:rsid w:val="00EC186C"/>
    <w:rsid w:val="00EC1E9E"/>
    <w:rsid w:val="00EC1F7F"/>
    <w:rsid w:val="00EC2376"/>
    <w:rsid w:val="00EC2767"/>
    <w:rsid w:val="00EC3727"/>
    <w:rsid w:val="00EC5D47"/>
    <w:rsid w:val="00EC5EA7"/>
    <w:rsid w:val="00EC66B2"/>
    <w:rsid w:val="00EC6D5D"/>
    <w:rsid w:val="00EC7510"/>
    <w:rsid w:val="00ED2ACD"/>
    <w:rsid w:val="00ED2DBA"/>
    <w:rsid w:val="00ED518C"/>
    <w:rsid w:val="00ED5564"/>
    <w:rsid w:val="00ED5765"/>
    <w:rsid w:val="00ED7FC5"/>
    <w:rsid w:val="00EE0F95"/>
    <w:rsid w:val="00EE1736"/>
    <w:rsid w:val="00EE4D13"/>
    <w:rsid w:val="00EE4FC8"/>
    <w:rsid w:val="00EE708F"/>
    <w:rsid w:val="00EF1269"/>
    <w:rsid w:val="00EF1338"/>
    <w:rsid w:val="00EF17CF"/>
    <w:rsid w:val="00EF1F3A"/>
    <w:rsid w:val="00EF2A43"/>
    <w:rsid w:val="00EF3118"/>
    <w:rsid w:val="00F00FAB"/>
    <w:rsid w:val="00F010F0"/>
    <w:rsid w:val="00F011B1"/>
    <w:rsid w:val="00F013D2"/>
    <w:rsid w:val="00F03A6C"/>
    <w:rsid w:val="00F04765"/>
    <w:rsid w:val="00F051F1"/>
    <w:rsid w:val="00F055B9"/>
    <w:rsid w:val="00F06881"/>
    <w:rsid w:val="00F068ED"/>
    <w:rsid w:val="00F10F39"/>
    <w:rsid w:val="00F1150E"/>
    <w:rsid w:val="00F15EEF"/>
    <w:rsid w:val="00F16FFD"/>
    <w:rsid w:val="00F24244"/>
    <w:rsid w:val="00F362B0"/>
    <w:rsid w:val="00F37B06"/>
    <w:rsid w:val="00F417F1"/>
    <w:rsid w:val="00F43238"/>
    <w:rsid w:val="00F4385B"/>
    <w:rsid w:val="00F4437C"/>
    <w:rsid w:val="00F444FE"/>
    <w:rsid w:val="00F46E53"/>
    <w:rsid w:val="00F47896"/>
    <w:rsid w:val="00F536A7"/>
    <w:rsid w:val="00F55823"/>
    <w:rsid w:val="00F55A67"/>
    <w:rsid w:val="00F57B00"/>
    <w:rsid w:val="00F63946"/>
    <w:rsid w:val="00F63A54"/>
    <w:rsid w:val="00F65549"/>
    <w:rsid w:val="00F663CE"/>
    <w:rsid w:val="00F6798A"/>
    <w:rsid w:val="00F7231B"/>
    <w:rsid w:val="00F75915"/>
    <w:rsid w:val="00F76E0E"/>
    <w:rsid w:val="00F770CC"/>
    <w:rsid w:val="00F8226C"/>
    <w:rsid w:val="00F82CAB"/>
    <w:rsid w:val="00F83B00"/>
    <w:rsid w:val="00F840E5"/>
    <w:rsid w:val="00F86C6C"/>
    <w:rsid w:val="00F87260"/>
    <w:rsid w:val="00F87DE8"/>
    <w:rsid w:val="00F92893"/>
    <w:rsid w:val="00F9374F"/>
    <w:rsid w:val="00F942A0"/>
    <w:rsid w:val="00F94DD4"/>
    <w:rsid w:val="00F963F2"/>
    <w:rsid w:val="00F96AAA"/>
    <w:rsid w:val="00F97E65"/>
    <w:rsid w:val="00FA03CC"/>
    <w:rsid w:val="00FA132F"/>
    <w:rsid w:val="00FA24A7"/>
    <w:rsid w:val="00FA403A"/>
    <w:rsid w:val="00FA6964"/>
    <w:rsid w:val="00FA72F7"/>
    <w:rsid w:val="00FA78B1"/>
    <w:rsid w:val="00FA7BA9"/>
    <w:rsid w:val="00FB2729"/>
    <w:rsid w:val="00FB48FC"/>
    <w:rsid w:val="00FB53B6"/>
    <w:rsid w:val="00FB6746"/>
    <w:rsid w:val="00FB7080"/>
    <w:rsid w:val="00FC100E"/>
    <w:rsid w:val="00FD0E3C"/>
    <w:rsid w:val="00FD31C3"/>
    <w:rsid w:val="00FD4C01"/>
    <w:rsid w:val="00FD5AD3"/>
    <w:rsid w:val="00FD5D0E"/>
    <w:rsid w:val="00FD5E6B"/>
    <w:rsid w:val="00FD6015"/>
    <w:rsid w:val="00FE0DC4"/>
    <w:rsid w:val="00FE2895"/>
    <w:rsid w:val="00FE2AF1"/>
    <w:rsid w:val="00FE2CF0"/>
    <w:rsid w:val="00FE436F"/>
    <w:rsid w:val="00FE484B"/>
    <w:rsid w:val="00FE4BF1"/>
    <w:rsid w:val="00FE57B2"/>
    <w:rsid w:val="00FE5D0E"/>
    <w:rsid w:val="00FE788B"/>
    <w:rsid w:val="00FE7CC7"/>
    <w:rsid w:val="00FF0143"/>
    <w:rsid w:val="00FF1992"/>
    <w:rsid w:val="00FF58D5"/>
    <w:rsid w:val="00FF71FE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25349315"/>
  <w15:docId w15:val="{668A6A71-DFDE-C247-ABC3-C68C042B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18D1"/>
    <w:pPr>
      <w:widowControl w:val="0"/>
    </w:pPr>
    <w:rPr>
      <w:rFonts w:ascii="Verdana" w:hAnsi="Verdana"/>
      <w:kern w:val="2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A4D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053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053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900"/>
      </w:tabs>
      <w:ind w:left="900" w:hangingChars="450" w:hanging="90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B2180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95B"/>
    <w:pPr>
      <w:ind w:left="720"/>
    </w:pPr>
  </w:style>
  <w:style w:type="character" w:customStyle="1" w:styleId="Heading6Char">
    <w:name w:val="Heading 6 Char"/>
    <w:link w:val="Heading6"/>
    <w:semiHidden/>
    <w:rsid w:val="005A4D1E"/>
    <w:rPr>
      <w:rFonts w:ascii="Calibri" w:eastAsia="PMingLiU" w:hAnsi="Calibri" w:cs="Times New Roman"/>
      <w:b/>
      <w:bCs/>
      <w:kern w:val="2"/>
      <w:sz w:val="22"/>
      <w:szCs w:val="22"/>
    </w:rPr>
  </w:style>
  <w:style w:type="paragraph" w:styleId="NormalWeb">
    <w:name w:val="Normal (Web)"/>
    <w:basedOn w:val="Normal"/>
    <w:uiPriority w:val="99"/>
    <w:rsid w:val="005A4D1E"/>
    <w:pPr>
      <w:widowControl/>
      <w:spacing w:before="100" w:beforeAutospacing="1" w:after="100" w:afterAutospacing="1"/>
    </w:pPr>
    <w:rPr>
      <w:rFonts w:eastAsia="Arial Unicode MS" w:cs="Arial Unicode MS"/>
      <w:kern w:val="0"/>
      <w:sz w:val="24"/>
      <w:szCs w:val="24"/>
    </w:rPr>
  </w:style>
  <w:style w:type="character" w:customStyle="1" w:styleId="mw-headline">
    <w:name w:val="mw-headline"/>
    <w:rsid w:val="00640044"/>
  </w:style>
  <w:style w:type="character" w:customStyle="1" w:styleId="apple-style-span">
    <w:name w:val="apple-style-span"/>
    <w:rsid w:val="00685595"/>
  </w:style>
  <w:style w:type="paragraph" w:styleId="BalloonText">
    <w:name w:val="Balloon Text"/>
    <w:basedOn w:val="Normal"/>
    <w:link w:val="BalloonTextChar"/>
    <w:rsid w:val="00AC7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7B35"/>
    <w:rPr>
      <w:rFonts w:ascii="Tahoma" w:hAnsi="Tahoma" w:cs="Tahoma"/>
      <w:kern w:val="2"/>
      <w:sz w:val="16"/>
      <w:szCs w:val="16"/>
    </w:rPr>
  </w:style>
  <w:style w:type="character" w:customStyle="1" w:styleId="watch-title">
    <w:name w:val="watch-title"/>
    <w:basedOn w:val="DefaultParagraphFont"/>
    <w:rsid w:val="00906ADB"/>
  </w:style>
  <w:style w:type="character" w:styleId="Strong">
    <w:name w:val="Strong"/>
    <w:basedOn w:val="DefaultParagraphFont"/>
    <w:uiPriority w:val="22"/>
    <w:qFormat/>
    <w:rsid w:val="002F12F1"/>
    <w:rPr>
      <w:b/>
      <w:bCs/>
    </w:rPr>
  </w:style>
  <w:style w:type="character" w:customStyle="1" w:styleId="apple-converted-space">
    <w:name w:val="apple-converted-space"/>
    <w:basedOn w:val="DefaultParagraphFont"/>
    <w:rsid w:val="002F12F1"/>
  </w:style>
  <w:style w:type="character" w:customStyle="1" w:styleId="ilad">
    <w:name w:val="il_ad"/>
    <w:basedOn w:val="DefaultParagraphFont"/>
    <w:rsid w:val="009E6DA9"/>
  </w:style>
  <w:style w:type="character" w:customStyle="1" w:styleId="Heading7Char">
    <w:name w:val="Heading 7 Char"/>
    <w:basedOn w:val="DefaultParagraphFont"/>
    <w:link w:val="Heading7"/>
    <w:semiHidden/>
    <w:rsid w:val="00201053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Heading8Char">
    <w:name w:val="Heading 8 Char"/>
    <w:basedOn w:val="DefaultParagraphFont"/>
    <w:link w:val="Heading8"/>
    <w:semiHidden/>
    <w:rsid w:val="00201053"/>
    <w:rPr>
      <w:rFonts w:asciiTheme="majorHAnsi" w:eastAsiaTheme="majorEastAsia" w:hAnsiTheme="majorHAnsi" w:cstheme="majorBidi"/>
      <w:kern w:val="2"/>
      <w:sz w:val="36"/>
      <w:szCs w:val="36"/>
    </w:rPr>
  </w:style>
  <w:style w:type="table" w:styleId="LightList">
    <w:name w:val="Light List"/>
    <w:basedOn w:val="TableNormal"/>
    <w:uiPriority w:val="61"/>
    <w:rsid w:val="00CC56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81243B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3">
    <w:name w:val="Table Grid3"/>
    <w:basedOn w:val="TableNormal"/>
    <w:next w:val="TableGrid"/>
    <w:uiPriority w:val="39"/>
    <w:rsid w:val="00EA68E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1087B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:lang w:val="en-HK" w:eastAsia="zh-CN"/>
    </w:rPr>
  </w:style>
  <w:style w:type="character" w:customStyle="1" w:styleId="spellingerror">
    <w:name w:val="spellingerror"/>
    <w:basedOn w:val="DefaultParagraphFont"/>
    <w:rsid w:val="0021087B"/>
  </w:style>
  <w:style w:type="character" w:customStyle="1" w:styleId="normaltextrun">
    <w:name w:val="normaltextrun"/>
    <w:basedOn w:val="DefaultParagraphFont"/>
    <w:rsid w:val="0021087B"/>
  </w:style>
  <w:style w:type="character" w:customStyle="1" w:styleId="eop">
    <w:name w:val="eop"/>
    <w:basedOn w:val="DefaultParagraphFont"/>
    <w:rsid w:val="0021087B"/>
  </w:style>
  <w:style w:type="character" w:styleId="PlaceholderText">
    <w:name w:val="Placeholder Text"/>
    <w:basedOn w:val="DefaultParagraphFont"/>
    <w:uiPriority w:val="99"/>
    <w:semiHidden/>
    <w:rsid w:val="005A3FD0"/>
    <w:rPr>
      <w:color w:val="808080"/>
    </w:rPr>
  </w:style>
  <w:style w:type="numbering" w:customStyle="1" w:styleId="1">
    <w:name w:val="目前的清單1"/>
    <w:uiPriority w:val="99"/>
    <w:rsid w:val="001F1843"/>
    <w:pPr>
      <w:numPr>
        <w:numId w:val="42"/>
      </w:numPr>
    </w:pPr>
  </w:style>
  <w:style w:type="character" w:customStyle="1" w:styleId="question-query-blank">
    <w:name w:val="question-query-blank"/>
    <w:basedOn w:val="DefaultParagraphFont"/>
    <w:rsid w:val="0043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7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27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4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2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5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092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0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588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4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05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977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327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069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43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20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0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4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105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3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096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08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74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95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39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57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12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513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34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07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9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6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7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8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50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837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7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344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2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69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6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5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43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61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4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72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8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27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51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59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4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2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31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62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10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82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933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2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83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49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2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56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0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8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5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4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127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5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5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9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59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0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296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0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12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78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101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0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17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2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13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8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568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3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3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49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2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26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14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00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1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68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6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2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0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06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10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04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22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7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7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8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1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76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80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55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05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81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944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13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013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16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21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4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653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3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57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111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68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2294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05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74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90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35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9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90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7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012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37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40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7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39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99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4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11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18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2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5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11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5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68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2151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80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5494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77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19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8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3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36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1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55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0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1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8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3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1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5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682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2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0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8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9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10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9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78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6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6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2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6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282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4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91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15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76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32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4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3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29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63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6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66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8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3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3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44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6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9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65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15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862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13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20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4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91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6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0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5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6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12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83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56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607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572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233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9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9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72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7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074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0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2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1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49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6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72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0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37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6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17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940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48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57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44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74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50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251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49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43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752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09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3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8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83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938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210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677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0988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522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1461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719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2473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456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21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05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083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2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10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8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645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00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4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1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2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77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98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5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1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2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876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1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6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3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9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5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3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7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7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3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3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91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92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02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540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9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68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084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788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4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5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49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50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9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21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2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70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1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93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92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924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15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5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7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471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03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9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6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73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99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33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0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875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867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6961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8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287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34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90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22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69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1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30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97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6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87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19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99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1124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79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86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4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6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21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55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25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7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18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101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09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7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96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6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2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12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0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8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95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962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76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22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3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48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8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491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9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0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75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389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36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2126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2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5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44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13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0229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01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00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682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84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6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3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904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379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61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8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0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5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30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97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85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5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1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15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6040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54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72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303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68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13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78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503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54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64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734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45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78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423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30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29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98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9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71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28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5204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86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2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690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24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50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5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8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59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09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8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2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93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5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77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8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96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9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56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0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25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2889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271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4246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9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3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1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58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6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2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462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94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55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788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4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59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74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9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5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5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6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54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8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42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4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8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9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60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43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0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617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49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056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78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84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87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11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1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7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06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545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2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2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1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6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317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202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92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08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28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356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9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1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3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33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29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24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36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85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36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8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2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4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7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13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1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07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4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9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6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7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68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9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5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74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84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59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18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66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66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5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5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41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8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846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444">
          <w:marLeft w:val="72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645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4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4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6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89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039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47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49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8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2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30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7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45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5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6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3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59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2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815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42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0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4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7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9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1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54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06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62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56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13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73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51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95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25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0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0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491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4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29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780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84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41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60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4772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379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451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41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280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548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705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59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5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57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23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98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5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1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2375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0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51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717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2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9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55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39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11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77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9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0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0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398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hchoi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EFECBCE5-26BD-453D-BA12-03353115FF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D23FB7-10A5-4357-94ED-34B7D9350D97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C:\Users\lhchoi\AppData\Local\Chemistry Add-in for Word\Chemistry Gallery\Chem4Word.dotx</Template>
  <TotalTime>3</TotalTime>
  <Pages>8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Munsang College</vt:lpstr>
    </vt:vector>
  </TitlesOfParts>
  <Company>Home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Munsang College</dc:title>
  <dc:subject/>
  <dc:creator>Jeff Lo</dc:creator>
  <cp:keywords/>
  <dc:description/>
  <cp:lastModifiedBy>YIP HON MAN HARDY</cp:lastModifiedBy>
  <cp:revision>7</cp:revision>
  <cp:lastPrinted>2024-02-22T00:58:00Z</cp:lastPrinted>
  <dcterms:created xsi:type="dcterms:W3CDTF">2026-09-13T14:18:00Z</dcterms:created>
  <dcterms:modified xsi:type="dcterms:W3CDTF">2026-09-13T14:26:00Z</dcterms:modified>
</cp:coreProperties>
</file>