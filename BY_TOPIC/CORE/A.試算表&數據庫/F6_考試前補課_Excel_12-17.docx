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46AF22" w14:textId="62D9E5CF" w:rsidR="0084054B" w:rsidRPr="00BF22CF" w:rsidRDefault="00127070" w:rsidP="000E1D7E">
      <w:pPr>
        <w:spacing w:line="360" w:lineRule="auto"/>
        <w:rPr>
          <w:rFonts w:ascii="Times New Roman" w:eastAsiaTheme="minorEastAsia" w:hAnsi="Times New Roman"/>
          <w:i/>
          <w:iCs/>
        </w:rPr>
      </w:pPr>
      <w:r>
        <w:rPr>
          <w:rFonts w:ascii="Times New Roman" w:eastAsiaTheme="minorEastAsia" w:hAnsi="Times New Roman" w:hint="eastAsia"/>
          <w:b/>
          <w:sz w:val="24"/>
          <w:szCs w:val="24"/>
        </w:rPr>
        <w:t>主修</w:t>
      </w:r>
      <w:r>
        <w:rPr>
          <w:rFonts w:ascii="Times New Roman" w:eastAsiaTheme="minorEastAsia" w:hAnsi="Times New Roman" w:hint="eastAsia"/>
          <w:b/>
          <w:sz w:val="24"/>
          <w:szCs w:val="24"/>
        </w:rPr>
        <w:t>-</w:t>
      </w:r>
      <w:r>
        <w:rPr>
          <w:rFonts w:ascii="Times New Roman" w:eastAsiaTheme="minorEastAsia" w:hAnsi="Times New Roman"/>
          <w:b/>
          <w:sz w:val="24"/>
          <w:szCs w:val="24"/>
        </w:rPr>
        <w:t>--</w:t>
      </w:r>
      <w:r>
        <w:rPr>
          <w:rFonts w:ascii="Times New Roman" w:eastAsiaTheme="minorEastAsia" w:hAnsi="Times New Roman" w:hint="eastAsia"/>
          <w:b/>
          <w:sz w:val="24"/>
          <w:szCs w:val="24"/>
        </w:rPr>
        <w:t>EXCEL</w:t>
      </w:r>
      <w:r>
        <w:rPr>
          <w:rFonts w:ascii="Times New Roman" w:eastAsiaTheme="minorEastAsia" w:hAnsi="Times New Roman"/>
          <w:b/>
          <w:sz w:val="24"/>
          <w:szCs w:val="24"/>
        </w:rPr>
        <w:t xml:space="preserve"> </w:t>
      </w:r>
      <w:r w:rsidR="00D02061">
        <w:rPr>
          <w:rFonts w:ascii="Times New Roman" w:eastAsiaTheme="minorEastAsia" w:hAnsi="Times New Roman" w:hint="eastAsia"/>
          <w:b/>
          <w:sz w:val="24"/>
          <w:szCs w:val="24"/>
        </w:rPr>
        <w:t>Part0</w:t>
      </w:r>
      <w:r w:rsidR="00D57E47">
        <w:rPr>
          <w:rFonts w:ascii="Times New Roman" w:eastAsiaTheme="minorEastAsia" w:hAnsi="Times New Roman" w:hint="eastAsia"/>
          <w:b/>
          <w:sz w:val="24"/>
          <w:szCs w:val="24"/>
        </w:rPr>
        <w:t>2</w:t>
      </w:r>
      <w:r w:rsidR="00D02061">
        <w:rPr>
          <w:rFonts w:ascii="Times New Roman" w:eastAsiaTheme="minorEastAsia" w:hAnsi="Times New Roman" w:hint="eastAsia"/>
          <w:b/>
          <w:sz w:val="24"/>
          <w:szCs w:val="24"/>
        </w:rPr>
        <w:t xml:space="preserve">  </w:t>
      </w:r>
      <w:r w:rsidR="00D02061">
        <w:rPr>
          <w:rFonts w:ascii="Times New Roman" w:eastAsiaTheme="minorEastAsia" w:hAnsi="Times New Roman" w:hint="eastAsia"/>
          <w:b/>
          <w:sz w:val="24"/>
          <w:szCs w:val="24"/>
        </w:rPr>
        <w:t>（</w:t>
      </w:r>
      <w:r w:rsidR="00EC6D5D">
        <w:rPr>
          <w:rFonts w:ascii="Times New Roman" w:eastAsiaTheme="minorEastAsia" w:hAnsi="Times New Roman" w:hint="eastAsia"/>
          <w:b/>
          <w:sz w:val="24"/>
          <w:szCs w:val="24"/>
        </w:rPr>
        <w:t>12-17</w:t>
      </w:r>
      <w:r w:rsidR="00D02061">
        <w:rPr>
          <w:rFonts w:ascii="Times New Roman" w:eastAsiaTheme="minorEastAsia" w:hAnsi="Times New Roman" w:hint="eastAsia"/>
          <w:b/>
          <w:sz w:val="24"/>
          <w:szCs w:val="24"/>
        </w:rPr>
        <w:t>）</w:t>
      </w:r>
    </w:p>
    <w:p w14:paraId="2A6CB50D" w14:textId="333782BE" w:rsidR="00532856" w:rsidRDefault="006D5571" w:rsidP="000E1D7E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rPr>
          <w:rFonts w:ascii="Times New Roman" w:eastAsiaTheme="minorEastAsia" w:hAnsi="Times New Roman"/>
          <w:u w:val="single"/>
        </w:rPr>
      </w:pPr>
      <w:r w:rsidRPr="001E17A2">
        <w:rPr>
          <w:rFonts w:ascii="Times New Roman" w:eastAsiaTheme="minorEastAsia" w:hAnsi="Times New Roman"/>
        </w:rPr>
        <w:t xml:space="preserve">Name: </w:t>
      </w:r>
      <w:r w:rsidRPr="001E17A2">
        <w:rPr>
          <w:rFonts w:ascii="Times New Roman" w:eastAsiaTheme="minorEastAsia" w:hAnsi="Times New Roman"/>
        </w:rPr>
        <w:tab/>
      </w:r>
      <w:r w:rsidRPr="001E17A2">
        <w:rPr>
          <w:rFonts w:ascii="Times New Roman" w:eastAsiaTheme="minorEastAsia" w:hAnsi="Times New Roman"/>
          <w:u w:val="single"/>
        </w:rPr>
        <w:tab/>
      </w:r>
      <w:r w:rsidRPr="001E17A2">
        <w:rPr>
          <w:rFonts w:ascii="Times New Roman" w:eastAsiaTheme="minorEastAsia" w:hAnsi="Times New Roman"/>
        </w:rPr>
        <w:t xml:space="preserve"> </w:t>
      </w:r>
      <w:proofErr w:type="gramStart"/>
      <w:r w:rsidRPr="001E17A2">
        <w:rPr>
          <w:rFonts w:ascii="Times New Roman" w:eastAsiaTheme="minorEastAsia" w:hAnsi="Times New Roman"/>
        </w:rPr>
        <w:t xml:space="preserve">(  </w:t>
      </w:r>
      <w:proofErr w:type="gramEnd"/>
      <w:r w:rsidRPr="001E17A2">
        <w:rPr>
          <w:rFonts w:ascii="Times New Roman" w:eastAsiaTheme="minorEastAsia" w:hAnsi="Times New Roman"/>
        </w:rPr>
        <w:t xml:space="preserve">    </w:t>
      </w:r>
      <w:proofErr w:type="gramStart"/>
      <w:r w:rsidRPr="001E17A2">
        <w:rPr>
          <w:rFonts w:ascii="Times New Roman" w:eastAsiaTheme="minorEastAsia" w:hAnsi="Times New Roman"/>
        </w:rPr>
        <w:t xml:space="preserve">  )</w:t>
      </w:r>
      <w:proofErr w:type="gramEnd"/>
      <w:r w:rsidRPr="001E17A2">
        <w:rPr>
          <w:rFonts w:ascii="Times New Roman" w:eastAsiaTheme="minorEastAsia" w:hAnsi="Times New Roman"/>
        </w:rPr>
        <w:tab/>
        <w:t>Class:</w:t>
      </w:r>
      <w:r w:rsidRPr="001E17A2">
        <w:rPr>
          <w:rFonts w:ascii="Times New Roman" w:eastAsiaTheme="minorEastAsia" w:hAnsi="Times New Roman"/>
        </w:rPr>
        <w:tab/>
      </w:r>
      <w:r w:rsidRPr="001E17A2">
        <w:rPr>
          <w:rFonts w:ascii="Times New Roman" w:eastAsiaTheme="minorEastAsia" w:hAnsi="Times New Roman"/>
          <w:u w:val="single"/>
        </w:rPr>
        <w:tab/>
      </w:r>
    </w:p>
    <w:p w14:paraId="26E98B28" w14:textId="5581D7F6" w:rsidR="00064F0F" w:rsidRPr="001E17A2" w:rsidRDefault="00064F0F" w:rsidP="00064F0F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 w:hint="eastAsia"/>
          <w:u w:val="single"/>
        </w:rPr>
      </w:pPr>
      <w:r w:rsidRPr="0012707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  <w:r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01</w:t>
      </w:r>
      <w:r w:rsidR="00EC6D5D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</w:p>
    <w:p w14:paraId="7D41FB30" w14:textId="77EE299D" w:rsidR="00A061A3" w:rsidRDefault="00EC6D5D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75648" behindDoc="0" locked="0" layoutInCell="1" allowOverlap="1" wp14:anchorId="405E5086" wp14:editId="37B4DACA">
            <wp:simplePos x="0" y="0"/>
            <wp:positionH relativeFrom="column">
              <wp:posOffset>360045</wp:posOffset>
            </wp:positionH>
            <wp:positionV relativeFrom="paragraph">
              <wp:posOffset>6871162</wp:posOffset>
            </wp:positionV>
            <wp:extent cx="5219700" cy="609600"/>
            <wp:effectExtent l="0" t="0" r="0" b="0"/>
            <wp:wrapNone/>
            <wp:docPr id="4838638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63835" name="Picture 48386383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2197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61A3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74624" behindDoc="0" locked="0" layoutInCell="1" allowOverlap="1" wp14:anchorId="7D368259" wp14:editId="76F0766D">
            <wp:simplePos x="0" y="0"/>
            <wp:positionH relativeFrom="column">
              <wp:posOffset>0</wp:posOffset>
            </wp:positionH>
            <wp:positionV relativeFrom="paragraph">
              <wp:posOffset>12700</wp:posOffset>
            </wp:positionV>
            <wp:extent cx="6120130" cy="3804920"/>
            <wp:effectExtent l="0" t="0" r="1270" b="5080"/>
            <wp:wrapTopAndBottom/>
            <wp:docPr id="183529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93746" name="Picture 183529374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5647FB" w14:textId="0FA85000" w:rsidR="008A56E6" w:rsidRDefault="00EC6D5D" w:rsidP="00127070">
      <w:pPr>
        <w:spacing w:line="360" w:lineRule="auto"/>
        <w:jc w:val="center"/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noProof/>
          <w:sz w:val="22"/>
          <w:szCs w:val="22"/>
        </w:rPr>
        <w:lastRenderedPageBreak/>
        <w:drawing>
          <wp:anchor distT="0" distB="0" distL="114300" distR="114300" simplePos="0" relativeHeight="251676672" behindDoc="0" locked="0" layoutInCell="1" allowOverlap="1" wp14:anchorId="32DE7E1F" wp14:editId="35072CAB">
            <wp:simplePos x="0" y="0"/>
            <wp:positionH relativeFrom="column">
              <wp:posOffset>0</wp:posOffset>
            </wp:positionH>
            <wp:positionV relativeFrom="paragraph">
              <wp:posOffset>427817</wp:posOffset>
            </wp:positionV>
            <wp:extent cx="6120130" cy="2316480"/>
            <wp:effectExtent l="0" t="0" r="1270" b="0"/>
            <wp:wrapTopAndBottom/>
            <wp:docPr id="3652322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32264" name="Picture 36523226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7070" w:rsidRPr="0012707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  <w:r w:rsidR="00127070"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01</w:t>
      </w:r>
      <w:r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3</w:t>
      </w:r>
    </w:p>
    <w:p w14:paraId="316933D3" w14:textId="6C7329A1" w:rsidR="00064F0F" w:rsidRDefault="00EC6D5D" w:rsidP="00064F0F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/>
          <w:noProof/>
          <w:sz w:val="22"/>
          <w:szCs w:val="22"/>
        </w:rPr>
        <w:drawing>
          <wp:anchor distT="0" distB="0" distL="114300" distR="114300" simplePos="0" relativeHeight="251677696" behindDoc="0" locked="0" layoutInCell="1" allowOverlap="1" wp14:anchorId="0240067F" wp14:editId="133A1200">
            <wp:simplePos x="0" y="0"/>
            <wp:positionH relativeFrom="column">
              <wp:posOffset>139123</wp:posOffset>
            </wp:positionH>
            <wp:positionV relativeFrom="paragraph">
              <wp:posOffset>2292465</wp:posOffset>
            </wp:positionV>
            <wp:extent cx="6120130" cy="2717165"/>
            <wp:effectExtent l="0" t="0" r="1270" b="635"/>
            <wp:wrapNone/>
            <wp:docPr id="12166757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75701" name="Picture 121667570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08BBDE" w14:textId="228BE8EA" w:rsidR="00A061A3" w:rsidRDefault="00EC6D5D" w:rsidP="008F4378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noProof/>
          <w:sz w:val="22"/>
          <w:szCs w:val="22"/>
        </w:rPr>
        <w:drawing>
          <wp:anchor distT="0" distB="0" distL="114300" distR="114300" simplePos="0" relativeHeight="251678720" behindDoc="0" locked="0" layoutInCell="1" allowOverlap="1" wp14:anchorId="4B0F911F" wp14:editId="0B46DE7D">
            <wp:simplePos x="0" y="0"/>
            <wp:positionH relativeFrom="column">
              <wp:posOffset>0</wp:posOffset>
            </wp:positionH>
            <wp:positionV relativeFrom="paragraph">
              <wp:posOffset>5005820</wp:posOffset>
            </wp:positionV>
            <wp:extent cx="6120130" cy="824230"/>
            <wp:effectExtent l="0" t="0" r="1270" b="1270"/>
            <wp:wrapNone/>
            <wp:docPr id="18257515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51527" name="Picture 182575152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612013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7070" w:rsidRPr="00064F0F">
        <w:rPr>
          <w:rFonts w:ascii="Times New Roman" w:eastAsiaTheme="minorEastAsia" w:hAnsi="Times New Roman"/>
          <w:sz w:val="22"/>
          <w:szCs w:val="22"/>
        </w:rPr>
        <w:br w:type="page"/>
      </w:r>
    </w:p>
    <w:p w14:paraId="548D548C" w14:textId="289A1EAC" w:rsidR="00A061A3" w:rsidRDefault="00EC6D5D" w:rsidP="00064F0F">
      <w:pPr>
        <w:spacing w:line="360" w:lineRule="auto"/>
        <w:jc w:val="center"/>
        <w:rPr>
          <w:rFonts w:ascii="Times New Roman" w:eastAsiaTheme="minorEastAsia" w:hAnsi="Times New Roman" w:hint="eastAsia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noProof/>
          <w:sz w:val="22"/>
          <w:szCs w:val="22"/>
        </w:rPr>
        <w:lastRenderedPageBreak/>
        <w:drawing>
          <wp:anchor distT="0" distB="0" distL="114300" distR="114300" simplePos="0" relativeHeight="251679744" behindDoc="0" locked="0" layoutInCell="1" allowOverlap="1" wp14:anchorId="1B52AD8E" wp14:editId="503E5B5E">
            <wp:simplePos x="0" y="0"/>
            <wp:positionH relativeFrom="column">
              <wp:posOffset>0</wp:posOffset>
            </wp:positionH>
            <wp:positionV relativeFrom="paragraph">
              <wp:posOffset>435090</wp:posOffset>
            </wp:positionV>
            <wp:extent cx="6120130" cy="4669155"/>
            <wp:effectExtent l="0" t="0" r="1270" b="4445"/>
            <wp:wrapTopAndBottom/>
            <wp:docPr id="2504282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28258" name="Picture 25042825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69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61A3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</w:t>
      </w:r>
      <w:r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15</w:t>
      </w:r>
    </w:p>
    <w:p w14:paraId="4A9A9BF5" w14:textId="6114E081" w:rsidR="00064F0F" w:rsidRDefault="00064F0F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</w:p>
    <w:p w14:paraId="7DE8D106" w14:textId="3E438E26" w:rsidR="008F4378" w:rsidRDefault="00EC6D5D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noProof/>
          <w:sz w:val="22"/>
          <w:szCs w:val="22"/>
        </w:rPr>
        <w:drawing>
          <wp:anchor distT="0" distB="0" distL="114300" distR="114300" simplePos="0" relativeHeight="251680768" behindDoc="0" locked="0" layoutInCell="1" allowOverlap="1" wp14:anchorId="6914DF6D" wp14:editId="04ECF5BA">
            <wp:simplePos x="0" y="0"/>
            <wp:positionH relativeFrom="column">
              <wp:posOffset>0</wp:posOffset>
            </wp:positionH>
            <wp:positionV relativeFrom="paragraph">
              <wp:posOffset>954809</wp:posOffset>
            </wp:positionV>
            <wp:extent cx="6120130" cy="2477770"/>
            <wp:effectExtent l="0" t="0" r="1270" b="0"/>
            <wp:wrapNone/>
            <wp:docPr id="3946131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13167" name="Picture 39461316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612013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4378">
        <w:rPr>
          <w:rFonts w:ascii="Times New Roman" w:eastAsiaTheme="minorEastAsia" w:hAnsi="Times New Roman"/>
          <w:bCs/>
          <w:sz w:val="22"/>
          <w:szCs w:val="22"/>
        </w:rPr>
        <w:br w:type="page"/>
      </w:r>
    </w:p>
    <w:p w14:paraId="4B4A5549" w14:textId="22A8EAFC" w:rsidR="00EC6D5D" w:rsidRDefault="00EC6D5D" w:rsidP="00EC6D5D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lastRenderedPageBreak/>
        <w:t>2016</w:t>
      </w:r>
    </w:p>
    <w:p w14:paraId="0FD4E6FC" w14:textId="454B8217" w:rsidR="00EC6D5D" w:rsidRDefault="00EC6D5D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81792" behindDoc="0" locked="0" layoutInCell="1" allowOverlap="1" wp14:anchorId="7F78507B" wp14:editId="251221BD">
            <wp:simplePos x="0" y="0"/>
            <wp:positionH relativeFrom="column">
              <wp:posOffset>304974</wp:posOffset>
            </wp:positionH>
            <wp:positionV relativeFrom="paragraph">
              <wp:posOffset>39543</wp:posOffset>
            </wp:positionV>
            <wp:extent cx="5629619" cy="8427489"/>
            <wp:effectExtent l="0" t="0" r="0" b="5715"/>
            <wp:wrapNone/>
            <wp:docPr id="2388182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18259" name="Picture 23881825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9619" cy="84274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6B3D06A7" w14:textId="58D25F8D" w:rsidR="002E6662" w:rsidRDefault="002E6662" w:rsidP="00EC6D5D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83840" behindDoc="0" locked="0" layoutInCell="1" allowOverlap="1" wp14:anchorId="5471AB93" wp14:editId="3FF5F179">
            <wp:simplePos x="0" y="0"/>
            <wp:positionH relativeFrom="column">
              <wp:posOffset>637540</wp:posOffset>
            </wp:positionH>
            <wp:positionV relativeFrom="paragraph">
              <wp:posOffset>1939233</wp:posOffset>
            </wp:positionV>
            <wp:extent cx="4984115" cy="2687320"/>
            <wp:effectExtent l="0" t="0" r="0" b="5080"/>
            <wp:wrapTopAndBottom/>
            <wp:docPr id="21118574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57498" name="Picture 211185749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84115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82816" behindDoc="0" locked="0" layoutInCell="1" allowOverlap="1" wp14:anchorId="1261F01E" wp14:editId="61849DFE">
            <wp:simplePos x="0" y="0"/>
            <wp:positionH relativeFrom="column">
              <wp:posOffset>0</wp:posOffset>
            </wp:positionH>
            <wp:positionV relativeFrom="paragraph">
              <wp:posOffset>95365</wp:posOffset>
            </wp:positionV>
            <wp:extent cx="6120130" cy="1555115"/>
            <wp:effectExtent l="0" t="0" r="1270" b="0"/>
            <wp:wrapTopAndBottom/>
            <wp:docPr id="8927376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37689" name="Picture 89273768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6719FF" w14:textId="3884C6FB" w:rsidR="00EC6D5D" w:rsidRDefault="00EC6D5D" w:rsidP="00EC6D5D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73011A90" w14:textId="77777777" w:rsidR="002E6662" w:rsidRDefault="002E6662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7F99A277" w14:textId="1BA82BDA" w:rsidR="00EC6D5D" w:rsidRDefault="002E6662" w:rsidP="00EC6D5D">
      <w:pPr>
        <w:spacing w:line="360" w:lineRule="auto"/>
        <w:jc w:val="center"/>
        <w:rPr>
          <w:rFonts w:ascii="Times New Roman" w:eastAsiaTheme="minorEastAsia" w:hAnsi="Times New Roman" w:hint="eastAsia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noProof/>
          <w:sz w:val="22"/>
          <w:szCs w:val="22"/>
        </w:rPr>
        <w:lastRenderedPageBreak/>
        <w:drawing>
          <wp:anchor distT="0" distB="0" distL="114300" distR="114300" simplePos="0" relativeHeight="251684864" behindDoc="0" locked="0" layoutInCell="1" allowOverlap="1" wp14:anchorId="3949FEA7" wp14:editId="2CF93546">
            <wp:simplePos x="0" y="0"/>
            <wp:positionH relativeFrom="column">
              <wp:posOffset>0</wp:posOffset>
            </wp:positionH>
            <wp:positionV relativeFrom="paragraph">
              <wp:posOffset>483639</wp:posOffset>
            </wp:positionV>
            <wp:extent cx="6120130" cy="5030470"/>
            <wp:effectExtent l="0" t="0" r="1270" b="0"/>
            <wp:wrapTopAndBottom/>
            <wp:docPr id="14348602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860262" name="Picture 143486026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30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6D5D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201</w:t>
      </w:r>
      <w:r w:rsidR="00EC6D5D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7</w:t>
      </w:r>
    </w:p>
    <w:p w14:paraId="41EBE8D1" w14:textId="6909CA48" w:rsidR="00EC6D5D" w:rsidRDefault="00EC6D5D" w:rsidP="00EC6D5D">
      <w:pPr>
        <w:spacing w:line="360" w:lineRule="auto"/>
        <w:jc w:val="center"/>
        <w:rPr>
          <w:rFonts w:ascii="Times New Roman" w:eastAsiaTheme="minorEastAsia" w:hAnsi="Times New Roman" w:hint="eastAsia"/>
          <w:bCs/>
          <w:sz w:val="22"/>
          <w:szCs w:val="22"/>
        </w:rPr>
      </w:pPr>
    </w:p>
    <w:p w14:paraId="4249D6CD" w14:textId="0BAE66A5" w:rsidR="002E6662" w:rsidRDefault="002E6662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noProof/>
          <w:sz w:val="22"/>
          <w:szCs w:val="22"/>
        </w:rPr>
        <w:drawing>
          <wp:anchor distT="0" distB="0" distL="114300" distR="114300" simplePos="0" relativeHeight="251685888" behindDoc="0" locked="0" layoutInCell="1" allowOverlap="1" wp14:anchorId="578B85C3" wp14:editId="3935AF46">
            <wp:simplePos x="0" y="0"/>
            <wp:positionH relativeFrom="column">
              <wp:posOffset>-123652</wp:posOffset>
            </wp:positionH>
            <wp:positionV relativeFrom="paragraph">
              <wp:posOffset>2402205</wp:posOffset>
            </wp:positionV>
            <wp:extent cx="6120130" cy="557530"/>
            <wp:effectExtent l="0" t="0" r="1270" b="1270"/>
            <wp:wrapNone/>
            <wp:docPr id="7908377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37713" name="Picture 79083771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612013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Cs/>
          <w:sz w:val="22"/>
          <w:szCs w:val="22"/>
        </w:rPr>
        <w:br w:type="page"/>
      </w:r>
    </w:p>
    <w:p w14:paraId="05E6C0FC" w14:textId="6B050C22" w:rsidR="002E6662" w:rsidRDefault="002E6662" w:rsidP="002E6662">
      <w:pPr>
        <w:spacing w:line="360" w:lineRule="auto"/>
        <w:jc w:val="center"/>
        <w:rPr>
          <w:rFonts w:ascii="Times New Roman" w:eastAsiaTheme="minorEastAsia" w:hAnsi="Times New Roman" w:hint="eastAsia"/>
          <w:bCs/>
          <w:sz w:val="22"/>
          <w:szCs w:val="22"/>
        </w:rPr>
      </w:pPr>
      <w:r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lastRenderedPageBreak/>
        <w:t>2018</w:t>
      </w: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87936" behindDoc="0" locked="0" layoutInCell="1" allowOverlap="1" wp14:anchorId="791AEA1C" wp14:editId="18941F2C">
            <wp:simplePos x="0" y="0"/>
            <wp:positionH relativeFrom="column">
              <wp:posOffset>0</wp:posOffset>
            </wp:positionH>
            <wp:positionV relativeFrom="paragraph">
              <wp:posOffset>456565</wp:posOffset>
            </wp:positionV>
            <wp:extent cx="6120130" cy="4959985"/>
            <wp:effectExtent l="0" t="0" r="1270" b="5715"/>
            <wp:wrapTopAndBottom/>
            <wp:docPr id="32590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09655" name="Picture 32590965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59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5E5066" w14:textId="4D23A0C7" w:rsidR="002E6662" w:rsidRDefault="002E6662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88960" behindDoc="0" locked="0" layoutInCell="1" allowOverlap="1" wp14:anchorId="057C9D26" wp14:editId="60B1DE80">
            <wp:simplePos x="0" y="0"/>
            <wp:positionH relativeFrom="column">
              <wp:posOffset>678122</wp:posOffset>
            </wp:positionH>
            <wp:positionV relativeFrom="paragraph">
              <wp:posOffset>7756237</wp:posOffset>
            </wp:positionV>
            <wp:extent cx="4525577" cy="595746"/>
            <wp:effectExtent l="0" t="0" r="0" b="1270"/>
            <wp:wrapNone/>
            <wp:docPr id="4264205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20517" name="Picture 426420517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4525577" cy="5957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Cs/>
          <w:sz w:val="22"/>
          <w:szCs w:val="22"/>
        </w:rPr>
        <w:br w:type="page"/>
      </w:r>
    </w:p>
    <w:p w14:paraId="154C8533" w14:textId="27CA22CC" w:rsidR="001F1843" w:rsidRPr="008F4378" w:rsidRDefault="002E6662" w:rsidP="008F4378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noProof/>
          <w:sz w:val="22"/>
          <w:szCs w:val="22"/>
        </w:rPr>
        <w:lastRenderedPageBreak/>
        <w:drawing>
          <wp:inline distT="0" distB="0" distL="0" distR="0" wp14:anchorId="10A5BA90" wp14:editId="79F310C5">
            <wp:extent cx="6120130" cy="2834005"/>
            <wp:effectExtent l="0" t="0" r="1270" b="0"/>
            <wp:docPr id="14313587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58705" name="Picture 1431358705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1843" w:rsidRPr="008F4378" w:rsidSect="002E1CA1">
      <w:headerReference w:type="default" r:id="rId24"/>
      <w:footerReference w:type="default" r:id="rId25"/>
      <w:pgSz w:w="11906" w:h="16838" w:code="9"/>
      <w:pgMar w:top="1134" w:right="1134" w:bottom="851" w:left="1134" w:header="851" w:footer="62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B7C0FBA" w14:textId="77777777" w:rsidR="00176CEB" w:rsidRDefault="00176CEB">
      <w:r>
        <w:separator/>
      </w:r>
    </w:p>
  </w:endnote>
  <w:endnote w:type="continuationSeparator" w:id="0">
    <w:p w14:paraId="44762040" w14:textId="77777777" w:rsidR="00176CEB" w:rsidRDefault="00176CEB">
      <w:r>
        <w:continuationSeparator/>
      </w:r>
    </w:p>
  </w:endnote>
  <w:endnote w:type="continuationNotice" w:id="1">
    <w:p w14:paraId="1AF26CD6" w14:textId="77777777" w:rsidR="00176CEB" w:rsidRDefault="00176CE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Adobe 楷体 Std R">
    <w:panose1 w:val="020B0604020202020204"/>
    <w:charset w:val="80"/>
    <w:family w:val="roman"/>
    <w:notTrueType/>
    <w:pitch w:val="variable"/>
    <w:sig w:usb0="00000207" w:usb1="0A0F1810" w:usb2="00000016" w:usb3="00000000" w:csb0="00060007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New Peninim MT">
    <w:panose1 w:val="00000000000000000000"/>
    <w:charset w:val="B1"/>
    <w:family w:val="auto"/>
    <w:pitch w:val="variable"/>
    <w:sig w:usb0="80000843" w:usb1="40000002" w:usb2="00000000" w:usb3="00000000" w:csb0="0000002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E49A09" w14:textId="09679FAC" w:rsidR="00CC56FE" w:rsidRDefault="00E10102" w:rsidP="00E10102">
    <w:pPr>
      <w:pStyle w:val="Footer"/>
      <w:rPr>
        <w:sz w:val="16"/>
      </w:rPr>
    </w:pPr>
    <w:r>
      <w:rPr>
        <w:rFonts w:hint="eastAsia"/>
        <w:sz w:val="16"/>
      </w:rPr>
      <w:t xml:space="preserve"> </w:t>
    </w:r>
    <w:r w:rsidR="00127070">
      <w:rPr>
        <w:rFonts w:hint="eastAsia"/>
        <w:sz w:val="16"/>
      </w:rPr>
      <w:t>衝刺筆記</w:t>
    </w:r>
    <w:r>
      <w:rPr>
        <w:sz w:val="16"/>
      </w:rPr>
      <w:t xml:space="preserve">                                                                                                     </w:t>
    </w:r>
    <w:r w:rsidR="00236273">
      <w:rPr>
        <w:sz w:val="16"/>
      </w:rPr>
      <w:t xml:space="preserve">                                         </w:t>
    </w:r>
    <w:r w:rsidR="00CC56FE">
      <w:rPr>
        <w:rFonts w:hint="eastAsia"/>
        <w:sz w:val="16"/>
      </w:rPr>
      <w:t xml:space="preserve">Page </w:t>
    </w:r>
    <w:r w:rsidR="00CC56FE">
      <w:rPr>
        <w:rStyle w:val="PageNumber"/>
        <w:sz w:val="16"/>
      </w:rPr>
      <w:fldChar w:fldCharType="begin"/>
    </w:r>
    <w:r w:rsidR="00CC56FE">
      <w:rPr>
        <w:rStyle w:val="PageNumber"/>
        <w:sz w:val="16"/>
      </w:rPr>
      <w:instrText xml:space="preserve"> PAGE </w:instrText>
    </w:r>
    <w:r w:rsidR="00CC56FE">
      <w:rPr>
        <w:rStyle w:val="PageNumber"/>
        <w:sz w:val="16"/>
      </w:rPr>
      <w:fldChar w:fldCharType="separate"/>
    </w:r>
    <w:r w:rsidR="00B50A4D">
      <w:rPr>
        <w:rStyle w:val="PageNumber"/>
        <w:noProof/>
        <w:sz w:val="16"/>
      </w:rPr>
      <w:t>1</w:t>
    </w:r>
    <w:r w:rsidR="00CC56FE">
      <w:rPr>
        <w:rStyle w:val="PageNumber"/>
        <w:sz w:val="16"/>
      </w:rPr>
      <w:fldChar w:fldCharType="end"/>
    </w:r>
    <w:r w:rsidR="00CC56FE">
      <w:rPr>
        <w:rStyle w:val="PageNumber"/>
        <w:rFonts w:hint="eastAsia"/>
        <w:sz w:val="16"/>
      </w:rPr>
      <w:t xml:space="preserve"> of </w:t>
    </w:r>
    <w:r w:rsidR="00CC56FE">
      <w:rPr>
        <w:rStyle w:val="PageNumber"/>
        <w:sz w:val="16"/>
      </w:rPr>
      <w:fldChar w:fldCharType="begin"/>
    </w:r>
    <w:r w:rsidR="00CC56FE">
      <w:rPr>
        <w:rStyle w:val="PageNumber"/>
        <w:sz w:val="16"/>
      </w:rPr>
      <w:instrText xml:space="preserve"> NUMPAGES </w:instrText>
    </w:r>
    <w:r w:rsidR="00CC56FE">
      <w:rPr>
        <w:rStyle w:val="PageNumber"/>
        <w:sz w:val="16"/>
      </w:rPr>
      <w:fldChar w:fldCharType="separate"/>
    </w:r>
    <w:r w:rsidR="00B50A4D">
      <w:rPr>
        <w:rStyle w:val="PageNumber"/>
        <w:noProof/>
        <w:sz w:val="16"/>
      </w:rPr>
      <w:t>2</w:t>
    </w:r>
    <w:r w:rsidR="00CC56FE">
      <w:rPr>
        <w:rStyle w:val="PageNumber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C2E2448" w14:textId="77777777" w:rsidR="00176CEB" w:rsidRDefault="00176CEB">
      <w:r>
        <w:separator/>
      </w:r>
    </w:p>
  </w:footnote>
  <w:footnote w:type="continuationSeparator" w:id="0">
    <w:p w14:paraId="3344F23D" w14:textId="77777777" w:rsidR="00176CEB" w:rsidRDefault="00176CEB">
      <w:r>
        <w:continuationSeparator/>
      </w:r>
    </w:p>
  </w:footnote>
  <w:footnote w:type="continuationNotice" w:id="1">
    <w:p w14:paraId="6A706658" w14:textId="77777777" w:rsidR="00176CEB" w:rsidRDefault="00176CE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104ADF" w14:textId="40AFE246" w:rsidR="00CC56FE" w:rsidRPr="003D3572" w:rsidRDefault="003D3572" w:rsidP="00C036CE">
    <w:pPr>
      <w:pStyle w:val="Header"/>
      <w:tabs>
        <w:tab w:val="clear" w:pos="4153"/>
        <w:tab w:val="clear" w:pos="8306"/>
        <w:tab w:val="center" w:pos="3686"/>
        <w:tab w:val="right" w:pos="9639"/>
      </w:tabs>
      <w:rPr>
        <w:rFonts w:eastAsia="SimSun"/>
        <w:b/>
        <w:lang w:eastAsia="zh-CN"/>
      </w:rPr>
    </w:pPr>
    <w:r>
      <w:rPr>
        <w:b/>
      </w:rPr>
      <w:t>De La Salle Secondary School</w:t>
    </w:r>
    <w:r w:rsidR="00CC56FE" w:rsidRPr="004A0EAE">
      <w:rPr>
        <w:rFonts w:hint="eastAsia"/>
      </w:rPr>
      <w:tab/>
    </w:r>
    <w:r w:rsidR="00CC56FE" w:rsidRPr="004A0EAE">
      <w:rPr>
        <w:rFonts w:hint="eastAsia"/>
      </w:rPr>
      <w:tab/>
    </w:r>
    <w:r w:rsidR="00CC56FE">
      <w:rPr>
        <w:b/>
      </w:rPr>
      <w:t xml:space="preserve">Form </w:t>
    </w:r>
    <w:r w:rsidR="00127070">
      <w:rPr>
        <w:b/>
      </w:rPr>
      <w:t>6</w:t>
    </w:r>
    <w:r>
      <w:rPr>
        <w:rFonts w:ascii="SimSun" w:eastAsia="SimSun" w:hAnsi="SimSun" w:hint="eastAsia"/>
        <w:b/>
      </w:rPr>
      <w:t>資訊及通訊科技</w:t>
    </w:r>
    <w:r w:rsidR="00CC56FE" w:rsidRPr="004D45D2">
      <w:rPr>
        <w:b/>
      </w:rPr>
      <w:t xml:space="preserve"> </w:t>
    </w:r>
  </w:p>
  <w:p w14:paraId="7B152C18" w14:textId="5DE0D76A" w:rsidR="00CC56FE" w:rsidRPr="00EC2767" w:rsidRDefault="00127070">
    <w:pPr>
      <w:pStyle w:val="Header"/>
      <w:pBdr>
        <w:between w:val="thinThickSmallGap" w:sz="24" w:space="1" w:color="auto"/>
      </w:pBdr>
      <w:tabs>
        <w:tab w:val="clear" w:pos="4153"/>
        <w:tab w:val="clear" w:pos="8306"/>
        <w:tab w:val="center" w:pos="4800"/>
        <w:tab w:val="right" w:pos="9100"/>
      </w:tabs>
      <w:wordWrap w:val="0"/>
      <w:jc w:val="right"/>
      <w:rPr>
        <w:rFonts w:eastAsiaTheme="minorEastAsia"/>
        <w:sz w:val="22"/>
      </w:rPr>
    </w:pPr>
    <w:r>
      <w:rPr>
        <w:rFonts w:eastAsiaTheme="minorEastAsia" w:hint="eastAsia"/>
        <w:sz w:val="22"/>
      </w:rPr>
      <w:t>考試衝刺筆記</w:t>
    </w:r>
  </w:p>
  <w:p w14:paraId="764981D0" w14:textId="311004AF" w:rsidR="00CC56FE" w:rsidRPr="00CA4A2E" w:rsidRDefault="00CC56FE">
    <w:pPr>
      <w:pStyle w:val="Header"/>
      <w:pBdr>
        <w:between w:val="thinThickSmallGap" w:sz="2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224DCD"/>
    <w:multiLevelType w:val="hybridMultilevel"/>
    <w:tmpl w:val="E1B20F2C"/>
    <w:lvl w:ilvl="0" w:tplc="A7FE3560">
      <w:start w:val="4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653E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5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60217FF"/>
    <w:multiLevelType w:val="hybridMultilevel"/>
    <w:tmpl w:val="7586F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E521A4"/>
    <w:multiLevelType w:val="hybridMultilevel"/>
    <w:tmpl w:val="6120A4CE"/>
    <w:lvl w:ilvl="0" w:tplc="AD2E520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9511639"/>
    <w:multiLevelType w:val="hybridMultilevel"/>
    <w:tmpl w:val="8B12C122"/>
    <w:lvl w:ilvl="0" w:tplc="0409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FFF68CE"/>
    <w:multiLevelType w:val="hybridMultilevel"/>
    <w:tmpl w:val="E594238E"/>
    <w:lvl w:ilvl="0" w:tplc="4B22EF9E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5F42E66">
      <w:start w:val="5984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D1871B4">
      <w:start w:val="5984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09CCF12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9A088EA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0AAA3C4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036627C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F480532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C92AE84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" w15:restartNumberingAfterBreak="0">
    <w:nsid w:val="11970E91"/>
    <w:multiLevelType w:val="hybridMultilevel"/>
    <w:tmpl w:val="A7ACEA28"/>
    <w:lvl w:ilvl="0" w:tplc="3C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176F94"/>
    <w:multiLevelType w:val="multilevel"/>
    <w:tmpl w:val="BE0A2EE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15407CC0"/>
    <w:multiLevelType w:val="hybridMultilevel"/>
    <w:tmpl w:val="670475A6"/>
    <w:lvl w:ilvl="0" w:tplc="B7BAF470">
      <w:start w:val="1"/>
      <w:numFmt w:val="lowerRoman"/>
      <w:lvlText w:val="(%1)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 w15:restartNumberingAfterBreak="0">
    <w:nsid w:val="19311523"/>
    <w:multiLevelType w:val="hybridMultilevel"/>
    <w:tmpl w:val="1B96C460"/>
    <w:lvl w:ilvl="0" w:tplc="74929C36">
      <w:start w:val="2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F35BF0"/>
    <w:multiLevelType w:val="hybridMultilevel"/>
    <w:tmpl w:val="8F10C108"/>
    <w:lvl w:ilvl="0" w:tplc="0076F7EA">
      <w:start w:val="2"/>
      <w:numFmt w:val="taiwaneseCountingThousand"/>
      <w:lvlText w:val="%1、"/>
      <w:lvlJc w:val="left"/>
      <w:pPr>
        <w:ind w:left="440" w:hanging="440"/>
      </w:pPr>
      <w:rPr>
        <w:rFonts w:eastAsia="Adobe 楷体 Std R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40E7463"/>
    <w:multiLevelType w:val="hybridMultilevel"/>
    <w:tmpl w:val="46C09A22"/>
    <w:lvl w:ilvl="0" w:tplc="95927548">
      <w:start w:val="1"/>
      <w:numFmt w:val="lowerLetter"/>
      <w:lvlText w:val="(%1)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64E421C"/>
    <w:multiLevelType w:val="hybridMultilevel"/>
    <w:tmpl w:val="8B4EA4F6"/>
    <w:lvl w:ilvl="0" w:tplc="1C16F4C8">
      <w:start w:val="1"/>
      <w:numFmt w:val="lowerLetter"/>
      <w:lvlText w:val="(%1)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C254854"/>
    <w:multiLevelType w:val="hybridMultilevel"/>
    <w:tmpl w:val="F0E042E8"/>
    <w:lvl w:ilvl="0" w:tplc="6AB41D0A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5171CD"/>
    <w:multiLevelType w:val="hybridMultilevel"/>
    <w:tmpl w:val="01EC1AF2"/>
    <w:lvl w:ilvl="0" w:tplc="7BCA5F1A">
      <w:start w:val="1"/>
      <w:numFmt w:val="decimal"/>
      <w:lvlText w:val="%1."/>
      <w:lvlJc w:val="left"/>
      <w:pPr>
        <w:ind w:left="360" w:hanging="360"/>
      </w:pPr>
      <w:rPr>
        <w:rFonts w:ascii="PMingLiU" w:eastAsia="SimSun" w:hAnsi="PMingLiU" w:cs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F8248D3"/>
    <w:multiLevelType w:val="hybridMultilevel"/>
    <w:tmpl w:val="2DA0DC78"/>
    <w:lvl w:ilvl="0" w:tplc="A2A29B66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41CB380">
      <w:start w:val="439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9522D3E">
      <w:start w:val="439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60C62C2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BC27AA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626103A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0AA9BBE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DEE71AE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EB40A26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6" w15:restartNumberingAfterBreak="0">
    <w:nsid w:val="31611C14"/>
    <w:multiLevelType w:val="hybridMultilevel"/>
    <w:tmpl w:val="AD0AE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901FCF"/>
    <w:multiLevelType w:val="hybridMultilevel"/>
    <w:tmpl w:val="170C7936"/>
    <w:lvl w:ilvl="0" w:tplc="0409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361D3C07"/>
    <w:multiLevelType w:val="hybridMultilevel"/>
    <w:tmpl w:val="7046CF56"/>
    <w:lvl w:ilvl="0" w:tplc="080C0B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BC95EE1"/>
    <w:multiLevelType w:val="hybridMultilevel"/>
    <w:tmpl w:val="4F26CE7C"/>
    <w:lvl w:ilvl="0" w:tplc="1A7C58F0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9688688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8DA57A8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47A7660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4CCC5AC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934D46E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E7454FC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0902FB4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23E16C8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0" w15:restartNumberingAfterBreak="0">
    <w:nsid w:val="3C001911"/>
    <w:multiLevelType w:val="hybridMultilevel"/>
    <w:tmpl w:val="896C5760"/>
    <w:lvl w:ilvl="0" w:tplc="0D40B732">
      <w:start w:val="3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607385"/>
    <w:multiLevelType w:val="multilevel"/>
    <w:tmpl w:val="68AACDFE"/>
    <w:styleLink w:val="1"/>
    <w:lvl w:ilvl="0">
      <w:start w:val="1"/>
      <w:numFmt w:val="upperLetter"/>
      <w:lvlText w:val="%1."/>
      <w:lvlJc w:val="left"/>
      <w:pPr>
        <w:ind w:left="840" w:hanging="480"/>
      </w:pPr>
    </w:lvl>
    <w:lvl w:ilvl="1">
      <w:start w:val="1"/>
      <w:numFmt w:val="ideographTraditional"/>
      <w:lvlText w:val="%2、"/>
      <w:lvlJc w:val="left"/>
      <w:pPr>
        <w:ind w:left="1320" w:hanging="480"/>
      </w:pPr>
    </w:lvl>
    <w:lvl w:ilvl="2">
      <w:start w:val="1"/>
      <w:numFmt w:val="lowerRoman"/>
      <w:lvlText w:val="%3."/>
      <w:lvlJc w:val="right"/>
      <w:pPr>
        <w:ind w:left="1800" w:hanging="480"/>
      </w:pPr>
    </w:lvl>
    <w:lvl w:ilvl="3">
      <w:start w:val="1"/>
      <w:numFmt w:val="decimal"/>
      <w:lvlText w:val="%4."/>
      <w:lvlJc w:val="left"/>
      <w:pPr>
        <w:ind w:left="2280" w:hanging="480"/>
      </w:pPr>
    </w:lvl>
    <w:lvl w:ilvl="4">
      <w:start w:val="1"/>
      <w:numFmt w:val="ideographTraditional"/>
      <w:lvlText w:val="%5、"/>
      <w:lvlJc w:val="left"/>
      <w:pPr>
        <w:ind w:left="2760" w:hanging="480"/>
      </w:pPr>
    </w:lvl>
    <w:lvl w:ilvl="5">
      <w:start w:val="1"/>
      <w:numFmt w:val="lowerRoman"/>
      <w:lvlText w:val="%6."/>
      <w:lvlJc w:val="right"/>
      <w:pPr>
        <w:ind w:left="3240" w:hanging="480"/>
      </w:pPr>
    </w:lvl>
    <w:lvl w:ilvl="6">
      <w:start w:val="1"/>
      <w:numFmt w:val="decimal"/>
      <w:lvlText w:val="%7."/>
      <w:lvlJc w:val="left"/>
      <w:pPr>
        <w:ind w:left="3720" w:hanging="480"/>
      </w:pPr>
    </w:lvl>
    <w:lvl w:ilvl="7">
      <w:start w:val="1"/>
      <w:numFmt w:val="ideographTraditional"/>
      <w:lvlText w:val="%8、"/>
      <w:lvlJc w:val="left"/>
      <w:pPr>
        <w:ind w:left="4200" w:hanging="480"/>
      </w:pPr>
    </w:lvl>
    <w:lvl w:ilvl="8">
      <w:start w:val="1"/>
      <w:numFmt w:val="lowerRoman"/>
      <w:lvlText w:val="%9."/>
      <w:lvlJc w:val="right"/>
      <w:pPr>
        <w:ind w:left="4680" w:hanging="480"/>
      </w:pPr>
    </w:lvl>
  </w:abstractNum>
  <w:abstractNum w:abstractNumId="22" w15:restartNumberingAfterBreak="0">
    <w:nsid w:val="3D483308"/>
    <w:multiLevelType w:val="hybridMultilevel"/>
    <w:tmpl w:val="09AA225A"/>
    <w:lvl w:ilvl="0" w:tplc="3E5E23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0B8228F"/>
    <w:multiLevelType w:val="hybridMultilevel"/>
    <w:tmpl w:val="1E68C57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CEB0E764">
      <w:start w:val="1"/>
      <w:numFmt w:val="bullet"/>
      <w:lvlText w:val=""/>
      <w:lvlJc w:val="left"/>
      <w:pPr>
        <w:ind w:left="622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45410BC8"/>
    <w:multiLevelType w:val="hybridMultilevel"/>
    <w:tmpl w:val="F4C00DAE"/>
    <w:lvl w:ilvl="0" w:tplc="29D054A8">
      <w:start w:val="1"/>
      <w:numFmt w:val="upperLetter"/>
      <w:lvlText w:val="%1."/>
      <w:lvlJc w:val="left"/>
      <w:pPr>
        <w:ind w:left="840" w:hanging="360"/>
      </w:pPr>
      <w:rPr>
        <w:rFonts w:ascii="Verdana" w:hAnsi="Verdana" w:hint="default"/>
      </w:r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5" w15:restartNumberingAfterBreak="0">
    <w:nsid w:val="49B20089"/>
    <w:multiLevelType w:val="hybridMultilevel"/>
    <w:tmpl w:val="5BBEFC64"/>
    <w:lvl w:ilvl="0" w:tplc="1E54DBFA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BF54805"/>
    <w:multiLevelType w:val="hybridMultilevel"/>
    <w:tmpl w:val="406A83C6"/>
    <w:lvl w:ilvl="0" w:tplc="50CE5894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D94CA6"/>
    <w:multiLevelType w:val="hybridMultilevel"/>
    <w:tmpl w:val="F4C00DAE"/>
    <w:lvl w:ilvl="0" w:tplc="29D054A8">
      <w:start w:val="1"/>
      <w:numFmt w:val="upperLetter"/>
      <w:lvlText w:val="%1."/>
      <w:lvlJc w:val="left"/>
      <w:pPr>
        <w:ind w:left="840" w:hanging="360"/>
      </w:pPr>
      <w:rPr>
        <w:rFonts w:ascii="Verdana" w:hAnsi="Verdana" w:hint="default"/>
      </w:r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8" w15:restartNumberingAfterBreak="0">
    <w:nsid w:val="4FAE7A24"/>
    <w:multiLevelType w:val="hybridMultilevel"/>
    <w:tmpl w:val="C99AB268"/>
    <w:lvl w:ilvl="0" w:tplc="D514E65A">
      <w:start w:val="1"/>
      <w:numFmt w:val="bullet"/>
      <w:lvlText w:val="-"/>
      <w:lvlJc w:val="left"/>
      <w:pPr>
        <w:ind w:left="360" w:hanging="360"/>
      </w:pPr>
      <w:rPr>
        <w:rFonts w:ascii="Verdana" w:eastAsia="PMingLiU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501A351E"/>
    <w:multiLevelType w:val="hybridMultilevel"/>
    <w:tmpl w:val="15AE2D98"/>
    <w:lvl w:ilvl="0" w:tplc="AE4ABB8A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A2E73F8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FF6FEDA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206B04C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F19EEBCE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ED47796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CAE525C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3C4B5E8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CAC10D6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0" w15:restartNumberingAfterBreak="0">
    <w:nsid w:val="51143B88"/>
    <w:multiLevelType w:val="hybridMultilevel"/>
    <w:tmpl w:val="59964D3E"/>
    <w:lvl w:ilvl="0" w:tplc="56D48434">
      <w:start w:val="80"/>
      <w:numFmt w:val="bullet"/>
      <w:lvlText w:val=""/>
      <w:lvlJc w:val="left"/>
      <w:pPr>
        <w:ind w:left="360" w:hanging="360"/>
      </w:pPr>
      <w:rPr>
        <w:rFonts w:ascii="Wingdings" w:eastAsia="PMingLiU" w:hAnsi="Wingdings" w:cs="Courier New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51847F17"/>
    <w:multiLevelType w:val="hybridMultilevel"/>
    <w:tmpl w:val="8DBAB738"/>
    <w:lvl w:ilvl="0" w:tplc="61A8C6CC">
      <w:start w:val="2"/>
      <w:numFmt w:val="decimal"/>
      <w:lvlText w:val="%1."/>
      <w:lvlJc w:val="left"/>
      <w:pPr>
        <w:ind w:left="360" w:hanging="360"/>
      </w:pPr>
      <w:rPr>
        <w:rFonts w:ascii="Verdana" w:hAnsi="Verdana" w:cs="New Peninim MT"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5753967"/>
    <w:multiLevelType w:val="hybridMultilevel"/>
    <w:tmpl w:val="F4C00DAE"/>
    <w:lvl w:ilvl="0" w:tplc="29D054A8">
      <w:start w:val="1"/>
      <w:numFmt w:val="upperLetter"/>
      <w:lvlText w:val="%1."/>
      <w:lvlJc w:val="left"/>
      <w:pPr>
        <w:ind w:left="840" w:hanging="360"/>
      </w:pPr>
      <w:rPr>
        <w:rFonts w:ascii="Verdana" w:hAnsi="Verdana" w:hint="default"/>
      </w:r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3" w15:restartNumberingAfterBreak="0">
    <w:nsid w:val="57983C91"/>
    <w:multiLevelType w:val="hybridMultilevel"/>
    <w:tmpl w:val="1354CDFC"/>
    <w:lvl w:ilvl="0" w:tplc="ED708350">
      <w:start w:val="1"/>
      <w:numFmt w:val="bullet"/>
      <w:lvlText w:val="-"/>
      <w:lvlJc w:val="left"/>
      <w:pPr>
        <w:ind w:left="360" w:hanging="360"/>
      </w:pPr>
      <w:rPr>
        <w:rFonts w:ascii="Verdana" w:eastAsia="PMingLiU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58A31C16"/>
    <w:multiLevelType w:val="hybridMultilevel"/>
    <w:tmpl w:val="7466F260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CF3008"/>
    <w:multiLevelType w:val="hybridMultilevel"/>
    <w:tmpl w:val="AC9C4B88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A348FC"/>
    <w:multiLevelType w:val="hybridMultilevel"/>
    <w:tmpl w:val="53D6CB86"/>
    <w:lvl w:ilvl="0" w:tplc="5282BFEA">
      <w:start w:val="1"/>
      <w:numFmt w:val="lowerLetter"/>
      <w:lvlText w:val="(%1)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33706A9"/>
    <w:multiLevelType w:val="hybridMultilevel"/>
    <w:tmpl w:val="46B0648A"/>
    <w:lvl w:ilvl="0" w:tplc="81D2E876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2C6F156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CEC1BE0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42EF178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5B0488C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00824A8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29A437E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F6CB704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62C1B94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8" w15:restartNumberingAfterBreak="0">
    <w:nsid w:val="63B90154"/>
    <w:multiLevelType w:val="multilevel"/>
    <w:tmpl w:val="5BD8C8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D540C9"/>
    <w:multiLevelType w:val="hybridMultilevel"/>
    <w:tmpl w:val="DC7C1AC6"/>
    <w:lvl w:ilvl="0" w:tplc="B622AE8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67236CB5"/>
    <w:multiLevelType w:val="hybridMultilevel"/>
    <w:tmpl w:val="BE543FF0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 w15:restartNumberingAfterBreak="0">
    <w:nsid w:val="6BD22D7C"/>
    <w:multiLevelType w:val="hybridMultilevel"/>
    <w:tmpl w:val="68AACDFE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2" w15:restartNumberingAfterBreak="0">
    <w:nsid w:val="6EB908E4"/>
    <w:multiLevelType w:val="hybridMultilevel"/>
    <w:tmpl w:val="7320ED6E"/>
    <w:lvl w:ilvl="0" w:tplc="0809000F">
      <w:start w:val="1"/>
      <w:numFmt w:val="decimal"/>
      <w:lvlText w:val="%1."/>
      <w:lvlJc w:val="left"/>
      <w:pPr>
        <w:ind w:left="840" w:hanging="360"/>
      </w:p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3" w15:restartNumberingAfterBreak="0">
    <w:nsid w:val="6FD16CEA"/>
    <w:multiLevelType w:val="hybridMultilevel"/>
    <w:tmpl w:val="459614AC"/>
    <w:lvl w:ilvl="0" w:tplc="20F48D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71E37288"/>
    <w:multiLevelType w:val="hybridMultilevel"/>
    <w:tmpl w:val="3D265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E63402"/>
    <w:multiLevelType w:val="hybridMultilevel"/>
    <w:tmpl w:val="BD22691E"/>
    <w:lvl w:ilvl="0" w:tplc="C40CA162">
      <w:start w:val="2"/>
      <w:numFmt w:val="bullet"/>
      <w:lvlText w:val="-"/>
      <w:lvlJc w:val="left"/>
      <w:pPr>
        <w:ind w:left="644" w:hanging="360"/>
      </w:pPr>
      <w:rPr>
        <w:rFonts w:ascii="Verdana" w:eastAsia="PMingLiU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67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15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3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1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9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7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5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6" w:hanging="480"/>
      </w:pPr>
      <w:rPr>
        <w:rFonts w:ascii="Wingdings" w:hAnsi="Wingdings" w:hint="default"/>
      </w:rPr>
    </w:lvl>
  </w:abstractNum>
  <w:abstractNum w:abstractNumId="46" w15:restartNumberingAfterBreak="0">
    <w:nsid w:val="7AAE46C9"/>
    <w:multiLevelType w:val="hybridMultilevel"/>
    <w:tmpl w:val="ADD0887A"/>
    <w:lvl w:ilvl="0" w:tplc="247E4A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43613651">
    <w:abstractNumId w:val="23"/>
  </w:num>
  <w:num w:numId="2" w16cid:durableId="1421490387">
    <w:abstractNumId w:val="44"/>
  </w:num>
  <w:num w:numId="3" w16cid:durableId="1482653211">
    <w:abstractNumId w:val="2"/>
  </w:num>
  <w:num w:numId="4" w16cid:durableId="107553363">
    <w:abstractNumId w:val="3"/>
  </w:num>
  <w:num w:numId="5" w16cid:durableId="1916695934">
    <w:abstractNumId w:val="19"/>
  </w:num>
  <w:num w:numId="6" w16cid:durableId="970667902">
    <w:abstractNumId w:val="29"/>
  </w:num>
  <w:num w:numId="7" w16cid:durableId="1812480273">
    <w:abstractNumId w:val="5"/>
  </w:num>
  <w:num w:numId="8" w16cid:durableId="2111047429">
    <w:abstractNumId w:val="15"/>
  </w:num>
  <w:num w:numId="9" w16cid:durableId="1043483461">
    <w:abstractNumId w:val="37"/>
  </w:num>
  <w:num w:numId="10" w16cid:durableId="16466337">
    <w:abstractNumId w:val="7"/>
  </w:num>
  <w:num w:numId="11" w16cid:durableId="513804237">
    <w:abstractNumId w:val="39"/>
  </w:num>
  <w:num w:numId="12" w16cid:durableId="2010214627">
    <w:abstractNumId w:val="16"/>
  </w:num>
  <w:num w:numId="13" w16cid:durableId="89932718">
    <w:abstractNumId w:val="17"/>
  </w:num>
  <w:num w:numId="14" w16cid:durableId="681666291">
    <w:abstractNumId w:val="4"/>
  </w:num>
  <w:num w:numId="15" w16cid:durableId="1819565792">
    <w:abstractNumId w:val="30"/>
  </w:num>
  <w:num w:numId="16" w16cid:durableId="1144659379">
    <w:abstractNumId w:val="22"/>
  </w:num>
  <w:num w:numId="17" w16cid:durableId="2126270180">
    <w:abstractNumId w:val="33"/>
  </w:num>
  <w:num w:numId="18" w16cid:durableId="514268553">
    <w:abstractNumId w:val="18"/>
  </w:num>
  <w:num w:numId="19" w16cid:durableId="485585067">
    <w:abstractNumId w:val="28"/>
  </w:num>
  <w:num w:numId="20" w16cid:durableId="1831098466">
    <w:abstractNumId w:val="1"/>
  </w:num>
  <w:num w:numId="21" w16cid:durableId="2133277869">
    <w:abstractNumId w:val="45"/>
  </w:num>
  <w:num w:numId="22" w16cid:durableId="889265946">
    <w:abstractNumId w:val="43"/>
  </w:num>
  <w:num w:numId="23" w16cid:durableId="1656571896">
    <w:abstractNumId w:val="46"/>
  </w:num>
  <w:num w:numId="24" w16cid:durableId="2024623431">
    <w:abstractNumId w:val="40"/>
  </w:num>
  <w:num w:numId="25" w16cid:durableId="1463158569">
    <w:abstractNumId w:val="25"/>
  </w:num>
  <w:num w:numId="26" w16cid:durableId="1436512877">
    <w:abstractNumId w:val="34"/>
  </w:num>
  <w:num w:numId="27" w16cid:durableId="643463100">
    <w:abstractNumId w:val="27"/>
  </w:num>
  <w:num w:numId="28" w16cid:durableId="1999193340">
    <w:abstractNumId w:val="42"/>
  </w:num>
  <w:num w:numId="29" w16cid:durableId="1306399887">
    <w:abstractNumId w:val="31"/>
  </w:num>
  <w:num w:numId="30" w16cid:durableId="1300378141">
    <w:abstractNumId w:val="24"/>
  </w:num>
  <w:num w:numId="31" w16cid:durableId="516844044">
    <w:abstractNumId w:val="32"/>
  </w:num>
  <w:num w:numId="32" w16cid:durableId="175538161">
    <w:abstractNumId w:val="35"/>
  </w:num>
  <w:num w:numId="33" w16cid:durableId="1909413457">
    <w:abstractNumId w:val="6"/>
  </w:num>
  <w:num w:numId="34" w16cid:durableId="2136677447">
    <w:abstractNumId w:val="6"/>
    <w:lvlOverride w:ilvl="0">
      <w:lvl w:ilvl="0" w:tplc="3C090015">
        <w:start w:val="1"/>
        <w:numFmt w:val="upperLetter"/>
        <w:lvlText w:val="%1."/>
        <w:lvlJc w:val="left"/>
        <w:pPr>
          <w:ind w:left="720" w:hanging="360"/>
        </w:pPr>
        <w:rPr>
          <w:rFonts w:hint="default"/>
          <w:b w:val="0"/>
          <w:bCs w:val="0"/>
        </w:rPr>
      </w:lvl>
    </w:lvlOverride>
    <w:lvlOverride w:ilvl="1">
      <w:lvl w:ilvl="1" w:tplc="08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8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8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8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8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8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8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8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5" w16cid:durableId="1444425106">
    <w:abstractNumId w:val="13"/>
  </w:num>
  <w:num w:numId="36" w16cid:durableId="1648976320">
    <w:abstractNumId w:val="9"/>
  </w:num>
  <w:num w:numId="37" w16cid:durableId="2014793777">
    <w:abstractNumId w:val="20"/>
  </w:num>
  <w:num w:numId="38" w16cid:durableId="951862726">
    <w:abstractNumId w:val="0"/>
  </w:num>
  <w:num w:numId="39" w16cid:durableId="1140418281">
    <w:abstractNumId w:val="26"/>
  </w:num>
  <w:num w:numId="40" w16cid:durableId="1361125331">
    <w:abstractNumId w:val="8"/>
  </w:num>
  <w:num w:numId="41" w16cid:durableId="1612204960">
    <w:abstractNumId w:val="41"/>
  </w:num>
  <w:num w:numId="42" w16cid:durableId="406148816">
    <w:abstractNumId w:val="21"/>
  </w:num>
  <w:num w:numId="43" w16cid:durableId="1747340986">
    <w:abstractNumId w:val="38"/>
  </w:num>
  <w:num w:numId="44" w16cid:durableId="1289700052">
    <w:abstractNumId w:val="10"/>
  </w:num>
  <w:num w:numId="45" w16cid:durableId="550073039">
    <w:abstractNumId w:val="14"/>
  </w:num>
  <w:num w:numId="46" w16cid:durableId="155725735">
    <w:abstractNumId w:val="36"/>
  </w:num>
  <w:num w:numId="47" w16cid:durableId="495654853">
    <w:abstractNumId w:val="12"/>
  </w:num>
  <w:num w:numId="48" w16cid:durableId="1832022210">
    <w:abstractNumId w:val="11"/>
  </w:num>
  <w:numIdMacAtCleanup w:val="6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2"/>
  <w:bordersDoNotSurroundHeader/>
  <w:bordersDoNotSurroundFooter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480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805"/>
    <w:rsid w:val="00005212"/>
    <w:rsid w:val="00005F50"/>
    <w:rsid w:val="0001045D"/>
    <w:rsid w:val="00011356"/>
    <w:rsid w:val="000128D9"/>
    <w:rsid w:val="00013BAB"/>
    <w:rsid w:val="00014313"/>
    <w:rsid w:val="000143DC"/>
    <w:rsid w:val="000147B6"/>
    <w:rsid w:val="00015748"/>
    <w:rsid w:val="00016AB6"/>
    <w:rsid w:val="00016B7B"/>
    <w:rsid w:val="000204BF"/>
    <w:rsid w:val="000219EA"/>
    <w:rsid w:val="00021BD7"/>
    <w:rsid w:val="000277AB"/>
    <w:rsid w:val="00030705"/>
    <w:rsid w:val="00030B14"/>
    <w:rsid w:val="00032BD6"/>
    <w:rsid w:val="000336CB"/>
    <w:rsid w:val="00037358"/>
    <w:rsid w:val="0003742B"/>
    <w:rsid w:val="00037EED"/>
    <w:rsid w:val="00040346"/>
    <w:rsid w:val="00040FC3"/>
    <w:rsid w:val="0004186E"/>
    <w:rsid w:val="0004326D"/>
    <w:rsid w:val="00044CFF"/>
    <w:rsid w:val="00045755"/>
    <w:rsid w:val="00046D33"/>
    <w:rsid w:val="00050F65"/>
    <w:rsid w:val="00050F8C"/>
    <w:rsid w:val="000512CA"/>
    <w:rsid w:val="00052140"/>
    <w:rsid w:val="00052AF3"/>
    <w:rsid w:val="00053981"/>
    <w:rsid w:val="00054B9C"/>
    <w:rsid w:val="00057067"/>
    <w:rsid w:val="000570D2"/>
    <w:rsid w:val="000575F8"/>
    <w:rsid w:val="00057721"/>
    <w:rsid w:val="000578E8"/>
    <w:rsid w:val="000604ED"/>
    <w:rsid w:val="000609DC"/>
    <w:rsid w:val="000618F3"/>
    <w:rsid w:val="000629AD"/>
    <w:rsid w:val="00064F0F"/>
    <w:rsid w:val="00065487"/>
    <w:rsid w:val="00065D4B"/>
    <w:rsid w:val="00065D94"/>
    <w:rsid w:val="000674D1"/>
    <w:rsid w:val="000710B4"/>
    <w:rsid w:val="00072935"/>
    <w:rsid w:val="0007311A"/>
    <w:rsid w:val="00073E6A"/>
    <w:rsid w:val="00082A93"/>
    <w:rsid w:val="0008479E"/>
    <w:rsid w:val="000847DF"/>
    <w:rsid w:val="00084B8A"/>
    <w:rsid w:val="00084CB5"/>
    <w:rsid w:val="00085E81"/>
    <w:rsid w:val="00087A8E"/>
    <w:rsid w:val="00094417"/>
    <w:rsid w:val="00095521"/>
    <w:rsid w:val="000955D8"/>
    <w:rsid w:val="000962DC"/>
    <w:rsid w:val="00096B5E"/>
    <w:rsid w:val="00097565"/>
    <w:rsid w:val="000A17AE"/>
    <w:rsid w:val="000A1CEB"/>
    <w:rsid w:val="000A3BBA"/>
    <w:rsid w:val="000A7DC5"/>
    <w:rsid w:val="000A7E68"/>
    <w:rsid w:val="000B09DF"/>
    <w:rsid w:val="000B1E7B"/>
    <w:rsid w:val="000B241F"/>
    <w:rsid w:val="000B2D07"/>
    <w:rsid w:val="000B3C3D"/>
    <w:rsid w:val="000B4488"/>
    <w:rsid w:val="000B74A7"/>
    <w:rsid w:val="000B7EA7"/>
    <w:rsid w:val="000C0B7E"/>
    <w:rsid w:val="000C16B7"/>
    <w:rsid w:val="000C3A16"/>
    <w:rsid w:val="000D1068"/>
    <w:rsid w:val="000D2B17"/>
    <w:rsid w:val="000D2EDF"/>
    <w:rsid w:val="000D3D1D"/>
    <w:rsid w:val="000D4AB1"/>
    <w:rsid w:val="000D73C3"/>
    <w:rsid w:val="000D7B55"/>
    <w:rsid w:val="000E1D7E"/>
    <w:rsid w:val="000E20EA"/>
    <w:rsid w:val="000E2633"/>
    <w:rsid w:val="000E3E21"/>
    <w:rsid w:val="000E45FC"/>
    <w:rsid w:val="000E7360"/>
    <w:rsid w:val="000F0892"/>
    <w:rsid w:val="000F13D4"/>
    <w:rsid w:val="000F28EB"/>
    <w:rsid w:val="000F2DDE"/>
    <w:rsid w:val="000F4998"/>
    <w:rsid w:val="000F4F8F"/>
    <w:rsid w:val="000F5734"/>
    <w:rsid w:val="000F78BF"/>
    <w:rsid w:val="001024AD"/>
    <w:rsid w:val="00105176"/>
    <w:rsid w:val="00110BBB"/>
    <w:rsid w:val="00111A5E"/>
    <w:rsid w:val="0011270A"/>
    <w:rsid w:val="001137D2"/>
    <w:rsid w:val="00116344"/>
    <w:rsid w:val="00120879"/>
    <w:rsid w:val="00126342"/>
    <w:rsid w:val="00126845"/>
    <w:rsid w:val="00127070"/>
    <w:rsid w:val="0012715E"/>
    <w:rsid w:val="001275FB"/>
    <w:rsid w:val="00127BCE"/>
    <w:rsid w:val="00132DCE"/>
    <w:rsid w:val="00134D02"/>
    <w:rsid w:val="0013583C"/>
    <w:rsid w:val="00140340"/>
    <w:rsid w:val="00140387"/>
    <w:rsid w:val="00141AA6"/>
    <w:rsid w:val="001428B3"/>
    <w:rsid w:val="00142CF4"/>
    <w:rsid w:val="001435A5"/>
    <w:rsid w:val="00150321"/>
    <w:rsid w:val="0015320F"/>
    <w:rsid w:val="00156A08"/>
    <w:rsid w:val="0016139C"/>
    <w:rsid w:val="00161B45"/>
    <w:rsid w:val="00161CB3"/>
    <w:rsid w:val="00161FA3"/>
    <w:rsid w:val="00164248"/>
    <w:rsid w:val="00164879"/>
    <w:rsid w:val="00165ACF"/>
    <w:rsid w:val="00166234"/>
    <w:rsid w:val="001670FC"/>
    <w:rsid w:val="00167A7D"/>
    <w:rsid w:val="00171EF0"/>
    <w:rsid w:val="00172501"/>
    <w:rsid w:val="00172AC5"/>
    <w:rsid w:val="00175681"/>
    <w:rsid w:val="001758D1"/>
    <w:rsid w:val="00175E6E"/>
    <w:rsid w:val="00176CEB"/>
    <w:rsid w:val="0017722B"/>
    <w:rsid w:val="0018138F"/>
    <w:rsid w:val="0018202A"/>
    <w:rsid w:val="0018450B"/>
    <w:rsid w:val="00185FF0"/>
    <w:rsid w:val="00191031"/>
    <w:rsid w:val="00191DF1"/>
    <w:rsid w:val="00191EEA"/>
    <w:rsid w:val="001925CA"/>
    <w:rsid w:val="00194E1A"/>
    <w:rsid w:val="00197A52"/>
    <w:rsid w:val="001A01F7"/>
    <w:rsid w:val="001A4B5E"/>
    <w:rsid w:val="001A6324"/>
    <w:rsid w:val="001A7B8B"/>
    <w:rsid w:val="001B37D8"/>
    <w:rsid w:val="001B42F1"/>
    <w:rsid w:val="001B5FBB"/>
    <w:rsid w:val="001C0757"/>
    <w:rsid w:val="001C2315"/>
    <w:rsid w:val="001C24DC"/>
    <w:rsid w:val="001C380A"/>
    <w:rsid w:val="001C5B81"/>
    <w:rsid w:val="001C61C7"/>
    <w:rsid w:val="001C6C59"/>
    <w:rsid w:val="001D3BC6"/>
    <w:rsid w:val="001D4DF5"/>
    <w:rsid w:val="001D5541"/>
    <w:rsid w:val="001D5C03"/>
    <w:rsid w:val="001D6FE0"/>
    <w:rsid w:val="001D7959"/>
    <w:rsid w:val="001E0F11"/>
    <w:rsid w:val="001E17A2"/>
    <w:rsid w:val="001E1F34"/>
    <w:rsid w:val="001E242D"/>
    <w:rsid w:val="001E6DC0"/>
    <w:rsid w:val="001F00A8"/>
    <w:rsid w:val="001F0237"/>
    <w:rsid w:val="001F1843"/>
    <w:rsid w:val="001F5233"/>
    <w:rsid w:val="001F5261"/>
    <w:rsid w:val="001F53A3"/>
    <w:rsid w:val="001F5818"/>
    <w:rsid w:val="001F7745"/>
    <w:rsid w:val="00201053"/>
    <w:rsid w:val="002010AA"/>
    <w:rsid w:val="0020163F"/>
    <w:rsid w:val="00201C1C"/>
    <w:rsid w:val="00203BD2"/>
    <w:rsid w:val="002043AE"/>
    <w:rsid w:val="0020531B"/>
    <w:rsid w:val="00205D59"/>
    <w:rsid w:val="0021087B"/>
    <w:rsid w:val="0021182B"/>
    <w:rsid w:val="00212392"/>
    <w:rsid w:val="00213C18"/>
    <w:rsid w:val="00217CC7"/>
    <w:rsid w:val="00221D17"/>
    <w:rsid w:val="00221DA1"/>
    <w:rsid w:val="00222C20"/>
    <w:rsid w:val="00223C9A"/>
    <w:rsid w:val="00224661"/>
    <w:rsid w:val="002260DC"/>
    <w:rsid w:val="00226A13"/>
    <w:rsid w:val="0022707C"/>
    <w:rsid w:val="00231213"/>
    <w:rsid w:val="00232C56"/>
    <w:rsid w:val="00233123"/>
    <w:rsid w:val="00233FAA"/>
    <w:rsid w:val="002361BC"/>
    <w:rsid w:val="00236273"/>
    <w:rsid w:val="00236561"/>
    <w:rsid w:val="00240D39"/>
    <w:rsid w:val="00240D58"/>
    <w:rsid w:val="00242AF7"/>
    <w:rsid w:val="00243A25"/>
    <w:rsid w:val="00243EC7"/>
    <w:rsid w:val="00245E8F"/>
    <w:rsid w:val="00246847"/>
    <w:rsid w:val="0024727C"/>
    <w:rsid w:val="00253DE9"/>
    <w:rsid w:val="00254461"/>
    <w:rsid w:val="0025596A"/>
    <w:rsid w:val="00256183"/>
    <w:rsid w:val="002561D5"/>
    <w:rsid w:val="00256B92"/>
    <w:rsid w:val="00262732"/>
    <w:rsid w:val="00262E6E"/>
    <w:rsid w:val="0026589D"/>
    <w:rsid w:val="00265914"/>
    <w:rsid w:val="002663FC"/>
    <w:rsid w:val="00266B17"/>
    <w:rsid w:val="00266EB4"/>
    <w:rsid w:val="002705A9"/>
    <w:rsid w:val="00273D95"/>
    <w:rsid w:val="00274225"/>
    <w:rsid w:val="002747E8"/>
    <w:rsid w:val="002755F8"/>
    <w:rsid w:val="0027562F"/>
    <w:rsid w:val="00275869"/>
    <w:rsid w:val="00276337"/>
    <w:rsid w:val="0027657F"/>
    <w:rsid w:val="002773A6"/>
    <w:rsid w:val="002812F5"/>
    <w:rsid w:val="00281E90"/>
    <w:rsid w:val="00285120"/>
    <w:rsid w:val="00285567"/>
    <w:rsid w:val="0028600E"/>
    <w:rsid w:val="00286223"/>
    <w:rsid w:val="00286A03"/>
    <w:rsid w:val="002922E5"/>
    <w:rsid w:val="0029606B"/>
    <w:rsid w:val="002973D3"/>
    <w:rsid w:val="00297B4F"/>
    <w:rsid w:val="002A0C17"/>
    <w:rsid w:val="002A1339"/>
    <w:rsid w:val="002A18FE"/>
    <w:rsid w:val="002A1AB8"/>
    <w:rsid w:val="002A1CBA"/>
    <w:rsid w:val="002A48BA"/>
    <w:rsid w:val="002A4AA8"/>
    <w:rsid w:val="002A5022"/>
    <w:rsid w:val="002A6D72"/>
    <w:rsid w:val="002B0B75"/>
    <w:rsid w:val="002B16CC"/>
    <w:rsid w:val="002B3844"/>
    <w:rsid w:val="002B58B4"/>
    <w:rsid w:val="002B7153"/>
    <w:rsid w:val="002C0F64"/>
    <w:rsid w:val="002C2F56"/>
    <w:rsid w:val="002C3A29"/>
    <w:rsid w:val="002C698D"/>
    <w:rsid w:val="002D0479"/>
    <w:rsid w:val="002D1E1C"/>
    <w:rsid w:val="002D36C5"/>
    <w:rsid w:val="002D4D0D"/>
    <w:rsid w:val="002D4D7B"/>
    <w:rsid w:val="002D772A"/>
    <w:rsid w:val="002D7EC7"/>
    <w:rsid w:val="002E06EA"/>
    <w:rsid w:val="002E0CBE"/>
    <w:rsid w:val="002E1915"/>
    <w:rsid w:val="002E1CA1"/>
    <w:rsid w:val="002E2F02"/>
    <w:rsid w:val="002E3D88"/>
    <w:rsid w:val="002E65FA"/>
    <w:rsid w:val="002E6662"/>
    <w:rsid w:val="002E6F9F"/>
    <w:rsid w:val="002E7973"/>
    <w:rsid w:val="002F12F1"/>
    <w:rsid w:val="002F27B7"/>
    <w:rsid w:val="002F3193"/>
    <w:rsid w:val="002F42E2"/>
    <w:rsid w:val="002F4568"/>
    <w:rsid w:val="002F69A3"/>
    <w:rsid w:val="002F766C"/>
    <w:rsid w:val="003004A8"/>
    <w:rsid w:val="0030066D"/>
    <w:rsid w:val="00300952"/>
    <w:rsid w:val="003016A0"/>
    <w:rsid w:val="0030189B"/>
    <w:rsid w:val="00301E83"/>
    <w:rsid w:val="00302498"/>
    <w:rsid w:val="003026F0"/>
    <w:rsid w:val="00303BB4"/>
    <w:rsid w:val="00304B27"/>
    <w:rsid w:val="00307301"/>
    <w:rsid w:val="00307548"/>
    <w:rsid w:val="0031125A"/>
    <w:rsid w:val="00313D65"/>
    <w:rsid w:val="003142C0"/>
    <w:rsid w:val="0031452B"/>
    <w:rsid w:val="0031542D"/>
    <w:rsid w:val="003158EF"/>
    <w:rsid w:val="00315FE5"/>
    <w:rsid w:val="00320CCC"/>
    <w:rsid w:val="00320F51"/>
    <w:rsid w:val="00321378"/>
    <w:rsid w:val="003234F1"/>
    <w:rsid w:val="00323717"/>
    <w:rsid w:val="00323746"/>
    <w:rsid w:val="00324B32"/>
    <w:rsid w:val="003262B0"/>
    <w:rsid w:val="003265BC"/>
    <w:rsid w:val="00326BE3"/>
    <w:rsid w:val="00330790"/>
    <w:rsid w:val="003310FC"/>
    <w:rsid w:val="003314C4"/>
    <w:rsid w:val="00334015"/>
    <w:rsid w:val="0033545D"/>
    <w:rsid w:val="00335F4B"/>
    <w:rsid w:val="00336911"/>
    <w:rsid w:val="00342105"/>
    <w:rsid w:val="0034218A"/>
    <w:rsid w:val="00342841"/>
    <w:rsid w:val="0034474B"/>
    <w:rsid w:val="003458B4"/>
    <w:rsid w:val="00346E07"/>
    <w:rsid w:val="00347401"/>
    <w:rsid w:val="00347A7A"/>
    <w:rsid w:val="00350228"/>
    <w:rsid w:val="003518EE"/>
    <w:rsid w:val="00352C19"/>
    <w:rsid w:val="00352CB2"/>
    <w:rsid w:val="003570B4"/>
    <w:rsid w:val="00360E42"/>
    <w:rsid w:val="0036117E"/>
    <w:rsid w:val="00363346"/>
    <w:rsid w:val="003666AD"/>
    <w:rsid w:val="00367E7D"/>
    <w:rsid w:val="00371131"/>
    <w:rsid w:val="003712F9"/>
    <w:rsid w:val="0037155F"/>
    <w:rsid w:val="00371C91"/>
    <w:rsid w:val="0037248A"/>
    <w:rsid w:val="00380064"/>
    <w:rsid w:val="003806F4"/>
    <w:rsid w:val="00381144"/>
    <w:rsid w:val="003813FD"/>
    <w:rsid w:val="00381E72"/>
    <w:rsid w:val="0038278B"/>
    <w:rsid w:val="00385400"/>
    <w:rsid w:val="00386DC7"/>
    <w:rsid w:val="00387C6B"/>
    <w:rsid w:val="00390A43"/>
    <w:rsid w:val="00390E1C"/>
    <w:rsid w:val="003928E3"/>
    <w:rsid w:val="00394608"/>
    <w:rsid w:val="00397AE9"/>
    <w:rsid w:val="00397DF0"/>
    <w:rsid w:val="003A1A4D"/>
    <w:rsid w:val="003A1F80"/>
    <w:rsid w:val="003A246A"/>
    <w:rsid w:val="003A2F58"/>
    <w:rsid w:val="003B0BF5"/>
    <w:rsid w:val="003C077F"/>
    <w:rsid w:val="003C132D"/>
    <w:rsid w:val="003C3A04"/>
    <w:rsid w:val="003C503B"/>
    <w:rsid w:val="003C50B5"/>
    <w:rsid w:val="003D0BAE"/>
    <w:rsid w:val="003D100C"/>
    <w:rsid w:val="003D146D"/>
    <w:rsid w:val="003D3572"/>
    <w:rsid w:val="003D3E47"/>
    <w:rsid w:val="003D425E"/>
    <w:rsid w:val="003D540E"/>
    <w:rsid w:val="003D610D"/>
    <w:rsid w:val="003D62FA"/>
    <w:rsid w:val="003D67E8"/>
    <w:rsid w:val="003D764F"/>
    <w:rsid w:val="003E113D"/>
    <w:rsid w:val="003E1F17"/>
    <w:rsid w:val="003E45E2"/>
    <w:rsid w:val="003F2BB7"/>
    <w:rsid w:val="003F3311"/>
    <w:rsid w:val="003F3EC7"/>
    <w:rsid w:val="003F44F3"/>
    <w:rsid w:val="003F7AAD"/>
    <w:rsid w:val="00401852"/>
    <w:rsid w:val="004025CD"/>
    <w:rsid w:val="00404761"/>
    <w:rsid w:val="00405834"/>
    <w:rsid w:val="004075C5"/>
    <w:rsid w:val="00407B08"/>
    <w:rsid w:val="00411692"/>
    <w:rsid w:val="004128B2"/>
    <w:rsid w:val="004129D0"/>
    <w:rsid w:val="00413559"/>
    <w:rsid w:val="00413F16"/>
    <w:rsid w:val="004152E2"/>
    <w:rsid w:val="00415AB6"/>
    <w:rsid w:val="00415BCE"/>
    <w:rsid w:val="00416ECB"/>
    <w:rsid w:val="00416FBD"/>
    <w:rsid w:val="00420FDC"/>
    <w:rsid w:val="004212B7"/>
    <w:rsid w:val="00421F53"/>
    <w:rsid w:val="00424730"/>
    <w:rsid w:val="00426E33"/>
    <w:rsid w:val="004301D7"/>
    <w:rsid w:val="0043114D"/>
    <w:rsid w:val="00431967"/>
    <w:rsid w:val="00431DE4"/>
    <w:rsid w:val="00432368"/>
    <w:rsid w:val="00434300"/>
    <w:rsid w:val="004358B6"/>
    <w:rsid w:val="0043615B"/>
    <w:rsid w:val="00436A56"/>
    <w:rsid w:val="00437FF1"/>
    <w:rsid w:val="004409A8"/>
    <w:rsid w:val="00442B21"/>
    <w:rsid w:val="00442D52"/>
    <w:rsid w:val="00443467"/>
    <w:rsid w:val="00444BED"/>
    <w:rsid w:val="004457AA"/>
    <w:rsid w:val="0045080C"/>
    <w:rsid w:val="004509D0"/>
    <w:rsid w:val="00451117"/>
    <w:rsid w:val="0045336D"/>
    <w:rsid w:val="004534C5"/>
    <w:rsid w:val="00454D61"/>
    <w:rsid w:val="00455603"/>
    <w:rsid w:val="004559C6"/>
    <w:rsid w:val="00455CA4"/>
    <w:rsid w:val="00460533"/>
    <w:rsid w:val="00460A6A"/>
    <w:rsid w:val="00460CF3"/>
    <w:rsid w:val="00461B5D"/>
    <w:rsid w:val="00467557"/>
    <w:rsid w:val="00472B84"/>
    <w:rsid w:val="00474108"/>
    <w:rsid w:val="0047515F"/>
    <w:rsid w:val="00475A2F"/>
    <w:rsid w:val="00475CC6"/>
    <w:rsid w:val="00481F17"/>
    <w:rsid w:val="00484C3A"/>
    <w:rsid w:val="00485724"/>
    <w:rsid w:val="0049231A"/>
    <w:rsid w:val="004943D9"/>
    <w:rsid w:val="004958D8"/>
    <w:rsid w:val="00496CE1"/>
    <w:rsid w:val="0049709C"/>
    <w:rsid w:val="0049718A"/>
    <w:rsid w:val="004A0EAE"/>
    <w:rsid w:val="004A125D"/>
    <w:rsid w:val="004A2E94"/>
    <w:rsid w:val="004A6CF8"/>
    <w:rsid w:val="004B0387"/>
    <w:rsid w:val="004B3F58"/>
    <w:rsid w:val="004B4BAB"/>
    <w:rsid w:val="004B551A"/>
    <w:rsid w:val="004B6CEE"/>
    <w:rsid w:val="004B6FE1"/>
    <w:rsid w:val="004B7F1D"/>
    <w:rsid w:val="004C40C2"/>
    <w:rsid w:val="004C5FB5"/>
    <w:rsid w:val="004C6620"/>
    <w:rsid w:val="004D45D2"/>
    <w:rsid w:val="004D5777"/>
    <w:rsid w:val="004D59C5"/>
    <w:rsid w:val="004D6B42"/>
    <w:rsid w:val="004E1C31"/>
    <w:rsid w:val="004E2700"/>
    <w:rsid w:val="004E2A0A"/>
    <w:rsid w:val="004E50FF"/>
    <w:rsid w:val="004E51F1"/>
    <w:rsid w:val="004E7665"/>
    <w:rsid w:val="004F0CB4"/>
    <w:rsid w:val="004F2CCF"/>
    <w:rsid w:val="004F51DC"/>
    <w:rsid w:val="00500186"/>
    <w:rsid w:val="00502A1E"/>
    <w:rsid w:val="00502C39"/>
    <w:rsid w:val="00505186"/>
    <w:rsid w:val="0050579B"/>
    <w:rsid w:val="00506075"/>
    <w:rsid w:val="0050769F"/>
    <w:rsid w:val="00510BEE"/>
    <w:rsid w:val="00510CBF"/>
    <w:rsid w:val="00521F87"/>
    <w:rsid w:val="0052320B"/>
    <w:rsid w:val="0052377D"/>
    <w:rsid w:val="00527810"/>
    <w:rsid w:val="0052788D"/>
    <w:rsid w:val="0053096D"/>
    <w:rsid w:val="00530D1B"/>
    <w:rsid w:val="00531812"/>
    <w:rsid w:val="00532856"/>
    <w:rsid w:val="00533092"/>
    <w:rsid w:val="005337EF"/>
    <w:rsid w:val="005348DC"/>
    <w:rsid w:val="005354CE"/>
    <w:rsid w:val="00535BAF"/>
    <w:rsid w:val="0054033C"/>
    <w:rsid w:val="00544ADC"/>
    <w:rsid w:val="005479AD"/>
    <w:rsid w:val="00550B2D"/>
    <w:rsid w:val="00551091"/>
    <w:rsid w:val="00557342"/>
    <w:rsid w:val="0055788E"/>
    <w:rsid w:val="00557968"/>
    <w:rsid w:val="00563CCA"/>
    <w:rsid w:val="00564175"/>
    <w:rsid w:val="00564F01"/>
    <w:rsid w:val="00565891"/>
    <w:rsid w:val="00565A89"/>
    <w:rsid w:val="00566B96"/>
    <w:rsid w:val="00567480"/>
    <w:rsid w:val="00572116"/>
    <w:rsid w:val="00575983"/>
    <w:rsid w:val="00575BCC"/>
    <w:rsid w:val="00575C16"/>
    <w:rsid w:val="005769C5"/>
    <w:rsid w:val="00576FAF"/>
    <w:rsid w:val="005845E6"/>
    <w:rsid w:val="00591352"/>
    <w:rsid w:val="00591A1A"/>
    <w:rsid w:val="00595B77"/>
    <w:rsid w:val="00596F92"/>
    <w:rsid w:val="00597B96"/>
    <w:rsid w:val="005A3159"/>
    <w:rsid w:val="005A3FD0"/>
    <w:rsid w:val="005A4780"/>
    <w:rsid w:val="005A4838"/>
    <w:rsid w:val="005A491B"/>
    <w:rsid w:val="005A4BBE"/>
    <w:rsid w:val="005A4C2B"/>
    <w:rsid w:val="005A4D1E"/>
    <w:rsid w:val="005A500C"/>
    <w:rsid w:val="005A5950"/>
    <w:rsid w:val="005B158B"/>
    <w:rsid w:val="005B2156"/>
    <w:rsid w:val="005B35CE"/>
    <w:rsid w:val="005B4214"/>
    <w:rsid w:val="005B49F1"/>
    <w:rsid w:val="005B5005"/>
    <w:rsid w:val="005B6D21"/>
    <w:rsid w:val="005C0991"/>
    <w:rsid w:val="005C0AD7"/>
    <w:rsid w:val="005C1109"/>
    <w:rsid w:val="005C40DD"/>
    <w:rsid w:val="005C4348"/>
    <w:rsid w:val="005C59AE"/>
    <w:rsid w:val="005D044F"/>
    <w:rsid w:val="005E0E36"/>
    <w:rsid w:val="005E150F"/>
    <w:rsid w:val="005E5B13"/>
    <w:rsid w:val="005F1127"/>
    <w:rsid w:val="005F2E6D"/>
    <w:rsid w:val="005F4721"/>
    <w:rsid w:val="005F4B32"/>
    <w:rsid w:val="005F6E3D"/>
    <w:rsid w:val="00603027"/>
    <w:rsid w:val="00605A16"/>
    <w:rsid w:val="00606BCF"/>
    <w:rsid w:val="00606E34"/>
    <w:rsid w:val="00610663"/>
    <w:rsid w:val="00612472"/>
    <w:rsid w:val="00613269"/>
    <w:rsid w:val="00614B0D"/>
    <w:rsid w:val="006150E0"/>
    <w:rsid w:val="0061519F"/>
    <w:rsid w:val="0061661B"/>
    <w:rsid w:val="00621B71"/>
    <w:rsid w:val="00623EDA"/>
    <w:rsid w:val="00624422"/>
    <w:rsid w:val="00627546"/>
    <w:rsid w:val="00631EBC"/>
    <w:rsid w:val="006320C4"/>
    <w:rsid w:val="00632FAD"/>
    <w:rsid w:val="006348B9"/>
    <w:rsid w:val="0063721E"/>
    <w:rsid w:val="00637B56"/>
    <w:rsid w:val="00640044"/>
    <w:rsid w:val="00641660"/>
    <w:rsid w:val="00643410"/>
    <w:rsid w:val="00644510"/>
    <w:rsid w:val="006447D1"/>
    <w:rsid w:val="00645FE0"/>
    <w:rsid w:val="006477C3"/>
    <w:rsid w:val="00650210"/>
    <w:rsid w:val="00650422"/>
    <w:rsid w:val="00651F34"/>
    <w:rsid w:val="00652BF3"/>
    <w:rsid w:val="00652D02"/>
    <w:rsid w:val="00653F0C"/>
    <w:rsid w:val="00660BF9"/>
    <w:rsid w:val="00661572"/>
    <w:rsid w:val="00663685"/>
    <w:rsid w:val="006654DC"/>
    <w:rsid w:val="00666807"/>
    <w:rsid w:val="006739F2"/>
    <w:rsid w:val="00674BC1"/>
    <w:rsid w:val="00675C4A"/>
    <w:rsid w:val="00676163"/>
    <w:rsid w:val="00676B00"/>
    <w:rsid w:val="00676BD2"/>
    <w:rsid w:val="00677B34"/>
    <w:rsid w:val="006820AD"/>
    <w:rsid w:val="0068353C"/>
    <w:rsid w:val="00685595"/>
    <w:rsid w:val="0069017F"/>
    <w:rsid w:val="0069264A"/>
    <w:rsid w:val="00693665"/>
    <w:rsid w:val="00694023"/>
    <w:rsid w:val="006943D6"/>
    <w:rsid w:val="00694B9A"/>
    <w:rsid w:val="006A0C38"/>
    <w:rsid w:val="006A11CA"/>
    <w:rsid w:val="006A37AD"/>
    <w:rsid w:val="006A44C3"/>
    <w:rsid w:val="006A5E2A"/>
    <w:rsid w:val="006A64F4"/>
    <w:rsid w:val="006A6D5F"/>
    <w:rsid w:val="006B09EF"/>
    <w:rsid w:val="006B1C1E"/>
    <w:rsid w:val="006B1CA4"/>
    <w:rsid w:val="006B5771"/>
    <w:rsid w:val="006B6B37"/>
    <w:rsid w:val="006B7089"/>
    <w:rsid w:val="006C06F7"/>
    <w:rsid w:val="006C0958"/>
    <w:rsid w:val="006C103C"/>
    <w:rsid w:val="006C1AE9"/>
    <w:rsid w:val="006C3A2F"/>
    <w:rsid w:val="006C3A6A"/>
    <w:rsid w:val="006D0574"/>
    <w:rsid w:val="006D2AC7"/>
    <w:rsid w:val="006D32FC"/>
    <w:rsid w:val="006D5571"/>
    <w:rsid w:val="006D6E1F"/>
    <w:rsid w:val="006D75C0"/>
    <w:rsid w:val="006E057D"/>
    <w:rsid w:val="006E081D"/>
    <w:rsid w:val="006E168A"/>
    <w:rsid w:val="006E1ACA"/>
    <w:rsid w:val="006E2496"/>
    <w:rsid w:val="006E328D"/>
    <w:rsid w:val="006E4CB2"/>
    <w:rsid w:val="006E5DB2"/>
    <w:rsid w:val="006E7A0E"/>
    <w:rsid w:val="006F138C"/>
    <w:rsid w:val="006F304F"/>
    <w:rsid w:val="006F47B9"/>
    <w:rsid w:val="006F5A28"/>
    <w:rsid w:val="006F79F6"/>
    <w:rsid w:val="00700177"/>
    <w:rsid w:val="00700785"/>
    <w:rsid w:val="00700E0A"/>
    <w:rsid w:val="00702244"/>
    <w:rsid w:val="00704159"/>
    <w:rsid w:val="007054E4"/>
    <w:rsid w:val="00705697"/>
    <w:rsid w:val="00706D04"/>
    <w:rsid w:val="00707727"/>
    <w:rsid w:val="00710A5C"/>
    <w:rsid w:val="00711DF9"/>
    <w:rsid w:val="00712D93"/>
    <w:rsid w:val="0071427A"/>
    <w:rsid w:val="00715E2D"/>
    <w:rsid w:val="00716975"/>
    <w:rsid w:val="007171A6"/>
    <w:rsid w:val="00720E17"/>
    <w:rsid w:val="00721786"/>
    <w:rsid w:val="00724BC4"/>
    <w:rsid w:val="00726BA8"/>
    <w:rsid w:val="00727D5E"/>
    <w:rsid w:val="00731D59"/>
    <w:rsid w:val="00733626"/>
    <w:rsid w:val="007345F0"/>
    <w:rsid w:val="00734683"/>
    <w:rsid w:val="00734F4D"/>
    <w:rsid w:val="00734FE7"/>
    <w:rsid w:val="00735402"/>
    <w:rsid w:val="00735758"/>
    <w:rsid w:val="007367E2"/>
    <w:rsid w:val="00736806"/>
    <w:rsid w:val="00736A70"/>
    <w:rsid w:val="00740284"/>
    <w:rsid w:val="007421C1"/>
    <w:rsid w:val="0074395B"/>
    <w:rsid w:val="00743F2E"/>
    <w:rsid w:val="0074466B"/>
    <w:rsid w:val="00744866"/>
    <w:rsid w:val="00746299"/>
    <w:rsid w:val="00751CD8"/>
    <w:rsid w:val="00752765"/>
    <w:rsid w:val="0075494D"/>
    <w:rsid w:val="00755438"/>
    <w:rsid w:val="00755543"/>
    <w:rsid w:val="00756BBB"/>
    <w:rsid w:val="00756CE7"/>
    <w:rsid w:val="00756EB8"/>
    <w:rsid w:val="00757DEA"/>
    <w:rsid w:val="00765A14"/>
    <w:rsid w:val="007669E3"/>
    <w:rsid w:val="00767CD7"/>
    <w:rsid w:val="00771767"/>
    <w:rsid w:val="0077233D"/>
    <w:rsid w:val="00772CCB"/>
    <w:rsid w:val="00776FBA"/>
    <w:rsid w:val="007807AB"/>
    <w:rsid w:val="00782D68"/>
    <w:rsid w:val="00783028"/>
    <w:rsid w:val="00783738"/>
    <w:rsid w:val="007837AC"/>
    <w:rsid w:val="00786224"/>
    <w:rsid w:val="00787096"/>
    <w:rsid w:val="007922C2"/>
    <w:rsid w:val="00794E61"/>
    <w:rsid w:val="0079516B"/>
    <w:rsid w:val="007964EB"/>
    <w:rsid w:val="00796A93"/>
    <w:rsid w:val="007A18D9"/>
    <w:rsid w:val="007A1C19"/>
    <w:rsid w:val="007A307A"/>
    <w:rsid w:val="007A43D6"/>
    <w:rsid w:val="007A4C5B"/>
    <w:rsid w:val="007A6175"/>
    <w:rsid w:val="007A76D9"/>
    <w:rsid w:val="007A7A5B"/>
    <w:rsid w:val="007A7C3D"/>
    <w:rsid w:val="007B2205"/>
    <w:rsid w:val="007B29D3"/>
    <w:rsid w:val="007B2C55"/>
    <w:rsid w:val="007B4E1F"/>
    <w:rsid w:val="007B6E39"/>
    <w:rsid w:val="007C12C6"/>
    <w:rsid w:val="007C17C0"/>
    <w:rsid w:val="007C1D63"/>
    <w:rsid w:val="007C3802"/>
    <w:rsid w:val="007C3A25"/>
    <w:rsid w:val="007C3A8E"/>
    <w:rsid w:val="007C4759"/>
    <w:rsid w:val="007C4D5C"/>
    <w:rsid w:val="007C5D74"/>
    <w:rsid w:val="007C6011"/>
    <w:rsid w:val="007D0576"/>
    <w:rsid w:val="007D51A8"/>
    <w:rsid w:val="007D61E9"/>
    <w:rsid w:val="007D6B85"/>
    <w:rsid w:val="007D6EA9"/>
    <w:rsid w:val="007E1810"/>
    <w:rsid w:val="007E183D"/>
    <w:rsid w:val="007E23E3"/>
    <w:rsid w:val="007E29FB"/>
    <w:rsid w:val="007E2E97"/>
    <w:rsid w:val="007E3B08"/>
    <w:rsid w:val="007E3D0B"/>
    <w:rsid w:val="007E414A"/>
    <w:rsid w:val="007E4E46"/>
    <w:rsid w:val="007E5702"/>
    <w:rsid w:val="007F0145"/>
    <w:rsid w:val="007F30E4"/>
    <w:rsid w:val="007F3EB1"/>
    <w:rsid w:val="007F3F7B"/>
    <w:rsid w:val="007F6958"/>
    <w:rsid w:val="007F7384"/>
    <w:rsid w:val="007F73A4"/>
    <w:rsid w:val="0080007B"/>
    <w:rsid w:val="00804A55"/>
    <w:rsid w:val="00805FF4"/>
    <w:rsid w:val="00807CE9"/>
    <w:rsid w:val="0081243B"/>
    <w:rsid w:val="008129B4"/>
    <w:rsid w:val="0081371F"/>
    <w:rsid w:val="00813807"/>
    <w:rsid w:val="008205F9"/>
    <w:rsid w:val="00821C05"/>
    <w:rsid w:val="00826EE8"/>
    <w:rsid w:val="008301DB"/>
    <w:rsid w:val="00831FB5"/>
    <w:rsid w:val="00837715"/>
    <w:rsid w:val="0084054B"/>
    <w:rsid w:val="0084310D"/>
    <w:rsid w:val="00845C90"/>
    <w:rsid w:val="008478BC"/>
    <w:rsid w:val="00850335"/>
    <w:rsid w:val="00850C8B"/>
    <w:rsid w:val="00850EE3"/>
    <w:rsid w:val="00851F73"/>
    <w:rsid w:val="008532F9"/>
    <w:rsid w:val="00853495"/>
    <w:rsid w:val="00855F03"/>
    <w:rsid w:val="00856CF5"/>
    <w:rsid w:val="00857828"/>
    <w:rsid w:val="008633BF"/>
    <w:rsid w:val="008640BE"/>
    <w:rsid w:val="00872E3A"/>
    <w:rsid w:val="00872E6F"/>
    <w:rsid w:val="00874C96"/>
    <w:rsid w:val="008752DF"/>
    <w:rsid w:val="008808D3"/>
    <w:rsid w:val="008820A7"/>
    <w:rsid w:val="00882FEE"/>
    <w:rsid w:val="00884AC7"/>
    <w:rsid w:val="00884DA8"/>
    <w:rsid w:val="00887043"/>
    <w:rsid w:val="008924F9"/>
    <w:rsid w:val="008935EE"/>
    <w:rsid w:val="008941FD"/>
    <w:rsid w:val="00896739"/>
    <w:rsid w:val="008A1D24"/>
    <w:rsid w:val="008A214B"/>
    <w:rsid w:val="008A56E6"/>
    <w:rsid w:val="008A73A0"/>
    <w:rsid w:val="008B0684"/>
    <w:rsid w:val="008B0700"/>
    <w:rsid w:val="008B07D6"/>
    <w:rsid w:val="008B0C0C"/>
    <w:rsid w:val="008B1D20"/>
    <w:rsid w:val="008B6A29"/>
    <w:rsid w:val="008C18D1"/>
    <w:rsid w:val="008C258A"/>
    <w:rsid w:val="008C3FF8"/>
    <w:rsid w:val="008C4695"/>
    <w:rsid w:val="008C554F"/>
    <w:rsid w:val="008C5CC8"/>
    <w:rsid w:val="008C65F9"/>
    <w:rsid w:val="008C6F37"/>
    <w:rsid w:val="008D033B"/>
    <w:rsid w:val="008D0D14"/>
    <w:rsid w:val="008D6B07"/>
    <w:rsid w:val="008D7311"/>
    <w:rsid w:val="008E2B47"/>
    <w:rsid w:val="008E34B1"/>
    <w:rsid w:val="008E3885"/>
    <w:rsid w:val="008E3A31"/>
    <w:rsid w:val="008E5226"/>
    <w:rsid w:val="008E614B"/>
    <w:rsid w:val="008F05A4"/>
    <w:rsid w:val="008F1558"/>
    <w:rsid w:val="008F1931"/>
    <w:rsid w:val="008F2FED"/>
    <w:rsid w:val="008F4378"/>
    <w:rsid w:val="008F50BA"/>
    <w:rsid w:val="008F75B1"/>
    <w:rsid w:val="00901101"/>
    <w:rsid w:val="00901312"/>
    <w:rsid w:val="00903CBB"/>
    <w:rsid w:val="009042F1"/>
    <w:rsid w:val="00905F90"/>
    <w:rsid w:val="0090693D"/>
    <w:rsid w:val="00906ADB"/>
    <w:rsid w:val="00907EA5"/>
    <w:rsid w:val="00914859"/>
    <w:rsid w:val="009148CC"/>
    <w:rsid w:val="009150E7"/>
    <w:rsid w:val="00917C7E"/>
    <w:rsid w:val="00920004"/>
    <w:rsid w:val="009202FB"/>
    <w:rsid w:val="00920FC9"/>
    <w:rsid w:val="00923270"/>
    <w:rsid w:val="00924154"/>
    <w:rsid w:val="00924F00"/>
    <w:rsid w:val="00925275"/>
    <w:rsid w:val="009263F1"/>
    <w:rsid w:val="00927A76"/>
    <w:rsid w:val="00930697"/>
    <w:rsid w:val="00931F5A"/>
    <w:rsid w:val="0093562C"/>
    <w:rsid w:val="009379BC"/>
    <w:rsid w:val="009416B4"/>
    <w:rsid w:val="009427A4"/>
    <w:rsid w:val="00943005"/>
    <w:rsid w:val="00953A30"/>
    <w:rsid w:val="00954D49"/>
    <w:rsid w:val="009556AD"/>
    <w:rsid w:val="009559F8"/>
    <w:rsid w:val="00956614"/>
    <w:rsid w:val="009566A5"/>
    <w:rsid w:val="00960E5F"/>
    <w:rsid w:val="00960ECB"/>
    <w:rsid w:val="00961490"/>
    <w:rsid w:val="00965414"/>
    <w:rsid w:val="00967B8B"/>
    <w:rsid w:val="009702D3"/>
    <w:rsid w:val="009745D3"/>
    <w:rsid w:val="00974AF6"/>
    <w:rsid w:val="0097542A"/>
    <w:rsid w:val="00976233"/>
    <w:rsid w:val="00977894"/>
    <w:rsid w:val="009803EF"/>
    <w:rsid w:val="00981E0C"/>
    <w:rsid w:val="00990B5D"/>
    <w:rsid w:val="00991BC5"/>
    <w:rsid w:val="00994907"/>
    <w:rsid w:val="009950DC"/>
    <w:rsid w:val="0099580D"/>
    <w:rsid w:val="00996360"/>
    <w:rsid w:val="00996D1B"/>
    <w:rsid w:val="00997E23"/>
    <w:rsid w:val="009A0877"/>
    <w:rsid w:val="009A29B8"/>
    <w:rsid w:val="009A2E3D"/>
    <w:rsid w:val="009A3F6C"/>
    <w:rsid w:val="009B0900"/>
    <w:rsid w:val="009B1848"/>
    <w:rsid w:val="009B6430"/>
    <w:rsid w:val="009C001B"/>
    <w:rsid w:val="009C0741"/>
    <w:rsid w:val="009C377B"/>
    <w:rsid w:val="009C3D22"/>
    <w:rsid w:val="009C4E1A"/>
    <w:rsid w:val="009C601A"/>
    <w:rsid w:val="009C7880"/>
    <w:rsid w:val="009C7E45"/>
    <w:rsid w:val="009D195C"/>
    <w:rsid w:val="009D35BF"/>
    <w:rsid w:val="009D35CC"/>
    <w:rsid w:val="009D483C"/>
    <w:rsid w:val="009D65F0"/>
    <w:rsid w:val="009D7189"/>
    <w:rsid w:val="009D7642"/>
    <w:rsid w:val="009D7F5D"/>
    <w:rsid w:val="009E4E52"/>
    <w:rsid w:val="009E5E81"/>
    <w:rsid w:val="009E6DA9"/>
    <w:rsid w:val="009E70F8"/>
    <w:rsid w:val="009E7DAC"/>
    <w:rsid w:val="009F0485"/>
    <w:rsid w:val="009F0665"/>
    <w:rsid w:val="009F18FC"/>
    <w:rsid w:val="009F1933"/>
    <w:rsid w:val="009F3A6E"/>
    <w:rsid w:val="009F41B0"/>
    <w:rsid w:val="009F4296"/>
    <w:rsid w:val="009F4349"/>
    <w:rsid w:val="009F4C51"/>
    <w:rsid w:val="009F4F69"/>
    <w:rsid w:val="009F642D"/>
    <w:rsid w:val="009F67C2"/>
    <w:rsid w:val="009F6994"/>
    <w:rsid w:val="009F7773"/>
    <w:rsid w:val="00A0196A"/>
    <w:rsid w:val="00A01EDC"/>
    <w:rsid w:val="00A0211F"/>
    <w:rsid w:val="00A04FB0"/>
    <w:rsid w:val="00A05E7B"/>
    <w:rsid w:val="00A061A3"/>
    <w:rsid w:val="00A11364"/>
    <w:rsid w:val="00A117C3"/>
    <w:rsid w:val="00A15E16"/>
    <w:rsid w:val="00A17444"/>
    <w:rsid w:val="00A17DC1"/>
    <w:rsid w:val="00A205C4"/>
    <w:rsid w:val="00A2132F"/>
    <w:rsid w:val="00A216D3"/>
    <w:rsid w:val="00A269FB"/>
    <w:rsid w:val="00A26AA9"/>
    <w:rsid w:val="00A31670"/>
    <w:rsid w:val="00A334F2"/>
    <w:rsid w:val="00A3525F"/>
    <w:rsid w:val="00A4163C"/>
    <w:rsid w:val="00A45DBB"/>
    <w:rsid w:val="00A47229"/>
    <w:rsid w:val="00A50BA6"/>
    <w:rsid w:val="00A53D2A"/>
    <w:rsid w:val="00A564D6"/>
    <w:rsid w:val="00A57757"/>
    <w:rsid w:val="00A65198"/>
    <w:rsid w:val="00A66D63"/>
    <w:rsid w:val="00A6775F"/>
    <w:rsid w:val="00A67F3A"/>
    <w:rsid w:val="00A765D0"/>
    <w:rsid w:val="00A776A0"/>
    <w:rsid w:val="00A8266D"/>
    <w:rsid w:val="00A82D2C"/>
    <w:rsid w:val="00A84FB6"/>
    <w:rsid w:val="00A86193"/>
    <w:rsid w:val="00A908D1"/>
    <w:rsid w:val="00A91C7B"/>
    <w:rsid w:val="00A92A82"/>
    <w:rsid w:val="00A93940"/>
    <w:rsid w:val="00A95217"/>
    <w:rsid w:val="00A96F87"/>
    <w:rsid w:val="00A97519"/>
    <w:rsid w:val="00A9784D"/>
    <w:rsid w:val="00A97BD3"/>
    <w:rsid w:val="00AA0B1A"/>
    <w:rsid w:val="00AA1A79"/>
    <w:rsid w:val="00AA1ED5"/>
    <w:rsid w:val="00AA2FD1"/>
    <w:rsid w:val="00AA3CF3"/>
    <w:rsid w:val="00AA4C52"/>
    <w:rsid w:val="00AA55CD"/>
    <w:rsid w:val="00AA6B58"/>
    <w:rsid w:val="00AB1944"/>
    <w:rsid w:val="00AB1AAB"/>
    <w:rsid w:val="00AB289B"/>
    <w:rsid w:val="00AB7DFA"/>
    <w:rsid w:val="00AC0AB5"/>
    <w:rsid w:val="00AC2781"/>
    <w:rsid w:val="00AC3D94"/>
    <w:rsid w:val="00AC47C1"/>
    <w:rsid w:val="00AC6079"/>
    <w:rsid w:val="00AC6442"/>
    <w:rsid w:val="00AC7A2E"/>
    <w:rsid w:val="00AC7B35"/>
    <w:rsid w:val="00AD0532"/>
    <w:rsid w:val="00AD298D"/>
    <w:rsid w:val="00AD3445"/>
    <w:rsid w:val="00AD4806"/>
    <w:rsid w:val="00AE0858"/>
    <w:rsid w:val="00AE5127"/>
    <w:rsid w:val="00AE638C"/>
    <w:rsid w:val="00AF4832"/>
    <w:rsid w:val="00AF7041"/>
    <w:rsid w:val="00AF7385"/>
    <w:rsid w:val="00B02A0F"/>
    <w:rsid w:val="00B0305F"/>
    <w:rsid w:val="00B11CFE"/>
    <w:rsid w:val="00B12E10"/>
    <w:rsid w:val="00B14315"/>
    <w:rsid w:val="00B17904"/>
    <w:rsid w:val="00B17DA0"/>
    <w:rsid w:val="00B21805"/>
    <w:rsid w:val="00B227A7"/>
    <w:rsid w:val="00B23EB9"/>
    <w:rsid w:val="00B24F22"/>
    <w:rsid w:val="00B32895"/>
    <w:rsid w:val="00B3717B"/>
    <w:rsid w:val="00B46795"/>
    <w:rsid w:val="00B46BF1"/>
    <w:rsid w:val="00B50A4D"/>
    <w:rsid w:val="00B5111E"/>
    <w:rsid w:val="00B5198F"/>
    <w:rsid w:val="00B53381"/>
    <w:rsid w:val="00B538FD"/>
    <w:rsid w:val="00B54771"/>
    <w:rsid w:val="00B54EFD"/>
    <w:rsid w:val="00B5614D"/>
    <w:rsid w:val="00B57304"/>
    <w:rsid w:val="00B57999"/>
    <w:rsid w:val="00B60254"/>
    <w:rsid w:val="00B628F0"/>
    <w:rsid w:val="00B63F83"/>
    <w:rsid w:val="00B65529"/>
    <w:rsid w:val="00B70B68"/>
    <w:rsid w:val="00B71694"/>
    <w:rsid w:val="00B72C01"/>
    <w:rsid w:val="00B76986"/>
    <w:rsid w:val="00B80775"/>
    <w:rsid w:val="00B8088A"/>
    <w:rsid w:val="00B8165A"/>
    <w:rsid w:val="00B838AF"/>
    <w:rsid w:val="00B83E80"/>
    <w:rsid w:val="00B90EF4"/>
    <w:rsid w:val="00B92613"/>
    <w:rsid w:val="00B92CC3"/>
    <w:rsid w:val="00B934BD"/>
    <w:rsid w:val="00B94D0B"/>
    <w:rsid w:val="00B96231"/>
    <w:rsid w:val="00B976E4"/>
    <w:rsid w:val="00B97A96"/>
    <w:rsid w:val="00BA3F47"/>
    <w:rsid w:val="00BA4503"/>
    <w:rsid w:val="00BA67DA"/>
    <w:rsid w:val="00BA6FE3"/>
    <w:rsid w:val="00BB23D4"/>
    <w:rsid w:val="00BB4084"/>
    <w:rsid w:val="00BB62E3"/>
    <w:rsid w:val="00BC059B"/>
    <w:rsid w:val="00BC116A"/>
    <w:rsid w:val="00BC13F3"/>
    <w:rsid w:val="00BC223B"/>
    <w:rsid w:val="00BC2FA6"/>
    <w:rsid w:val="00BC3BD3"/>
    <w:rsid w:val="00BC4898"/>
    <w:rsid w:val="00BC6593"/>
    <w:rsid w:val="00BC6DA1"/>
    <w:rsid w:val="00BC72CF"/>
    <w:rsid w:val="00BC744D"/>
    <w:rsid w:val="00BD2D73"/>
    <w:rsid w:val="00BD3147"/>
    <w:rsid w:val="00BD3E05"/>
    <w:rsid w:val="00BD4875"/>
    <w:rsid w:val="00BD4C6F"/>
    <w:rsid w:val="00BD5541"/>
    <w:rsid w:val="00BD79F9"/>
    <w:rsid w:val="00BD7C70"/>
    <w:rsid w:val="00BE011C"/>
    <w:rsid w:val="00BE0DBA"/>
    <w:rsid w:val="00BE113A"/>
    <w:rsid w:val="00BE1F8E"/>
    <w:rsid w:val="00BE74ED"/>
    <w:rsid w:val="00BE7A52"/>
    <w:rsid w:val="00BE7DF1"/>
    <w:rsid w:val="00BF1805"/>
    <w:rsid w:val="00BF1B40"/>
    <w:rsid w:val="00BF22CF"/>
    <w:rsid w:val="00BF69B9"/>
    <w:rsid w:val="00C02833"/>
    <w:rsid w:val="00C036CE"/>
    <w:rsid w:val="00C0745C"/>
    <w:rsid w:val="00C11300"/>
    <w:rsid w:val="00C11996"/>
    <w:rsid w:val="00C13CF2"/>
    <w:rsid w:val="00C1450A"/>
    <w:rsid w:val="00C158D3"/>
    <w:rsid w:val="00C17A0B"/>
    <w:rsid w:val="00C17CD0"/>
    <w:rsid w:val="00C216AA"/>
    <w:rsid w:val="00C223A2"/>
    <w:rsid w:val="00C22A18"/>
    <w:rsid w:val="00C22B27"/>
    <w:rsid w:val="00C23E25"/>
    <w:rsid w:val="00C23F4A"/>
    <w:rsid w:val="00C24DC1"/>
    <w:rsid w:val="00C25244"/>
    <w:rsid w:val="00C2706B"/>
    <w:rsid w:val="00C30F28"/>
    <w:rsid w:val="00C33AC2"/>
    <w:rsid w:val="00C34267"/>
    <w:rsid w:val="00C348C1"/>
    <w:rsid w:val="00C37F8A"/>
    <w:rsid w:val="00C40AC0"/>
    <w:rsid w:val="00C40B15"/>
    <w:rsid w:val="00C40C97"/>
    <w:rsid w:val="00C416E4"/>
    <w:rsid w:val="00C433A3"/>
    <w:rsid w:val="00C43C76"/>
    <w:rsid w:val="00C44BC9"/>
    <w:rsid w:val="00C44CB7"/>
    <w:rsid w:val="00C46F61"/>
    <w:rsid w:val="00C472AC"/>
    <w:rsid w:val="00C51904"/>
    <w:rsid w:val="00C52CD4"/>
    <w:rsid w:val="00C54672"/>
    <w:rsid w:val="00C54DA2"/>
    <w:rsid w:val="00C567F4"/>
    <w:rsid w:val="00C57476"/>
    <w:rsid w:val="00C57E78"/>
    <w:rsid w:val="00C62309"/>
    <w:rsid w:val="00C66122"/>
    <w:rsid w:val="00C66782"/>
    <w:rsid w:val="00C67F0D"/>
    <w:rsid w:val="00C71E90"/>
    <w:rsid w:val="00C73CCC"/>
    <w:rsid w:val="00C7503E"/>
    <w:rsid w:val="00C77233"/>
    <w:rsid w:val="00C7734F"/>
    <w:rsid w:val="00C800EC"/>
    <w:rsid w:val="00C83348"/>
    <w:rsid w:val="00C87B7D"/>
    <w:rsid w:val="00C906E7"/>
    <w:rsid w:val="00C91BEA"/>
    <w:rsid w:val="00C936CA"/>
    <w:rsid w:val="00C937BE"/>
    <w:rsid w:val="00C94185"/>
    <w:rsid w:val="00C95A49"/>
    <w:rsid w:val="00CA1300"/>
    <w:rsid w:val="00CA1CCB"/>
    <w:rsid w:val="00CA3C73"/>
    <w:rsid w:val="00CA4634"/>
    <w:rsid w:val="00CA4A2E"/>
    <w:rsid w:val="00CA63AD"/>
    <w:rsid w:val="00CA6817"/>
    <w:rsid w:val="00CA75DE"/>
    <w:rsid w:val="00CB41E4"/>
    <w:rsid w:val="00CB5235"/>
    <w:rsid w:val="00CB556F"/>
    <w:rsid w:val="00CB561B"/>
    <w:rsid w:val="00CC16BB"/>
    <w:rsid w:val="00CC2BD3"/>
    <w:rsid w:val="00CC4E4F"/>
    <w:rsid w:val="00CC56FE"/>
    <w:rsid w:val="00CC686B"/>
    <w:rsid w:val="00CC7290"/>
    <w:rsid w:val="00CC74BD"/>
    <w:rsid w:val="00CD0575"/>
    <w:rsid w:val="00CD2E91"/>
    <w:rsid w:val="00CD5B2D"/>
    <w:rsid w:val="00CE10AA"/>
    <w:rsid w:val="00CE56D8"/>
    <w:rsid w:val="00CE73D3"/>
    <w:rsid w:val="00CF16C0"/>
    <w:rsid w:val="00CF20EC"/>
    <w:rsid w:val="00CF26DE"/>
    <w:rsid w:val="00CF452F"/>
    <w:rsid w:val="00CF54A3"/>
    <w:rsid w:val="00CF6AE8"/>
    <w:rsid w:val="00CF79A9"/>
    <w:rsid w:val="00D00C9C"/>
    <w:rsid w:val="00D014F0"/>
    <w:rsid w:val="00D01E3D"/>
    <w:rsid w:val="00D02061"/>
    <w:rsid w:val="00D0292B"/>
    <w:rsid w:val="00D037A8"/>
    <w:rsid w:val="00D051D3"/>
    <w:rsid w:val="00D05E24"/>
    <w:rsid w:val="00D0670B"/>
    <w:rsid w:val="00D0741B"/>
    <w:rsid w:val="00D07F46"/>
    <w:rsid w:val="00D105D3"/>
    <w:rsid w:val="00D11925"/>
    <w:rsid w:val="00D11AEB"/>
    <w:rsid w:val="00D11D83"/>
    <w:rsid w:val="00D11E95"/>
    <w:rsid w:val="00D12207"/>
    <w:rsid w:val="00D136CC"/>
    <w:rsid w:val="00D156C2"/>
    <w:rsid w:val="00D15718"/>
    <w:rsid w:val="00D20B9F"/>
    <w:rsid w:val="00D2426B"/>
    <w:rsid w:val="00D305A6"/>
    <w:rsid w:val="00D3074D"/>
    <w:rsid w:val="00D324CE"/>
    <w:rsid w:val="00D335D1"/>
    <w:rsid w:val="00D356B7"/>
    <w:rsid w:val="00D37091"/>
    <w:rsid w:val="00D412F7"/>
    <w:rsid w:val="00D41531"/>
    <w:rsid w:val="00D4261B"/>
    <w:rsid w:val="00D43987"/>
    <w:rsid w:val="00D43F4B"/>
    <w:rsid w:val="00D4497F"/>
    <w:rsid w:val="00D44A61"/>
    <w:rsid w:val="00D4520C"/>
    <w:rsid w:val="00D45EFE"/>
    <w:rsid w:val="00D46537"/>
    <w:rsid w:val="00D46AF8"/>
    <w:rsid w:val="00D4719B"/>
    <w:rsid w:val="00D4755C"/>
    <w:rsid w:val="00D511BF"/>
    <w:rsid w:val="00D513B1"/>
    <w:rsid w:val="00D51BB5"/>
    <w:rsid w:val="00D57E47"/>
    <w:rsid w:val="00D605CE"/>
    <w:rsid w:val="00D6098B"/>
    <w:rsid w:val="00D6212C"/>
    <w:rsid w:val="00D626F1"/>
    <w:rsid w:val="00D6783B"/>
    <w:rsid w:val="00D67F53"/>
    <w:rsid w:val="00D709FF"/>
    <w:rsid w:val="00D71847"/>
    <w:rsid w:val="00D734AE"/>
    <w:rsid w:val="00D74574"/>
    <w:rsid w:val="00D74791"/>
    <w:rsid w:val="00D74B62"/>
    <w:rsid w:val="00D75F63"/>
    <w:rsid w:val="00D76540"/>
    <w:rsid w:val="00D770D3"/>
    <w:rsid w:val="00D80C6F"/>
    <w:rsid w:val="00D815BF"/>
    <w:rsid w:val="00D81902"/>
    <w:rsid w:val="00D8408C"/>
    <w:rsid w:val="00D84E11"/>
    <w:rsid w:val="00D85BDD"/>
    <w:rsid w:val="00D91315"/>
    <w:rsid w:val="00D9235E"/>
    <w:rsid w:val="00D941D3"/>
    <w:rsid w:val="00D9482A"/>
    <w:rsid w:val="00D94E41"/>
    <w:rsid w:val="00D956E9"/>
    <w:rsid w:val="00D964B9"/>
    <w:rsid w:val="00DA0224"/>
    <w:rsid w:val="00DA4BAE"/>
    <w:rsid w:val="00DB1C2F"/>
    <w:rsid w:val="00DB5298"/>
    <w:rsid w:val="00DB5D19"/>
    <w:rsid w:val="00DB6596"/>
    <w:rsid w:val="00DC138B"/>
    <w:rsid w:val="00DC22C9"/>
    <w:rsid w:val="00DC5069"/>
    <w:rsid w:val="00DD2115"/>
    <w:rsid w:val="00DD3C4A"/>
    <w:rsid w:val="00DD43D2"/>
    <w:rsid w:val="00DD79BA"/>
    <w:rsid w:val="00DE15B8"/>
    <w:rsid w:val="00DE1D08"/>
    <w:rsid w:val="00DE257F"/>
    <w:rsid w:val="00DE2BAD"/>
    <w:rsid w:val="00DE5C1E"/>
    <w:rsid w:val="00DF052A"/>
    <w:rsid w:val="00DF07F0"/>
    <w:rsid w:val="00DF6F79"/>
    <w:rsid w:val="00DF7DB8"/>
    <w:rsid w:val="00E00C90"/>
    <w:rsid w:val="00E02525"/>
    <w:rsid w:val="00E02A7A"/>
    <w:rsid w:val="00E02DF6"/>
    <w:rsid w:val="00E04053"/>
    <w:rsid w:val="00E074AC"/>
    <w:rsid w:val="00E10102"/>
    <w:rsid w:val="00E13084"/>
    <w:rsid w:val="00E13C68"/>
    <w:rsid w:val="00E1534B"/>
    <w:rsid w:val="00E1712B"/>
    <w:rsid w:val="00E20176"/>
    <w:rsid w:val="00E2049E"/>
    <w:rsid w:val="00E2088B"/>
    <w:rsid w:val="00E21319"/>
    <w:rsid w:val="00E22AC2"/>
    <w:rsid w:val="00E237AD"/>
    <w:rsid w:val="00E23E69"/>
    <w:rsid w:val="00E26CC9"/>
    <w:rsid w:val="00E32E29"/>
    <w:rsid w:val="00E351B9"/>
    <w:rsid w:val="00E369E5"/>
    <w:rsid w:val="00E425DF"/>
    <w:rsid w:val="00E4406B"/>
    <w:rsid w:val="00E4498C"/>
    <w:rsid w:val="00E4521F"/>
    <w:rsid w:val="00E46DEE"/>
    <w:rsid w:val="00E52C14"/>
    <w:rsid w:val="00E55700"/>
    <w:rsid w:val="00E55748"/>
    <w:rsid w:val="00E60305"/>
    <w:rsid w:val="00E627EB"/>
    <w:rsid w:val="00E64541"/>
    <w:rsid w:val="00E65F4F"/>
    <w:rsid w:val="00E66738"/>
    <w:rsid w:val="00E66A94"/>
    <w:rsid w:val="00E677CF"/>
    <w:rsid w:val="00E679C9"/>
    <w:rsid w:val="00E70951"/>
    <w:rsid w:val="00E72580"/>
    <w:rsid w:val="00E72DEE"/>
    <w:rsid w:val="00E7461D"/>
    <w:rsid w:val="00E748E6"/>
    <w:rsid w:val="00E7605B"/>
    <w:rsid w:val="00E762FA"/>
    <w:rsid w:val="00E80090"/>
    <w:rsid w:val="00E80743"/>
    <w:rsid w:val="00E817AB"/>
    <w:rsid w:val="00E84B1C"/>
    <w:rsid w:val="00E85E72"/>
    <w:rsid w:val="00E86949"/>
    <w:rsid w:val="00E87940"/>
    <w:rsid w:val="00E92315"/>
    <w:rsid w:val="00EA1210"/>
    <w:rsid w:val="00EA2806"/>
    <w:rsid w:val="00EA3D93"/>
    <w:rsid w:val="00EA5C53"/>
    <w:rsid w:val="00EA6459"/>
    <w:rsid w:val="00EA68E0"/>
    <w:rsid w:val="00EA7F20"/>
    <w:rsid w:val="00EB215D"/>
    <w:rsid w:val="00EB2B10"/>
    <w:rsid w:val="00EB4098"/>
    <w:rsid w:val="00EB4AC5"/>
    <w:rsid w:val="00EB769A"/>
    <w:rsid w:val="00EB7C6C"/>
    <w:rsid w:val="00EC186C"/>
    <w:rsid w:val="00EC1E9E"/>
    <w:rsid w:val="00EC1F7F"/>
    <w:rsid w:val="00EC2376"/>
    <w:rsid w:val="00EC2767"/>
    <w:rsid w:val="00EC3727"/>
    <w:rsid w:val="00EC5D47"/>
    <w:rsid w:val="00EC5EA7"/>
    <w:rsid w:val="00EC66B2"/>
    <w:rsid w:val="00EC6D5D"/>
    <w:rsid w:val="00EC7510"/>
    <w:rsid w:val="00ED2ACD"/>
    <w:rsid w:val="00ED2DBA"/>
    <w:rsid w:val="00ED518C"/>
    <w:rsid w:val="00ED5564"/>
    <w:rsid w:val="00ED5765"/>
    <w:rsid w:val="00ED7FC5"/>
    <w:rsid w:val="00EE0F95"/>
    <w:rsid w:val="00EE1736"/>
    <w:rsid w:val="00EE4D13"/>
    <w:rsid w:val="00EE4FC8"/>
    <w:rsid w:val="00EE708F"/>
    <w:rsid w:val="00EF1269"/>
    <w:rsid w:val="00EF1338"/>
    <w:rsid w:val="00EF17CF"/>
    <w:rsid w:val="00EF1F3A"/>
    <w:rsid w:val="00EF2A43"/>
    <w:rsid w:val="00EF3118"/>
    <w:rsid w:val="00F00FAB"/>
    <w:rsid w:val="00F010F0"/>
    <w:rsid w:val="00F011B1"/>
    <w:rsid w:val="00F013D2"/>
    <w:rsid w:val="00F03A6C"/>
    <w:rsid w:val="00F04765"/>
    <w:rsid w:val="00F051F1"/>
    <w:rsid w:val="00F055B9"/>
    <w:rsid w:val="00F06881"/>
    <w:rsid w:val="00F068ED"/>
    <w:rsid w:val="00F1150E"/>
    <w:rsid w:val="00F15EEF"/>
    <w:rsid w:val="00F16FFD"/>
    <w:rsid w:val="00F24244"/>
    <w:rsid w:val="00F362B0"/>
    <w:rsid w:val="00F37B06"/>
    <w:rsid w:val="00F417F1"/>
    <w:rsid w:val="00F43238"/>
    <w:rsid w:val="00F4385B"/>
    <w:rsid w:val="00F4437C"/>
    <w:rsid w:val="00F444FE"/>
    <w:rsid w:val="00F46E53"/>
    <w:rsid w:val="00F47896"/>
    <w:rsid w:val="00F536A7"/>
    <w:rsid w:val="00F55823"/>
    <w:rsid w:val="00F55A67"/>
    <w:rsid w:val="00F57B00"/>
    <w:rsid w:val="00F63946"/>
    <w:rsid w:val="00F63A54"/>
    <w:rsid w:val="00F65549"/>
    <w:rsid w:val="00F663CE"/>
    <w:rsid w:val="00F6798A"/>
    <w:rsid w:val="00F7231B"/>
    <w:rsid w:val="00F75915"/>
    <w:rsid w:val="00F76E0E"/>
    <w:rsid w:val="00F770CC"/>
    <w:rsid w:val="00F8226C"/>
    <w:rsid w:val="00F82CAB"/>
    <w:rsid w:val="00F83B00"/>
    <w:rsid w:val="00F840E5"/>
    <w:rsid w:val="00F86C6C"/>
    <w:rsid w:val="00F87260"/>
    <w:rsid w:val="00F87DE8"/>
    <w:rsid w:val="00F92893"/>
    <w:rsid w:val="00F9374F"/>
    <w:rsid w:val="00F942A0"/>
    <w:rsid w:val="00F94DD4"/>
    <w:rsid w:val="00F963F2"/>
    <w:rsid w:val="00F96AAA"/>
    <w:rsid w:val="00F97E65"/>
    <w:rsid w:val="00FA03CC"/>
    <w:rsid w:val="00FA132F"/>
    <w:rsid w:val="00FA24A7"/>
    <w:rsid w:val="00FA403A"/>
    <w:rsid w:val="00FA6964"/>
    <w:rsid w:val="00FA72F7"/>
    <w:rsid w:val="00FA78B1"/>
    <w:rsid w:val="00FA7BA9"/>
    <w:rsid w:val="00FB48FC"/>
    <w:rsid w:val="00FB53B6"/>
    <w:rsid w:val="00FB6746"/>
    <w:rsid w:val="00FB7080"/>
    <w:rsid w:val="00FC100E"/>
    <w:rsid w:val="00FD0E3C"/>
    <w:rsid w:val="00FD31C3"/>
    <w:rsid w:val="00FD4C01"/>
    <w:rsid w:val="00FD5AD3"/>
    <w:rsid w:val="00FD5D0E"/>
    <w:rsid w:val="00FD5E6B"/>
    <w:rsid w:val="00FD6015"/>
    <w:rsid w:val="00FE0DC4"/>
    <w:rsid w:val="00FE2895"/>
    <w:rsid w:val="00FE2AF1"/>
    <w:rsid w:val="00FE2CF0"/>
    <w:rsid w:val="00FE436F"/>
    <w:rsid w:val="00FE484B"/>
    <w:rsid w:val="00FE4BF1"/>
    <w:rsid w:val="00FE57B2"/>
    <w:rsid w:val="00FE5D0E"/>
    <w:rsid w:val="00FE788B"/>
    <w:rsid w:val="00FE7CC7"/>
    <w:rsid w:val="00FF0143"/>
    <w:rsid w:val="00FF1992"/>
    <w:rsid w:val="00FF58D5"/>
    <w:rsid w:val="00FF71FE"/>
    <w:rsid w:val="00FF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oNotEmbedSmartTags/>
  <w:decimalSymbol w:val="."/>
  <w:listSeparator w:val=","/>
  <w14:docId w14:val="25349315"/>
  <w15:docId w15:val="{668A6A71-DFDE-C247-ABC3-C68C042B2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C18D1"/>
    <w:pPr>
      <w:widowControl w:val="0"/>
    </w:pPr>
    <w:rPr>
      <w:rFonts w:ascii="Verdana" w:hAnsi="Verdana"/>
      <w:kern w:val="2"/>
    </w:rPr>
  </w:style>
  <w:style w:type="paragraph" w:styleId="Heading1">
    <w:name w:val="heading 1"/>
    <w:basedOn w:val="Normal"/>
    <w:next w:val="Normal"/>
    <w:qFormat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5A4D1E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01053"/>
    <w:pPr>
      <w:keepNext/>
      <w:spacing w:line="720" w:lineRule="auto"/>
      <w:ind w:leftChars="400" w:left="400"/>
      <w:outlineLvl w:val="6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01053"/>
    <w:pPr>
      <w:keepNext/>
      <w:spacing w:line="720" w:lineRule="auto"/>
      <w:ind w:leftChars="400" w:left="400"/>
      <w:outlineLvl w:val="7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tabs>
        <w:tab w:val="left" w:pos="900"/>
      </w:tabs>
      <w:ind w:left="900" w:hangingChars="450" w:hanging="900"/>
    </w:p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</w:style>
  <w:style w:type="character" w:styleId="PageNumber">
    <w:name w:val="page number"/>
    <w:basedOn w:val="DefaultParagraphFont"/>
  </w:style>
  <w:style w:type="character" w:styleId="FollowedHyperlink">
    <w:name w:val="FollowedHyperlink"/>
    <w:rPr>
      <w:color w:val="800080"/>
      <w:u w:val="single"/>
    </w:rPr>
  </w:style>
  <w:style w:type="paragraph" w:styleId="BodyText">
    <w:name w:val="Body Text"/>
    <w:basedOn w:val="Normal"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B21805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4395B"/>
    <w:pPr>
      <w:ind w:left="720"/>
    </w:pPr>
  </w:style>
  <w:style w:type="character" w:customStyle="1" w:styleId="Heading6Char">
    <w:name w:val="Heading 6 Char"/>
    <w:link w:val="Heading6"/>
    <w:semiHidden/>
    <w:rsid w:val="005A4D1E"/>
    <w:rPr>
      <w:rFonts w:ascii="Calibri" w:eastAsia="PMingLiU" w:hAnsi="Calibri" w:cs="Times New Roman"/>
      <w:b/>
      <w:bCs/>
      <w:kern w:val="2"/>
      <w:sz w:val="22"/>
      <w:szCs w:val="22"/>
    </w:rPr>
  </w:style>
  <w:style w:type="paragraph" w:styleId="NormalWeb">
    <w:name w:val="Normal (Web)"/>
    <w:basedOn w:val="Normal"/>
    <w:uiPriority w:val="99"/>
    <w:rsid w:val="005A4D1E"/>
    <w:pPr>
      <w:widowControl/>
      <w:spacing w:before="100" w:beforeAutospacing="1" w:after="100" w:afterAutospacing="1"/>
    </w:pPr>
    <w:rPr>
      <w:rFonts w:eastAsia="Arial Unicode MS" w:cs="Arial Unicode MS"/>
      <w:kern w:val="0"/>
      <w:sz w:val="24"/>
      <w:szCs w:val="24"/>
    </w:rPr>
  </w:style>
  <w:style w:type="character" w:customStyle="1" w:styleId="mw-headline">
    <w:name w:val="mw-headline"/>
    <w:rsid w:val="00640044"/>
  </w:style>
  <w:style w:type="character" w:customStyle="1" w:styleId="apple-style-span">
    <w:name w:val="apple-style-span"/>
    <w:rsid w:val="00685595"/>
  </w:style>
  <w:style w:type="paragraph" w:styleId="BalloonText">
    <w:name w:val="Balloon Text"/>
    <w:basedOn w:val="Normal"/>
    <w:link w:val="BalloonTextChar"/>
    <w:rsid w:val="00AC7B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C7B35"/>
    <w:rPr>
      <w:rFonts w:ascii="Tahoma" w:hAnsi="Tahoma" w:cs="Tahoma"/>
      <w:kern w:val="2"/>
      <w:sz w:val="16"/>
      <w:szCs w:val="16"/>
    </w:rPr>
  </w:style>
  <w:style w:type="character" w:customStyle="1" w:styleId="watch-title">
    <w:name w:val="watch-title"/>
    <w:basedOn w:val="DefaultParagraphFont"/>
    <w:rsid w:val="00906ADB"/>
  </w:style>
  <w:style w:type="character" w:styleId="Strong">
    <w:name w:val="Strong"/>
    <w:basedOn w:val="DefaultParagraphFont"/>
    <w:uiPriority w:val="22"/>
    <w:qFormat/>
    <w:rsid w:val="002F12F1"/>
    <w:rPr>
      <w:b/>
      <w:bCs/>
    </w:rPr>
  </w:style>
  <w:style w:type="character" w:customStyle="1" w:styleId="apple-converted-space">
    <w:name w:val="apple-converted-space"/>
    <w:basedOn w:val="DefaultParagraphFont"/>
    <w:rsid w:val="002F12F1"/>
  </w:style>
  <w:style w:type="character" w:customStyle="1" w:styleId="ilad">
    <w:name w:val="il_ad"/>
    <w:basedOn w:val="DefaultParagraphFont"/>
    <w:rsid w:val="009E6DA9"/>
  </w:style>
  <w:style w:type="character" w:customStyle="1" w:styleId="Heading7Char">
    <w:name w:val="Heading 7 Char"/>
    <w:basedOn w:val="DefaultParagraphFont"/>
    <w:link w:val="Heading7"/>
    <w:semiHidden/>
    <w:rsid w:val="00201053"/>
    <w:rPr>
      <w:rFonts w:asciiTheme="majorHAnsi" w:eastAsiaTheme="majorEastAsia" w:hAnsiTheme="majorHAnsi" w:cstheme="majorBidi"/>
      <w:b/>
      <w:bCs/>
      <w:kern w:val="2"/>
      <w:sz w:val="36"/>
      <w:szCs w:val="36"/>
    </w:rPr>
  </w:style>
  <w:style w:type="character" w:customStyle="1" w:styleId="Heading8Char">
    <w:name w:val="Heading 8 Char"/>
    <w:basedOn w:val="DefaultParagraphFont"/>
    <w:link w:val="Heading8"/>
    <w:semiHidden/>
    <w:rsid w:val="00201053"/>
    <w:rPr>
      <w:rFonts w:asciiTheme="majorHAnsi" w:eastAsiaTheme="majorEastAsia" w:hAnsiTheme="majorHAnsi" w:cstheme="majorBidi"/>
      <w:kern w:val="2"/>
      <w:sz w:val="36"/>
      <w:szCs w:val="36"/>
    </w:rPr>
  </w:style>
  <w:style w:type="table" w:styleId="LightList">
    <w:name w:val="Light List"/>
    <w:basedOn w:val="TableNormal"/>
    <w:uiPriority w:val="61"/>
    <w:rsid w:val="00CC56F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TableGrid1">
    <w:name w:val="Table Grid1"/>
    <w:basedOn w:val="TableNormal"/>
    <w:next w:val="TableGrid"/>
    <w:uiPriority w:val="39"/>
    <w:rsid w:val="00756CE7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56CE7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Professional">
    <w:name w:val="Table Professional"/>
    <w:basedOn w:val="TableNormal"/>
    <w:rsid w:val="0081243B"/>
    <w:pPr>
      <w:widowControl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Grid3">
    <w:name w:val="Table Grid3"/>
    <w:basedOn w:val="TableNormal"/>
    <w:next w:val="TableGrid"/>
    <w:uiPriority w:val="39"/>
    <w:rsid w:val="00EA68E0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21087B"/>
    <w:pPr>
      <w:widowControl/>
      <w:spacing w:before="100" w:beforeAutospacing="1" w:after="100" w:afterAutospacing="1"/>
    </w:pPr>
    <w:rPr>
      <w:rFonts w:ascii="Times New Roman" w:eastAsia="Times New Roman" w:hAnsi="Times New Roman"/>
      <w:kern w:val="0"/>
      <w:sz w:val="24"/>
      <w:szCs w:val="24"/>
      <w:lang w:val="en-HK" w:eastAsia="zh-CN"/>
    </w:rPr>
  </w:style>
  <w:style w:type="character" w:customStyle="1" w:styleId="spellingerror">
    <w:name w:val="spellingerror"/>
    <w:basedOn w:val="DefaultParagraphFont"/>
    <w:rsid w:val="0021087B"/>
  </w:style>
  <w:style w:type="character" w:customStyle="1" w:styleId="normaltextrun">
    <w:name w:val="normaltextrun"/>
    <w:basedOn w:val="DefaultParagraphFont"/>
    <w:rsid w:val="0021087B"/>
  </w:style>
  <w:style w:type="character" w:customStyle="1" w:styleId="eop">
    <w:name w:val="eop"/>
    <w:basedOn w:val="DefaultParagraphFont"/>
    <w:rsid w:val="0021087B"/>
  </w:style>
  <w:style w:type="character" w:styleId="PlaceholderText">
    <w:name w:val="Placeholder Text"/>
    <w:basedOn w:val="DefaultParagraphFont"/>
    <w:uiPriority w:val="99"/>
    <w:semiHidden/>
    <w:rsid w:val="005A3FD0"/>
    <w:rPr>
      <w:color w:val="808080"/>
    </w:rPr>
  </w:style>
  <w:style w:type="numbering" w:customStyle="1" w:styleId="1">
    <w:name w:val="目前的清單1"/>
    <w:uiPriority w:val="99"/>
    <w:rsid w:val="001F1843"/>
    <w:pPr>
      <w:numPr>
        <w:numId w:val="42"/>
      </w:numPr>
    </w:pPr>
  </w:style>
  <w:style w:type="character" w:customStyle="1" w:styleId="question-query-blank">
    <w:name w:val="question-query-blank"/>
    <w:basedOn w:val="DefaultParagraphFont"/>
    <w:rsid w:val="004319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6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907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7027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543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625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2056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7092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6709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588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664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729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49435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96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89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451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7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9905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4977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2327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2977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8069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0943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9520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501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8240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1368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105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34834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687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88096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3208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07443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1957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339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457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128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86513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7347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33307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3358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8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5399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4265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3378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8283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6150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12837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9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74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9344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5923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76694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466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02854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343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6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82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4261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424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1723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3881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53273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81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0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2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951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959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8544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0025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4631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0162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9410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9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882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4933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026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47832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249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06828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04156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224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8675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1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957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062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072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34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06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0203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7088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8158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1956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646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1270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1858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0753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5790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9599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5000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6296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0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1201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577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7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6012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48782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34101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1707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4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8717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326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99138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2087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1255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7065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0568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12638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593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6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449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79243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224261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64314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13001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1611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0568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6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9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46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5423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83308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5068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93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1101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33048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3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4229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775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127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087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34680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591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676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15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180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2555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8005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360812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944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813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60136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41161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8211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87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1862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146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4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8653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438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7579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1115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43168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32294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2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058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06974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3390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3535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0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7894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903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5017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60124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96370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1403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3973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0539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74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08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99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5444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894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115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1118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1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829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025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0111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1756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3768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65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1648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82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794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22151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533806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5494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08776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57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19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9195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180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8973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7366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898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03518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03555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608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7012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87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134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9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4691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4853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705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682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9628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2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4206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3385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50998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3107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3497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65878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6463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1968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4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02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760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2282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5422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59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7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591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0941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4915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719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6876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25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327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384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8634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93297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463637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716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80661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5638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37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9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0635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53441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5668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5591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763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7865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150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3862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74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1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152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89139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19204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22493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429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8993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4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091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168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03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44455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0167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5012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8283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5569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7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42607">
          <w:marLeft w:val="131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49572">
          <w:marLeft w:val="131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81233">
          <w:marLeft w:val="131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95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693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493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5721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870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2074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150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223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012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4579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1919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1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6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25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5150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03449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664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272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0506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4139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7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937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864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5170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4940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9348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5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5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1178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8057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4844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3740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5350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4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251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35749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9439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8752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8409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232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7983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483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7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4938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9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7210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8677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40988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26522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51461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86719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77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704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8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42473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8456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1215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49059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70835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1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86821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10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841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645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71004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7042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55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3017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83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1041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862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25777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68984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9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825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912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6026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68763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2910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6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765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293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0599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553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9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67585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3936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479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6079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421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2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5533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1637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7912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7292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51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2302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8540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4197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568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5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3084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13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788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9642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15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693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7949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104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8050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1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309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2216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8021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1270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8619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8193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9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9692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1924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77158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5753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579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028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471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1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039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890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0569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195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0773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6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7338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4799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533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9660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21875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33867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69614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42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7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688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262875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55344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81907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98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62229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9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5859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42691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5712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4303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39972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49067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7465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874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2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719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0995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6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11245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1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5779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186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1049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1666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221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8555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1725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587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3618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6101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1309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23378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22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8496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5361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0526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312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2901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6863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5395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43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3962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176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17968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3722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663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89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14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248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5379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9648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1491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7995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503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62758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3893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9365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62126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6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5628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7895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5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96445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675139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40229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1701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7000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81682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8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3984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0666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04135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8904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8379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8610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37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753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5800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1489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9493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2306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2859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2030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7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8197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2851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6959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9815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43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015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60404">
          <w:marLeft w:val="216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63544">
          <w:marLeft w:val="216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072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642303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06568">
          <w:marLeft w:val="216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313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61778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503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2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09549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3164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870734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00450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2578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04232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4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30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32299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85983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6922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27711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33281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55204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47869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7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423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9690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4224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750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5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854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597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3085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5596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506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209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47283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1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822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2593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590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8774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6187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096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8790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0756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9503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78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125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6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108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2889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57271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44246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190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336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146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7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7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1310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5658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34366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7820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462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3948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7717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055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6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788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4092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43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3592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0274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1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3547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5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9099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9556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8452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8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56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8547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3782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8942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047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0783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4498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0560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743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3905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79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4617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35495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60569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53782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04849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10879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5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6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58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8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51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211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5117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97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76206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8545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7421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8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357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0214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9918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366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5317">
          <w:marLeft w:val="979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90202">
          <w:marLeft w:val="979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8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2921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4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1938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5127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7086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5928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3356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2590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616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36232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0433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329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924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35368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8085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0369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387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3925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944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66768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7130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187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68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1079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6392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345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1492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3891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6862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9771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5686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2097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2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990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8759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4743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6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6184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7059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3918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14662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5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9766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47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185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354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9941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7385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0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18846">
          <w:marLeft w:val="144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58444">
          <w:marLeft w:val="720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00645">
          <w:marLeft w:val="144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13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604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2527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294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9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8543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32562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4893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2039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9347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3549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7681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30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290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630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317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5345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875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6696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9831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1159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478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4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84253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56815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00421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8107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740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572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7495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213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6547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3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354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065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06620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356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17138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9773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451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0295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3325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40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0309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56491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3149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2298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537801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2384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0941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5760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9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24772">
          <w:marLeft w:val="82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54379">
          <w:marLeft w:val="82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313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3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1451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76413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22280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1548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17055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1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0459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7554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7574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2231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998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5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319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0053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44218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4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8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73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2375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404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6151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67179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9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7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7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3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2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80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1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9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3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229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2799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9553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6399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2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690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80114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7177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9921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4909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1309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3989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69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hchoi\AppData\Local\Chemistry%20Add-in%20for%20Word\Chemistry%20Gallery\Chem4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ontrolsStorage xmlns="urn:schemas-microsoft-com.VSTO2008Demos.ControlsStorage">
  <Controls>AAEAAAD/////AQAAAAAAAAAMAgAAAEVDaGVtNFdvcmQuQ29yZSwgVmVyc2lvbj0xLjAuMC4wLCBDdWx0dXJlPW5ldXRyYWwsIFB1YmxpY0tleVRva2VuPW51bGwHAQAAAAABAAAAAAAAAAQgQ2hlbTRXb3JkLkNvcmUuQ29udHJvbFByb3BlcnRpZXMCAAAACw==</Controls>
</ControlsStorage>
</file>

<file path=customXml/itemProps1.xml><?xml version="1.0" encoding="utf-8"?>
<ds:datastoreItem xmlns:ds="http://schemas.openxmlformats.org/officeDocument/2006/customXml" ds:itemID="{EFECBCE5-26BD-453D-BA12-03353115FF4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7D23FB7-10A5-4357-94ED-34B7D9350D97}">
  <ds:schemaRefs>
    <ds:schemaRef ds:uri="urn:schemas-microsoft-com.VSTO2008Demos.ControlsStorag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C:\Users\lhchoi\AppData\Local\Chemistry Add-in for Word\Chemistry Gallery\Chem4Word.dotx</Template>
  <TotalTime>8</TotalTime>
  <Pages>8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Munsang College</vt:lpstr>
    </vt:vector>
  </TitlesOfParts>
  <Company>Home</Company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Munsang College</dc:title>
  <dc:subject/>
  <dc:creator>Jeff Lo</dc:creator>
  <cp:keywords/>
  <dc:description/>
  <cp:lastModifiedBy>YIP HON MAN HARDY</cp:lastModifiedBy>
  <cp:revision>4</cp:revision>
  <cp:lastPrinted>2024-02-22T00:58:00Z</cp:lastPrinted>
  <dcterms:created xsi:type="dcterms:W3CDTF">2026-09-10T07:23:00Z</dcterms:created>
  <dcterms:modified xsi:type="dcterms:W3CDTF">2026-09-10T07:43:00Z</dcterms:modified>
</cp:coreProperties>
</file>