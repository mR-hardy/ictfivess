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6AF22" w14:textId="193FF701" w:rsidR="0084054B" w:rsidRPr="00BF22CF" w:rsidRDefault="00127070" w:rsidP="000E1D7E">
      <w:pPr>
        <w:spacing w:line="360" w:lineRule="auto"/>
        <w:rPr>
          <w:rFonts w:ascii="Times New Roman" w:eastAsiaTheme="minorEastAsia" w:hAnsi="Times New Roman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 w:rsidR="00B4246C">
        <w:rPr>
          <w:rFonts w:ascii="Times New Roman" w:eastAsiaTheme="minorEastAsia" w:hAnsi="Times New Roman" w:hint="eastAsia"/>
          <w:b/>
          <w:sz w:val="24"/>
          <w:szCs w:val="24"/>
        </w:rPr>
        <w:t>Programming Part 0</w:t>
      </w:r>
      <w:r w:rsidR="00F45EA1">
        <w:rPr>
          <w:rFonts w:ascii="Times New Roman" w:eastAsiaTheme="minorEastAsia" w:hAnsi="Times New Roman"/>
          <w:b/>
          <w:sz w:val="24"/>
          <w:szCs w:val="24"/>
        </w:rPr>
        <w:t>2</w:t>
      </w:r>
      <w:r w:rsidR="00B4246C">
        <w:rPr>
          <w:rFonts w:ascii="Times New Roman" w:eastAsiaTheme="minorEastAsia" w:hAnsi="Times New Roman" w:hint="eastAsia"/>
          <w:b/>
          <w:sz w:val="24"/>
          <w:szCs w:val="24"/>
        </w:rPr>
        <w:t xml:space="preserve"> (1</w:t>
      </w:r>
      <w:r w:rsidR="00F45EA1">
        <w:rPr>
          <w:rFonts w:ascii="Times New Roman" w:eastAsiaTheme="minorEastAsia" w:hAnsi="Times New Roman"/>
          <w:b/>
          <w:sz w:val="24"/>
          <w:szCs w:val="24"/>
        </w:rPr>
        <w:t>9</w:t>
      </w:r>
      <w:r w:rsidR="00B4246C"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 w:rsidR="00F45EA1">
        <w:rPr>
          <w:rFonts w:ascii="Times New Roman" w:eastAsiaTheme="minorEastAsia" w:hAnsi="Times New Roman"/>
          <w:b/>
          <w:sz w:val="24"/>
          <w:szCs w:val="24"/>
        </w:rPr>
        <w:t>23</w:t>
      </w:r>
      <w:r w:rsidR="00B4246C">
        <w:rPr>
          <w:rFonts w:ascii="Times New Roman" w:eastAsiaTheme="minorEastAsia" w:hAnsi="Times New Roman" w:hint="eastAsia"/>
          <w:b/>
          <w:sz w:val="24"/>
          <w:szCs w:val="24"/>
        </w:rPr>
        <w:t>)</w:t>
      </w:r>
    </w:p>
    <w:p w14:paraId="2A6CB50D" w14:textId="333782BE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</w:t>
      </w:r>
      <w:proofErr w:type="gramStart"/>
      <w:r w:rsidRPr="001E17A2">
        <w:rPr>
          <w:rFonts w:ascii="Times New Roman" w:eastAsiaTheme="minorEastAsia" w:hAnsi="Times New Roman"/>
        </w:rPr>
        <w:t xml:space="preserve">(  </w:t>
      </w:r>
      <w:proofErr w:type="gramEnd"/>
      <w:r w:rsidRPr="001E17A2">
        <w:rPr>
          <w:rFonts w:ascii="Times New Roman" w:eastAsiaTheme="minorEastAsia" w:hAnsi="Times New Roman"/>
        </w:rPr>
        <w:t xml:space="preserve">    </w:t>
      </w:r>
      <w:proofErr w:type="gramStart"/>
      <w:r w:rsidRPr="001E17A2">
        <w:rPr>
          <w:rFonts w:ascii="Times New Roman" w:eastAsiaTheme="minorEastAsia" w:hAnsi="Times New Roman"/>
        </w:rPr>
        <w:t xml:space="preserve">  )</w:t>
      </w:r>
      <w:proofErr w:type="gramEnd"/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26E98B28" w14:textId="13CE6D60" w:rsidR="00064F0F" w:rsidRDefault="00064F0F" w:rsidP="00064F0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A708B9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9</w:t>
      </w:r>
    </w:p>
    <w:p w14:paraId="1D3E46A9" w14:textId="1C368305" w:rsidR="00A708B9" w:rsidRPr="001E17A2" w:rsidRDefault="009E334E" w:rsidP="00064F0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4B465474" wp14:editId="4D489DDA">
            <wp:simplePos x="0" y="0"/>
            <wp:positionH relativeFrom="column">
              <wp:posOffset>3810</wp:posOffset>
            </wp:positionH>
            <wp:positionV relativeFrom="paragraph">
              <wp:posOffset>82549</wp:posOffset>
            </wp:positionV>
            <wp:extent cx="6121400" cy="7496693"/>
            <wp:effectExtent l="0" t="0" r="0" b="0"/>
            <wp:wrapNone/>
            <wp:docPr id="106767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72965" name="Picture 10676729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8209" cy="750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41FB30" w14:textId="78D8475C" w:rsidR="00A061A3" w:rsidRDefault="00A061A3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2D19B79" w14:textId="65890DA5" w:rsidR="009E334E" w:rsidRDefault="009E334E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3B020025" wp14:editId="3E078EF3">
            <wp:simplePos x="0" y="0"/>
            <wp:positionH relativeFrom="column">
              <wp:posOffset>3810</wp:posOffset>
            </wp:positionH>
            <wp:positionV relativeFrom="paragraph">
              <wp:posOffset>31750</wp:posOffset>
            </wp:positionV>
            <wp:extent cx="5884798" cy="8864600"/>
            <wp:effectExtent l="0" t="0" r="0" b="0"/>
            <wp:wrapNone/>
            <wp:docPr id="1088102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02255" name="Picture 10881022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1312" cy="8874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1AC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lastRenderedPageBreak/>
        <w:br w:type="page"/>
      </w:r>
      <w:r w:rsidR="004742DC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0288" behindDoc="0" locked="0" layoutInCell="1" allowOverlap="1" wp14:anchorId="55DD53D3" wp14:editId="6D1B7B5D">
            <wp:simplePos x="0" y="0"/>
            <wp:positionH relativeFrom="column">
              <wp:posOffset>3810</wp:posOffset>
            </wp:positionH>
            <wp:positionV relativeFrom="paragraph">
              <wp:posOffset>108585</wp:posOffset>
            </wp:positionV>
            <wp:extent cx="5994400" cy="2933700"/>
            <wp:effectExtent l="0" t="0" r="0" b="0"/>
            <wp:wrapNone/>
            <wp:docPr id="735274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74760" name="Picture 7352747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8AB0A9" w14:textId="77777777" w:rsidR="004742DC" w:rsidRDefault="004742DC" w:rsidP="004742DC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20</w:t>
      </w:r>
    </w:p>
    <w:p w14:paraId="1D8BF935" w14:textId="44616CA6" w:rsidR="0017255A" w:rsidRDefault="0017255A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56795F5C" wp14:editId="35D86E3C">
            <wp:extent cx="5994400" cy="8287560"/>
            <wp:effectExtent l="0" t="0" r="0" b="5715"/>
            <wp:docPr id="34305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52160" name="Picture 3430521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0113" cy="829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FD09" w14:textId="64D968EB" w:rsidR="0017255A" w:rsidRDefault="0017255A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2336" behindDoc="0" locked="0" layoutInCell="1" allowOverlap="1" wp14:anchorId="5ACC879F" wp14:editId="0F290780">
            <wp:simplePos x="0" y="0"/>
            <wp:positionH relativeFrom="column">
              <wp:posOffset>-25400</wp:posOffset>
            </wp:positionH>
            <wp:positionV relativeFrom="paragraph">
              <wp:posOffset>-51435</wp:posOffset>
            </wp:positionV>
            <wp:extent cx="6120130" cy="8461375"/>
            <wp:effectExtent l="0" t="0" r="1270" b="0"/>
            <wp:wrapNone/>
            <wp:docPr id="158639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698" name="Picture 15863969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6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518A5EBD" w14:textId="0102673B" w:rsidR="0017255A" w:rsidRDefault="0017255A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lastRenderedPageBreak/>
        <w:br w:type="page"/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3360" behindDoc="0" locked="0" layoutInCell="1" allowOverlap="1" wp14:anchorId="543F0618" wp14:editId="5BE9BFEC">
            <wp:simplePos x="0" y="0"/>
            <wp:positionH relativeFrom="column">
              <wp:posOffset>3810</wp:posOffset>
            </wp:positionH>
            <wp:positionV relativeFrom="paragraph">
              <wp:posOffset>83185</wp:posOffset>
            </wp:positionV>
            <wp:extent cx="6120130" cy="8461375"/>
            <wp:effectExtent l="0" t="0" r="1270" b="0"/>
            <wp:wrapNone/>
            <wp:docPr id="254247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47461" name="Picture 2542474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6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2025C2" w14:textId="6F75576E" w:rsidR="00434D1A" w:rsidRDefault="0017255A" w:rsidP="00434D1A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4384" behindDoc="0" locked="0" layoutInCell="1" allowOverlap="1" wp14:anchorId="7F80DD48" wp14:editId="42EF45A9">
            <wp:simplePos x="0" y="0"/>
            <wp:positionH relativeFrom="column">
              <wp:posOffset>3810</wp:posOffset>
            </wp:positionH>
            <wp:positionV relativeFrom="paragraph">
              <wp:posOffset>6350</wp:posOffset>
            </wp:positionV>
            <wp:extent cx="6120130" cy="7261225"/>
            <wp:effectExtent l="0" t="0" r="1270" b="3175"/>
            <wp:wrapNone/>
            <wp:docPr id="1559434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34245" name="Picture 155943424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6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  <w:r w:rsidR="004308E8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2BA1EA6D" wp14:editId="1546136C">
            <wp:simplePos x="0" y="0"/>
            <wp:positionH relativeFrom="column">
              <wp:posOffset>181610</wp:posOffset>
            </wp:positionH>
            <wp:positionV relativeFrom="paragraph">
              <wp:posOffset>438150</wp:posOffset>
            </wp:positionV>
            <wp:extent cx="5930900" cy="8402320"/>
            <wp:effectExtent l="0" t="0" r="0" b="5080"/>
            <wp:wrapNone/>
            <wp:docPr id="49269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9540" name="Picture 492695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123" cy="841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D1A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434D1A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434D1A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21</w:t>
      </w:r>
    </w:p>
    <w:p w14:paraId="4DDD8C1D" w14:textId="5152C5A6" w:rsidR="00434D1A" w:rsidRDefault="00434D1A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A772771" w14:textId="2301CB38" w:rsidR="004308E8" w:rsidRDefault="004308E8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23596255" wp14:editId="33390E5A">
            <wp:extent cx="5824658" cy="8724900"/>
            <wp:effectExtent l="0" t="0" r="5080" b="0"/>
            <wp:docPr id="1432776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76328" name="Picture 14327763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3595" cy="87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E8BB" w14:textId="260FEDE8" w:rsidR="004308E8" w:rsidRDefault="004308E8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6432" behindDoc="0" locked="0" layoutInCell="1" allowOverlap="1" wp14:anchorId="05AFAC75" wp14:editId="37350F82">
            <wp:simplePos x="0" y="0"/>
            <wp:positionH relativeFrom="column">
              <wp:posOffset>92710</wp:posOffset>
            </wp:positionH>
            <wp:positionV relativeFrom="paragraph">
              <wp:posOffset>-44450</wp:posOffset>
            </wp:positionV>
            <wp:extent cx="6179202" cy="7327900"/>
            <wp:effectExtent l="0" t="0" r="5715" b="0"/>
            <wp:wrapNone/>
            <wp:docPr id="8965315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31503" name="Picture 89653150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0724" cy="732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242E65BD" w14:textId="489C7B14" w:rsidR="007411AC" w:rsidRDefault="00BE1E55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362A8D47" wp14:editId="580A5633">
            <wp:extent cx="6120130" cy="2235200"/>
            <wp:effectExtent l="0" t="0" r="1270" b="0"/>
            <wp:docPr id="15247119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11944" name="Picture 152471194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0D8A" w14:textId="6844424D" w:rsidR="00BE1E55" w:rsidRDefault="00BE1E55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1DB0678E" wp14:editId="52BCF37B">
            <wp:extent cx="6120130" cy="3478530"/>
            <wp:effectExtent l="0" t="0" r="1270" b="1270"/>
            <wp:docPr id="2024317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17717" name="Picture 20243177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A582" w14:textId="7A97495C" w:rsidR="00BE1E55" w:rsidRDefault="00BE1E55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643D64FE" w14:textId="08499984" w:rsidR="00951EED" w:rsidRDefault="00403028" w:rsidP="00951EED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7456" behindDoc="0" locked="0" layoutInCell="1" allowOverlap="1" wp14:anchorId="7DD536D7" wp14:editId="4C92D006">
            <wp:simplePos x="0" y="0"/>
            <wp:positionH relativeFrom="column">
              <wp:posOffset>-110836</wp:posOffset>
            </wp:positionH>
            <wp:positionV relativeFrom="paragraph">
              <wp:posOffset>482645</wp:posOffset>
            </wp:positionV>
            <wp:extent cx="6352201" cy="5915891"/>
            <wp:effectExtent l="0" t="0" r="0" b="2540"/>
            <wp:wrapNone/>
            <wp:docPr id="104166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60558" name="Picture 104166055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2201" cy="5915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1EED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951EED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951EED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22</w:t>
      </w:r>
    </w:p>
    <w:p w14:paraId="0EFA6FB1" w14:textId="28ACCD38" w:rsidR="00624321" w:rsidRDefault="001861F3" w:rsidP="00403028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4AFB74D2" w14:textId="2678029A" w:rsidR="00403028" w:rsidRDefault="004F09DB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8480" behindDoc="0" locked="0" layoutInCell="1" allowOverlap="1" wp14:anchorId="3165BE77" wp14:editId="3B9194C9">
            <wp:simplePos x="0" y="0"/>
            <wp:positionH relativeFrom="column">
              <wp:posOffset>41910</wp:posOffset>
            </wp:positionH>
            <wp:positionV relativeFrom="paragraph">
              <wp:posOffset>-43295</wp:posOffset>
            </wp:positionV>
            <wp:extent cx="6116760" cy="8894618"/>
            <wp:effectExtent l="0" t="0" r="5080" b="0"/>
            <wp:wrapNone/>
            <wp:docPr id="690245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45685" name="Picture 69024568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9952" cy="8913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3028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045F2A4A" w14:textId="7E342C08" w:rsidR="004F09DB" w:rsidRDefault="002E24C1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9504" behindDoc="0" locked="0" layoutInCell="1" allowOverlap="1" wp14:anchorId="4B607C0E" wp14:editId="510A034C">
            <wp:simplePos x="0" y="0"/>
            <wp:positionH relativeFrom="column">
              <wp:posOffset>138199</wp:posOffset>
            </wp:positionH>
            <wp:positionV relativeFrom="paragraph">
              <wp:posOffset>230</wp:posOffset>
            </wp:positionV>
            <wp:extent cx="5676900" cy="8013700"/>
            <wp:effectExtent l="0" t="0" r="0" b="0"/>
            <wp:wrapTopAndBottom/>
            <wp:docPr id="1056359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59660" name="Picture 105635966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01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09DB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4F60B2BB" w14:textId="232E4339" w:rsidR="00D27C16" w:rsidRDefault="002E24C1" w:rsidP="00951EED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71552" behindDoc="0" locked="0" layoutInCell="1" allowOverlap="1" wp14:anchorId="762E11A9" wp14:editId="6E69FF99">
            <wp:simplePos x="0" y="0"/>
            <wp:positionH relativeFrom="column">
              <wp:posOffset>50800</wp:posOffset>
            </wp:positionH>
            <wp:positionV relativeFrom="paragraph">
              <wp:posOffset>2085571</wp:posOffset>
            </wp:positionV>
            <wp:extent cx="6120130" cy="2875915"/>
            <wp:effectExtent l="0" t="0" r="1270" b="0"/>
            <wp:wrapNone/>
            <wp:docPr id="298566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66637" name="Picture 29856663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0528" behindDoc="0" locked="0" layoutInCell="1" allowOverlap="1" wp14:anchorId="7472C3F1" wp14:editId="0B0FC795">
            <wp:simplePos x="0" y="0"/>
            <wp:positionH relativeFrom="column">
              <wp:posOffset>-10911</wp:posOffset>
            </wp:positionH>
            <wp:positionV relativeFrom="paragraph">
              <wp:posOffset>519</wp:posOffset>
            </wp:positionV>
            <wp:extent cx="6120130" cy="1771015"/>
            <wp:effectExtent l="0" t="0" r="1270" b="0"/>
            <wp:wrapTopAndBottom/>
            <wp:docPr id="2078342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42990" name="Picture 207834299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3528E" w14:textId="6ED958BD" w:rsidR="00D27C16" w:rsidRDefault="00D27C1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2B23FC1E" w14:textId="5E4A2C6A" w:rsidR="00624321" w:rsidRDefault="00DC4742" w:rsidP="002E24C1">
      <w:pPr>
        <w:widowControl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73600" behindDoc="0" locked="0" layoutInCell="1" allowOverlap="1" wp14:anchorId="4C104163" wp14:editId="2147991B">
            <wp:simplePos x="0" y="0"/>
            <wp:positionH relativeFrom="column">
              <wp:posOffset>-3118</wp:posOffset>
            </wp:positionH>
            <wp:positionV relativeFrom="paragraph">
              <wp:posOffset>455468</wp:posOffset>
            </wp:positionV>
            <wp:extent cx="6182591" cy="8270702"/>
            <wp:effectExtent l="0" t="0" r="2540" b="0"/>
            <wp:wrapNone/>
            <wp:docPr id="7018630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63070" name="Picture 70186307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5369" cy="8301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321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624321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624321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</w:t>
      </w:r>
      <w:r w:rsidR="00624321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3</w:t>
      </w:r>
    </w:p>
    <w:p w14:paraId="18E64629" w14:textId="52C95BA0" w:rsidR="00DC4742" w:rsidRDefault="00DC4742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11CCF985" w14:textId="2828E3F1" w:rsidR="00BE1E55" w:rsidRDefault="002E24C1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43BD4A6D" wp14:editId="6CA581DE">
            <wp:extent cx="5715000" cy="6108700"/>
            <wp:effectExtent l="0" t="0" r="0" b="0"/>
            <wp:docPr id="423016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16832" name="Picture 4230168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D939" w14:textId="5D07247D" w:rsidR="002E24C1" w:rsidRDefault="002E24C1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60FC5DE" w14:textId="01841432" w:rsidR="002E24C1" w:rsidRDefault="0061567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430768FA" wp14:editId="48277180">
            <wp:extent cx="6120130" cy="3848735"/>
            <wp:effectExtent l="0" t="0" r="1270" b="0"/>
            <wp:docPr id="1488605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0532" name="Picture 1488605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4C1" w:rsidSect="002E1CA1">
      <w:headerReference w:type="default" r:id="rId29"/>
      <w:footerReference w:type="default" r:id="rId30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7FA8E3" w14:textId="77777777" w:rsidR="002F6B75" w:rsidRDefault="002F6B75">
      <w:r>
        <w:separator/>
      </w:r>
    </w:p>
  </w:endnote>
  <w:endnote w:type="continuationSeparator" w:id="0">
    <w:p w14:paraId="3DD407CA" w14:textId="77777777" w:rsidR="002F6B75" w:rsidRDefault="002F6B75">
      <w:r>
        <w:continuationSeparator/>
      </w:r>
    </w:p>
  </w:endnote>
  <w:endnote w:type="continuationNotice" w:id="1">
    <w:p w14:paraId="2B941A2F" w14:textId="77777777" w:rsidR="002F6B75" w:rsidRDefault="002F6B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49A09" w14:textId="0735A731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B14456" w14:textId="77777777" w:rsidR="002F6B75" w:rsidRDefault="002F6B75">
      <w:r>
        <w:separator/>
      </w:r>
    </w:p>
  </w:footnote>
  <w:footnote w:type="continuationSeparator" w:id="0">
    <w:p w14:paraId="407288F5" w14:textId="77777777" w:rsidR="002F6B75" w:rsidRDefault="002F6B75">
      <w:r>
        <w:continuationSeparator/>
      </w:r>
    </w:p>
  </w:footnote>
  <w:footnote w:type="continuationNotice" w:id="1">
    <w:p w14:paraId="770E91B5" w14:textId="77777777" w:rsidR="002F6B75" w:rsidRDefault="002F6B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173E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04BF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4A7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36E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55A"/>
    <w:rsid w:val="00172AC5"/>
    <w:rsid w:val="00175681"/>
    <w:rsid w:val="001758D1"/>
    <w:rsid w:val="00175E6E"/>
    <w:rsid w:val="00176CEB"/>
    <w:rsid w:val="0017722B"/>
    <w:rsid w:val="0018138F"/>
    <w:rsid w:val="0018202A"/>
    <w:rsid w:val="0018450B"/>
    <w:rsid w:val="00185FF0"/>
    <w:rsid w:val="001861F3"/>
    <w:rsid w:val="00187312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2610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4764D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4C1"/>
    <w:rsid w:val="002E2F02"/>
    <w:rsid w:val="002E3D88"/>
    <w:rsid w:val="002E65FA"/>
    <w:rsid w:val="002E6662"/>
    <w:rsid w:val="002E6F9F"/>
    <w:rsid w:val="002E7973"/>
    <w:rsid w:val="002F12F1"/>
    <w:rsid w:val="002F27B7"/>
    <w:rsid w:val="002F3193"/>
    <w:rsid w:val="002F42E2"/>
    <w:rsid w:val="002F4568"/>
    <w:rsid w:val="002F69A3"/>
    <w:rsid w:val="002F6B75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0FC"/>
    <w:rsid w:val="00303BB4"/>
    <w:rsid w:val="00304B27"/>
    <w:rsid w:val="00307301"/>
    <w:rsid w:val="00307548"/>
    <w:rsid w:val="0031125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3311"/>
    <w:rsid w:val="003F3EC7"/>
    <w:rsid w:val="003F44F3"/>
    <w:rsid w:val="003F7AAD"/>
    <w:rsid w:val="00401852"/>
    <w:rsid w:val="004025CD"/>
    <w:rsid w:val="00403028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08E8"/>
    <w:rsid w:val="0043114D"/>
    <w:rsid w:val="00431967"/>
    <w:rsid w:val="00431DE4"/>
    <w:rsid w:val="00432368"/>
    <w:rsid w:val="00434300"/>
    <w:rsid w:val="00434D1A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4FA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42DC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3EFE"/>
    <w:rsid w:val="004E50FF"/>
    <w:rsid w:val="004E51F1"/>
    <w:rsid w:val="004E7665"/>
    <w:rsid w:val="004F09DB"/>
    <w:rsid w:val="004F0CB4"/>
    <w:rsid w:val="004F2CCF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86606"/>
    <w:rsid w:val="00591352"/>
    <w:rsid w:val="00591A1A"/>
    <w:rsid w:val="00595B77"/>
    <w:rsid w:val="00595EFF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D6956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567D"/>
    <w:rsid w:val="0061661B"/>
    <w:rsid w:val="00621B71"/>
    <w:rsid w:val="00623EDA"/>
    <w:rsid w:val="00624321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36AD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38F5"/>
    <w:rsid w:val="007345F0"/>
    <w:rsid w:val="00734683"/>
    <w:rsid w:val="00734F4D"/>
    <w:rsid w:val="00734FE7"/>
    <w:rsid w:val="00735402"/>
    <w:rsid w:val="00735758"/>
    <w:rsid w:val="00735E5D"/>
    <w:rsid w:val="007367E2"/>
    <w:rsid w:val="00736806"/>
    <w:rsid w:val="00736A70"/>
    <w:rsid w:val="00740284"/>
    <w:rsid w:val="007411AC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532B"/>
    <w:rsid w:val="00776FBA"/>
    <w:rsid w:val="007807AB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F0145"/>
    <w:rsid w:val="007F0E0A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30A1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4378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1EED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83E49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642"/>
    <w:rsid w:val="009D7F5D"/>
    <w:rsid w:val="009E334E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1FCF"/>
    <w:rsid w:val="00A0211F"/>
    <w:rsid w:val="00A04FB0"/>
    <w:rsid w:val="00A05E7B"/>
    <w:rsid w:val="00A061A3"/>
    <w:rsid w:val="00A07D8F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08B9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246C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81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E55"/>
    <w:rsid w:val="00BE1F8E"/>
    <w:rsid w:val="00BE74ED"/>
    <w:rsid w:val="00BE7A52"/>
    <w:rsid w:val="00BE7DF1"/>
    <w:rsid w:val="00BF1805"/>
    <w:rsid w:val="00BF1B40"/>
    <w:rsid w:val="00BF22CF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1E90"/>
    <w:rsid w:val="00C73CCC"/>
    <w:rsid w:val="00C7503E"/>
    <w:rsid w:val="00C77233"/>
    <w:rsid w:val="00C7734F"/>
    <w:rsid w:val="00C800EC"/>
    <w:rsid w:val="00C83348"/>
    <w:rsid w:val="00C87B7D"/>
    <w:rsid w:val="00C87F3E"/>
    <w:rsid w:val="00C906E7"/>
    <w:rsid w:val="00C91BEA"/>
    <w:rsid w:val="00C931A1"/>
    <w:rsid w:val="00C936CA"/>
    <w:rsid w:val="00C937BE"/>
    <w:rsid w:val="00C94185"/>
    <w:rsid w:val="00C95A49"/>
    <w:rsid w:val="00CA1300"/>
    <w:rsid w:val="00CA1CCB"/>
    <w:rsid w:val="00CA3C73"/>
    <w:rsid w:val="00CA41D9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8AC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061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27C16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57E47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B7C89"/>
    <w:rsid w:val="00DC138B"/>
    <w:rsid w:val="00DC22C9"/>
    <w:rsid w:val="00DC4742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208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797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3A19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6D5D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E72E8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5EA1"/>
    <w:rsid w:val="00F46E53"/>
    <w:rsid w:val="00F47896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F6C7F8AE-72B9-A748-A932-084C6614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29</TotalTime>
  <Pages>18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15</cp:revision>
  <cp:lastPrinted>2024-02-22T00:58:00Z</cp:lastPrinted>
  <dcterms:created xsi:type="dcterms:W3CDTF">2026-10-13T13:52:00Z</dcterms:created>
  <dcterms:modified xsi:type="dcterms:W3CDTF">2026-10-15T10:14:00Z</dcterms:modified>
</cp:coreProperties>
</file>