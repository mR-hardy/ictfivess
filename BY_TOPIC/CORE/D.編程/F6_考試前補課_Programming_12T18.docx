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6AF22" w14:textId="268D70C9" w:rsidR="0084054B" w:rsidRPr="00BF22CF" w:rsidRDefault="00127070" w:rsidP="000E1D7E">
      <w:pPr>
        <w:spacing w:line="360" w:lineRule="auto"/>
        <w:rPr>
          <w:rFonts w:ascii="Times New Roman" w:eastAsiaTheme="minorEastAsia" w:hAnsi="Times New Roman"/>
          <w:i/>
          <w:iCs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 w:rsidR="00B4246C">
        <w:rPr>
          <w:rFonts w:ascii="Times New Roman" w:eastAsiaTheme="minorEastAsia" w:hAnsi="Times New Roman" w:hint="eastAsia"/>
          <w:b/>
          <w:sz w:val="24"/>
          <w:szCs w:val="24"/>
        </w:rPr>
        <w:t>Programming Part 01 (1</w:t>
      </w:r>
      <w:r w:rsidR="004454FA">
        <w:rPr>
          <w:rFonts w:ascii="Times New Roman" w:eastAsiaTheme="minorEastAsia" w:hAnsi="Times New Roman" w:hint="eastAsia"/>
          <w:b/>
          <w:sz w:val="24"/>
          <w:szCs w:val="24"/>
        </w:rPr>
        <w:t>2</w:t>
      </w:r>
      <w:r w:rsidR="00B4246C"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 w:rsidR="004454FA">
        <w:rPr>
          <w:rFonts w:ascii="Times New Roman" w:eastAsiaTheme="minorEastAsia" w:hAnsi="Times New Roman" w:hint="eastAsia"/>
          <w:b/>
          <w:sz w:val="24"/>
          <w:szCs w:val="24"/>
        </w:rPr>
        <w:t>18</w:t>
      </w:r>
      <w:r w:rsidR="00B4246C">
        <w:rPr>
          <w:rFonts w:ascii="Times New Roman" w:eastAsiaTheme="minorEastAsia" w:hAnsi="Times New Roman" w:hint="eastAsia"/>
          <w:b/>
          <w:sz w:val="24"/>
          <w:szCs w:val="24"/>
        </w:rPr>
        <w:t>)</w:t>
      </w:r>
    </w:p>
    <w:p w14:paraId="2A6CB50D" w14:textId="333782BE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</w:t>
      </w:r>
      <w:proofErr w:type="gramStart"/>
      <w:r w:rsidRPr="001E17A2">
        <w:rPr>
          <w:rFonts w:ascii="Times New Roman" w:eastAsiaTheme="minorEastAsia" w:hAnsi="Times New Roman"/>
        </w:rPr>
        <w:t xml:space="preserve">(  </w:t>
      </w:r>
      <w:proofErr w:type="gramEnd"/>
      <w:r w:rsidRPr="001E17A2">
        <w:rPr>
          <w:rFonts w:ascii="Times New Roman" w:eastAsiaTheme="minorEastAsia" w:hAnsi="Times New Roman"/>
        </w:rPr>
        <w:t xml:space="preserve">    </w:t>
      </w:r>
      <w:proofErr w:type="gramStart"/>
      <w:r w:rsidRPr="001E17A2">
        <w:rPr>
          <w:rFonts w:ascii="Times New Roman" w:eastAsiaTheme="minorEastAsia" w:hAnsi="Times New Roman"/>
        </w:rPr>
        <w:t xml:space="preserve">  )</w:t>
      </w:r>
      <w:proofErr w:type="gramEnd"/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26E98B28" w14:textId="4E3F3F95" w:rsidR="00064F0F" w:rsidRPr="001E17A2" w:rsidRDefault="007411AC" w:rsidP="00064F0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u w:val="single"/>
        </w:rPr>
      </w:pPr>
      <w:r>
        <w:rPr>
          <w:rFonts w:ascii="Times New Roman" w:eastAsiaTheme="minorEastAsia" w:hAnsi="Times New Roman"/>
          <w:noProof/>
          <w:sz w:val="22"/>
          <w:szCs w:val="22"/>
        </w:rPr>
        <w:drawing>
          <wp:anchor distT="0" distB="0" distL="114300" distR="114300" simplePos="0" relativeHeight="251689984" behindDoc="0" locked="0" layoutInCell="1" allowOverlap="1" wp14:anchorId="69056033" wp14:editId="47E1EEC7">
            <wp:simplePos x="0" y="0"/>
            <wp:positionH relativeFrom="column">
              <wp:posOffset>142079</wp:posOffset>
            </wp:positionH>
            <wp:positionV relativeFrom="paragraph">
              <wp:posOffset>562484</wp:posOffset>
            </wp:positionV>
            <wp:extent cx="6120130" cy="6577965"/>
            <wp:effectExtent l="0" t="0" r="1270" b="635"/>
            <wp:wrapTopAndBottom/>
            <wp:docPr id="20979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29533" name="Picture 20979295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7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064F0F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</w:p>
    <w:p w14:paraId="7D41FB30" w14:textId="2D055CE6" w:rsidR="00A061A3" w:rsidRDefault="00A061A3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2D19B79" w14:textId="6B7717DC" w:rsidR="007411AC" w:rsidRDefault="00C931A1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93056" behindDoc="0" locked="0" layoutInCell="1" allowOverlap="1" wp14:anchorId="5C1D28CB" wp14:editId="111760DA">
            <wp:simplePos x="0" y="0"/>
            <wp:positionH relativeFrom="column">
              <wp:posOffset>2850515</wp:posOffset>
            </wp:positionH>
            <wp:positionV relativeFrom="paragraph">
              <wp:posOffset>7240872</wp:posOffset>
            </wp:positionV>
            <wp:extent cx="3467082" cy="1668430"/>
            <wp:effectExtent l="0" t="0" r="635" b="0"/>
            <wp:wrapNone/>
            <wp:docPr id="1274668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68174" name="Picture 12746681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67082" cy="166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5EFF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1008" behindDoc="0" locked="0" layoutInCell="1" allowOverlap="1" wp14:anchorId="09FFDDD4" wp14:editId="16461620">
            <wp:simplePos x="0" y="0"/>
            <wp:positionH relativeFrom="column">
              <wp:posOffset>635</wp:posOffset>
            </wp:positionH>
            <wp:positionV relativeFrom="paragraph">
              <wp:posOffset>74295</wp:posOffset>
            </wp:positionV>
            <wp:extent cx="6120130" cy="4606290"/>
            <wp:effectExtent l="0" t="0" r="1270" b="3810"/>
            <wp:wrapTopAndBottom/>
            <wp:docPr id="57929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9626" name="Picture 579296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1AC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F5647FB" w14:textId="70BDEAEC" w:rsidR="008A56E6" w:rsidRDefault="00127070" w:rsidP="00127070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3</w:t>
      </w:r>
    </w:p>
    <w:p w14:paraId="316933D3" w14:textId="2F9A3076" w:rsidR="00064F0F" w:rsidRDefault="00C931A1" w:rsidP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694080" behindDoc="0" locked="0" layoutInCell="1" allowOverlap="1" wp14:anchorId="16ACD790" wp14:editId="26690F97">
            <wp:simplePos x="0" y="0"/>
            <wp:positionH relativeFrom="column">
              <wp:posOffset>86026</wp:posOffset>
            </wp:positionH>
            <wp:positionV relativeFrom="paragraph">
              <wp:posOffset>19050</wp:posOffset>
            </wp:positionV>
            <wp:extent cx="5916432" cy="8325853"/>
            <wp:effectExtent l="0" t="0" r="1905" b="5715"/>
            <wp:wrapNone/>
            <wp:docPr id="82848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84379" name="Picture 82848437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7679" cy="834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8BBDE" w14:textId="60DD9496" w:rsidR="00A061A3" w:rsidRDefault="00127070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064F0F">
        <w:rPr>
          <w:rFonts w:ascii="Times New Roman" w:eastAsiaTheme="minorEastAsia" w:hAnsi="Times New Roman"/>
          <w:sz w:val="22"/>
          <w:szCs w:val="22"/>
        </w:rPr>
        <w:br w:type="page"/>
      </w:r>
    </w:p>
    <w:p w14:paraId="293A4895" w14:textId="6B6A03BA" w:rsidR="00C931A1" w:rsidRDefault="00C931A1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96128" behindDoc="0" locked="0" layoutInCell="1" allowOverlap="1" wp14:anchorId="6F8A2F8F" wp14:editId="71D59AD0">
            <wp:simplePos x="0" y="0"/>
            <wp:positionH relativeFrom="column">
              <wp:posOffset>687337</wp:posOffset>
            </wp:positionH>
            <wp:positionV relativeFrom="paragraph">
              <wp:posOffset>6868060</wp:posOffset>
            </wp:positionV>
            <wp:extent cx="4596063" cy="2080102"/>
            <wp:effectExtent l="0" t="0" r="1905" b="3175"/>
            <wp:wrapNone/>
            <wp:docPr id="129230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0880" name="Picture 1292308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596063" cy="2080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5104" behindDoc="0" locked="0" layoutInCell="1" allowOverlap="1" wp14:anchorId="2296E195" wp14:editId="6FBA9AA3">
            <wp:simplePos x="0" y="0"/>
            <wp:positionH relativeFrom="column">
              <wp:posOffset>1270</wp:posOffset>
            </wp:positionH>
            <wp:positionV relativeFrom="paragraph">
              <wp:posOffset>43180</wp:posOffset>
            </wp:positionV>
            <wp:extent cx="6120130" cy="3970020"/>
            <wp:effectExtent l="0" t="0" r="1270" b="5080"/>
            <wp:wrapTopAndBottom/>
            <wp:docPr id="2120656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56639" name="Picture 21206566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4FB4D2" w14:textId="4871B688" w:rsidR="00A07D8F" w:rsidRDefault="001C2610" w:rsidP="00A07D8F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97152" behindDoc="0" locked="0" layoutInCell="1" allowOverlap="1" wp14:anchorId="150D91E6" wp14:editId="30B829DC">
            <wp:simplePos x="0" y="0"/>
            <wp:positionH relativeFrom="column">
              <wp:posOffset>85491</wp:posOffset>
            </wp:positionH>
            <wp:positionV relativeFrom="paragraph">
              <wp:posOffset>480194</wp:posOffset>
            </wp:positionV>
            <wp:extent cx="6096000" cy="8039100"/>
            <wp:effectExtent l="0" t="0" r="0" b="0"/>
            <wp:wrapTopAndBottom/>
            <wp:docPr id="1053872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72188" name="Picture 105387218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D8F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2014</w:t>
      </w:r>
    </w:p>
    <w:p w14:paraId="3DF5E869" w14:textId="0B5B4BA5" w:rsidR="00A07D8F" w:rsidRDefault="00A07D8F" w:rsidP="00A07D8F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2D0FA230" w14:textId="4B4C4AAF" w:rsidR="00A07D8F" w:rsidRDefault="007338F5" w:rsidP="0000173E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99200" behindDoc="0" locked="0" layoutInCell="1" allowOverlap="1" wp14:anchorId="730F9602" wp14:editId="00EE48D3">
            <wp:simplePos x="0" y="0"/>
            <wp:positionH relativeFrom="column">
              <wp:posOffset>542925</wp:posOffset>
            </wp:positionH>
            <wp:positionV relativeFrom="paragraph">
              <wp:posOffset>6589261</wp:posOffset>
            </wp:positionV>
            <wp:extent cx="5024755" cy="2325370"/>
            <wp:effectExtent l="0" t="0" r="4445" b="0"/>
            <wp:wrapTopAndBottom/>
            <wp:docPr id="681827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27326" name="Picture 6818273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02475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D8F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  <w:r w:rsidR="00586606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8176" behindDoc="0" locked="0" layoutInCell="1" allowOverlap="1" wp14:anchorId="215F9DB3" wp14:editId="6DF8A0DF">
            <wp:simplePos x="0" y="0"/>
            <wp:positionH relativeFrom="column">
              <wp:posOffset>1270</wp:posOffset>
            </wp:positionH>
            <wp:positionV relativeFrom="paragraph">
              <wp:posOffset>55245</wp:posOffset>
            </wp:positionV>
            <wp:extent cx="6096000" cy="3733800"/>
            <wp:effectExtent l="0" t="0" r="0" b="0"/>
            <wp:wrapTopAndBottom/>
            <wp:docPr id="8497279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27953" name="Picture 84972795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8D548C" w14:textId="0B8135BB" w:rsidR="00A061A3" w:rsidRDefault="0024764D" w:rsidP="00064F0F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00224" behindDoc="0" locked="0" layoutInCell="1" allowOverlap="1" wp14:anchorId="3B5ED709" wp14:editId="5A939700">
            <wp:simplePos x="0" y="0"/>
            <wp:positionH relativeFrom="column">
              <wp:posOffset>1270</wp:posOffset>
            </wp:positionH>
            <wp:positionV relativeFrom="paragraph">
              <wp:posOffset>488315</wp:posOffset>
            </wp:positionV>
            <wp:extent cx="6120130" cy="6570980"/>
            <wp:effectExtent l="0" t="0" r="1270" b="0"/>
            <wp:wrapTopAndBottom/>
            <wp:docPr id="20501672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67295" name="Picture 205016729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7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61A3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</w:t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15</w:t>
      </w:r>
    </w:p>
    <w:p w14:paraId="4A9A9BF5" w14:textId="0B9996BD" w:rsidR="00064F0F" w:rsidRDefault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7DE8D106" w14:textId="70A1D54F" w:rsidR="008F4378" w:rsidRDefault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7EEDFD6A" w14:textId="293A2C11" w:rsidR="0024764D" w:rsidRDefault="00EE72E8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1248" behindDoc="0" locked="0" layoutInCell="1" allowOverlap="1" wp14:anchorId="27B6853B" wp14:editId="79F1DC70">
            <wp:simplePos x="0" y="0"/>
            <wp:positionH relativeFrom="column">
              <wp:posOffset>86026</wp:posOffset>
            </wp:positionH>
            <wp:positionV relativeFrom="paragraph">
              <wp:posOffset>-101267</wp:posOffset>
            </wp:positionV>
            <wp:extent cx="5895473" cy="9030387"/>
            <wp:effectExtent l="0" t="0" r="0" b="0"/>
            <wp:wrapNone/>
            <wp:docPr id="18015650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65006" name="Picture 180156500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5174" cy="9045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64D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6D10DF6" w14:textId="44D14750" w:rsidR="00A01FCF" w:rsidRDefault="00A01FCF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lastRenderedPageBreak/>
        <w:br w:type="page"/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2272" behindDoc="0" locked="0" layoutInCell="1" allowOverlap="1" wp14:anchorId="2BA9B024" wp14:editId="77B2ACE7">
            <wp:simplePos x="0" y="0"/>
            <wp:positionH relativeFrom="column">
              <wp:posOffset>1270</wp:posOffset>
            </wp:positionH>
            <wp:positionV relativeFrom="paragraph">
              <wp:posOffset>67310</wp:posOffset>
            </wp:positionV>
            <wp:extent cx="6120130" cy="4842510"/>
            <wp:effectExtent l="0" t="0" r="1270" b="0"/>
            <wp:wrapNone/>
            <wp:docPr id="16154736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73665" name="Picture 161547366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4A5549" w14:textId="488FB5AB" w:rsidR="00EC6D5D" w:rsidRDefault="004E3EFE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3296" behindDoc="0" locked="0" layoutInCell="1" allowOverlap="1" wp14:anchorId="1540ADDC" wp14:editId="22F47F0C">
            <wp:simplePos x="0" y="0"/>
            <wp:positionH relativeFrom="column">
              <wp:posOffset>133050</wp:posOffset>
            </wp:positionH>
            <wp:positionV relativeFrom="paragraph">
              <wp:posOffset>432736</wp:posOffset>
            </wp:positionV>
            <wp:extent cx="6120130" cy="5736590"/>
            <wp:effectExtent l="0" t="0" r="1270" b="3810"/>
            <wp:wrapTopAndBottom/>
            <wp:docPr id="2959123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12322" name="Picture 2959123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2016</w:t>
      </w:r>
    </w:p>
    <w:p w14:paraId="0FD4E6FC" w14:textId="63A192F5" w:rsidR="00EC6D5D" w:rsidRDefault="00EC6D5D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6B3D06A7" w14:textId="65D222DF" w:rsidR="002E6662" w:rsidRDefault="004E3EFE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04320" behindDoc="0" locked="0" layoutInCell="1" allowOverlap="1" wp14:anchorId="23682AA0" wp14:editId="23883C61">
            <wp:simplePos x="0" y="0"/>
            <wp:positionH relativeFrom="column">
              <wp:posOffset>-58888</wp:posOffset>
            </wp:positionH>
            <wp:positionV relativeFrom="paragraph">
              <wp:posOffset>-17780</wp:posOffset>
            </wp:positionV>
            <wp:extent cx="6120130" cy="8135620"/>
            <wp:effectExtent l="0" t="0" r="1270" b="5080"/>
            <wp:wrapNone/>
            <wp:docPr id="17430116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11630" name="Picture 17430116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6719FF" w14:textId="0CF6947C" w:rsidR="00EC6D5D" w:rsidRDefault="00EC6D5D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73011A90" w14:textId="00A5704E" w:rsidR="002E6662" w:rsidRDefault="002E6662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3FAAC9F6" w14:textId="5C8CBBFC" w:rsidR="004E3EFE" w:rsidRDefault="004E3EFE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5344" behindDoc="0" locked="0" layoutInCell="1" allowOverlap="1" wp14:anchorId="32EFAA7E" wp14:editId="236EFDEB">
            <wp:simplePos x="0" y="0"/>
            <wp:positionH relativeFrom="column">
              <wp:posOffset>1270</wp:posOffset>
            </wp:positionH>
            <wp:positionV relativeFrom="paragraph">
              <wp:posOffset>0</wp:posOffset>
            </wp:positionV>
            <wp:extent cx="6120130" cy="2684780"/>
            <wp:effectExtent l="0" t="0" r="1270" b="0"/>
            <wp:wrapTopAndBottom/>
            <wp:docPr id="3091274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27444" name="Picture 3091274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F99A277" w14:textId="3D234A51" w:rsidR="00EC6D5D" w:rsidRDefault="008830A1" w:rsidP="00EC6D5D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06368" behindDoc="0" locked="0" layoutInCell="1" allowOverlap="1" wp14:anchorId="0970ADA3" wp14:editId="27E82FE2">
            <wp:simplePos x="0" y="0"/>
            <wp:positionH relativeFrom="column">
              <wp:posOffset>170247</wp:posOffset>
            </wp:positionH>
            <wp:positionV relativeFrom="paragraph">
              <wp:posOffset>440155</wp:posOffset>
            </wp:positionV>
            <wp:extent cx="5672409" cy="8530390"/>
            <wp:effectExtent l="0" t="0" r="5080" b="4445"/>
            <wp:wrapNone/>
            <wp:docPr id="1499174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7427" name="Picture 14991742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1364" cy="8543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2017</w:t>
      </w:r>
    </w:p>
    <w:p w14:paraId="41EBE8D1" w14:textId="4BDECB1F" w:rsidR="008830A1" w:rsidRDefault="008830A1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4F9CAC7A" w14:textId="38A901CB" w:rsidR="008830A1" w:rsidRDefault="008830A1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07392" behindDoc="0" locked="0" layoutInCell="1" allowOverlap="1" wp14:anchorId="30916301" wp14:editId="6171F3C6">
            <wp:simplePos x="0" y="0"/>
            <wp:positionH relativeFrom="column">
              <wp:posOffset>1270</wp:posOffset>
            </wp:positionH>
            <wp:positionV relativeFrom="paragraph">
              <wp:posOffset>-101065</wp:posOffset>
            </wp:positionV>
            <wp:extent cx="6120130" cy="8954770"/>
            <wp:effectExtent l="0" t="0" r="1270" b="0"/>
            <wp:wrapNone/>
            <wp:docPr id="10150544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54471" name="Picture 101505447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5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6F26182E" w14:textId="3D9352C8" w:rsidR="00EC6D5D" w:rsidRDefault="008830A1" w:rsidP="00EC6D5D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inline distT="0" distB="0" distL="0" distR="0" wp14:anchorId="57DB9DD8" wp14:editId="59C97E59">
            <wp:extent cx="6120130" cy="2479040"/>
            <wp:effectExtent l="0" t="0" r="1270" b="0"/>
            <wp:docPr id="14734085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08530" name="Picture 147340853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D6CD" w14:textId="6552AB60" w:rsidR="002E6662" w:rsidRDefault="002E6662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05E6C0FC" w14:textId="7906C294" w:rsidR="002E6662" w:rsidRDefault="00BA6F81" w:rsidP="002E6662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08416" behindDoc="0" locked="0" layoutInCell="1" allowOverlap="1" wp14:anchorId="69153BA1" wp14:editId="62214572">
            <wp:simplePos x="0" y="0"/>
            <wp:positionH relativeFrom="column">
              <wp:posOffset>122121</wp:posOffset>
            </wp:positionH>
            <wp:positionV relativeFrom="paragraph">
              <wp:posOffset>428124</wp:posOffset>
            </wp:positionV>
            <wp:extent cx="6087477" cy="8565361"/>
            <wp:effectExtent l="0" t="0" r="0" b="0"/>
            <wp:wrapNone/>
            <wp:docPr id="10013571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7106" name="Picture 100135710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2603" cy="8600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662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2018</w:t>
      </w:r>
    </w:p>
    <w:p w14:paraId="405E5066" w14:textId="748DA52E" w:rsidR="002E6662" w:rsidRDefault="002E6662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8960" behindDoc="0" locked="0" layoutInCell="1" allowOverlap="1" wp14:anchorId="057C9D26" wp14:editId="60B1DE80">
            <wp:simplePos x="0" y="0"/>
            <wp:positionH relativeFrom="column">
              <wp:posOffset>678122</wp:posOffset>
            </wp:positionH>
            <wp:positionV relativeFrom="paragraph">
              <wp:posOffset>7756237</wp:posOffset>
            </wp:positionV>
            <wp:extent cx="4525577" cy="595746"/>
            <wp:effectExtent l="0" t="0" r="0" b="1270"/>
            <wp:wrapNone/>
            <wp:docPr id="426420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20517" name="Picture 42642051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525577" cy="595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154C8533" w14:textId="4BF2E3FD" w:rsidR="001F1843" w:rsidRDefault="00BA6F81" w:rsidP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inline distT="0" distB="0" distL="0" distR="0" wp14:anchorId="402144F1" wp14:editId="178AEFA2">
            <wp:extent cx="6120130" cy="6578600"/>
            <wp:effectExtent l="0" t="0" r="1270" b="0"/>
            <wp:docPr id="12809028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02888" name="Picture 128090288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1A41" w14:textId="0D959F4C" w:rsidR="007036AD" w:rsidRDefault="007036AD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400CE7DF" w14:textId="6A6F4BB6" w:rsidR="007036AD" w:rsidRPr="008F4378" w:rsidRDefault="007036AD" w:rsidP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inline distT="0" distB="0" distL="0" distR="0" wp14:anchorId="4AB86FBD" wp14:editId="70D1F630">
            <wp:extent cx="6120130" cy="3637280"/>
            <wp:effectExtent l="0" t="0" r="1270" b="0"/>
            <wp:docPr id="17223607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60721" name="Picture 172236072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6AD" w:rsidRPr="008F4378" w:rsidSect="002E1CA1">
      <w:headerReference w:type="default" r:id="rId31"/>
      <w:footerReference w:type="default" r:id="rId32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2F29D0" w14:textId="77777777" w:rsidR="00C87F3E" w:rsidRDefault="00C87F3E">
      <w:r>
        <w:separator/>
      </w:r>
    </w:p>
  </w:endnote>
  <w:endnote w:type="continuationSeparator" w:id="0">
    <w:p w14:paraId="76F9A78F" w14:textId="77777777" w:rsidR="00C87F3E" w:rsidRDefault="00C87F3E">
      <w:r>
        <w:continuationSeparator/>
      </w:r>
    </w:p>
  </w:endnote>
  <w:endnote w:type="continuationNotice" w:id="1">
    <w:p w14:paraId="6215EE81" w14:textId="77777777" w:rsidR="00C87F3E" w:rsidRDefault="00C87F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49A09" w14:textId="0735A731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30BC76" w14:textId="77777777" w:rsidR="00C87F3E" w:rsidRDefault="00C87F3E">
      <w:r>
        <w:separator/>
      </w:r>
    </w:p>
  </w:footnote>
  <w:footnote w:type="continuationSeparator" w:id="0">
    <w:p w14:paraId="23DDFCAC" w14:textId="77777777" w:rsidR="00C87F3E" w:rsidRDefault="00C87F3E">
      <w:r>
        <w:continuationSeparator/>
      </w:r>
    </w:p>
  </w:footnote>
  <w:footnote w:type="continuationNotice" w:id="1">
    <w:p w14:paraId="3E7E3FC8" w14:textId="77777777" w:rsidR="00C87F3E" w:rsidRDefault="00C87F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bordersDoNotSurroundHeader/>
  <w:bordersDoNotSurroundFooter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173E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04BF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2D07"/>
    <w:rsid w:val="000B3C3D"/>
    <w:rsid w:val="000B4488"/>
    <w:rsid w:val="000B74A7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36E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AC5"/>
    <w:rsid w:val="00175681"/>
    <w:rsid w:val="001758D1"/>
    <w:rsid w:val="00175E6E"/>
    <w:rsid w:val="00176CEB"/>
    <w:rsid w:val="0017722B"/>
    <w:rsid w:val="0018138F"/>
    <w:rsid w:val="0018202A"/>
    <w:rsid w:val="0018450B"/>
    <w:rsid w:val="00185FF0"/>
    <w:rsid w:val="00191031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2610"/>
    <w:rsid w:val="001C380A"/>
    <w:rsid w:val="001C5B81"/>
    <w:rsid w:val="001C61C7"/>
    <w:rsid w:val="001C6C59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4764D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662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125A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4FA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2700"/>
    <w:rsid w:val="004E2A0A"/>
    <w:rsid w:val="004E3EFE"/>
    <w:rsid w:val="004E50FF"/>
    <w:rsid w:val="004E51F1"/>
    <w:rsid w:val="004E7665"/>
    <w:rsid w:val="004F0CB4"/>
    <w:rsid w:val="004F2CCF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86606"/>
    <w:rsid w:val="00591352"/>
    <w:rsid w:val="00591A1A"/>
    <w:rsid w:val="00595B77"/>
    <w:rsid w:val="00595EFF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9017F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36AD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D59"/>
    <w:rsid w:val="00733626"/>
    <w:rsid w:val="007338F5"/>
    <w:rsid w:val="007345F0"/>
    <w:rsid w:val="00734683"/>
    <w:rsid w:val="00734F4D"/>
    <w:rsid w:val="00734FE7"/>
    <w:rsid w:val="00735402"/>
    <w:rsid w:val="00735758"/>
    <w:rsid w:val="00735E5D"/>
    <w:rsid w:val="007367E2"/>
    <w:rsid w:val="00736806"/>
    <w:rsid w:val="00736A70"/>
    <w:rsid w:val="00740284"/>
    <w:rsid w:val="007411AC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07AB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7715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30A1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4378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83E49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B0900"/>
    <w:rsid w:val="009B1848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642"/>
    <w:rsid w:val="009D7F5D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1FCF"/>
    <w:rsid w:val="00A0211F"/>
    <w:rsid w:val="00A04FB0"/>
    <w:rsid w:val="00A05E7B"/>
    <w:rsid w:val="00A061A3"/>
    <w:rsid w:val="00A07D8F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246C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81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74ED"/>
    <w:rsid w:val="00BE7A52"/>
    <w:rsid w:val="00BE7DF1"/>
    <w:rsid w:val="00BF1805"/>
    <w:rsid w:val="00BF1B40"/>
    <w:rsid w:val="00BF22CF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1E90"/>
    <w:rsid w:val="00C73CCC"/>
    <w:rsid w:val="00C7503E"/>
    <w:rsid w:val="00C77233"/>
    <w:rsid w:val="00C7734F"/>
    <w:rsid w:val="00C800EC"/>
    <w:rsid w:val="00C83348"/>
    <w:rsid w:val="00C87B7D"/>
    <w:rsid w:val="00C87F3E"/>
    <w:rsid w:val="00C906E7"/>
    <w:rsid w:val="00C91BEA"/>
    <w:rsid w:val="00C931A1"/>
    <w:rsid w:val="00C936CA"/>
    <w:rsid w:val="00C937BE"/>
    <w:rsid w:val="00C94185"/>
    <w:rsid w:val="00C95A49"/>
    <w:rsid w:val="00CA1300"/>
    <w:rsid w:val="00CA1CCB"/>
    <w:rsid w:val="00CA3C73"/>
    <w:rsid w:val="00CA41D9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061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D83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57E47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2082"/>
    <w:rsid w:val="00E13084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6D5D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E72E8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6E53"/>
    <w:rsid w:val="00F47896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24</TotalTime>
  <Pages>18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21</cp:revision>
  <cp:lastPrinted>2024-02-22T00:58:00Z</cp:lastPrinted>
  <dcterms:created xsi:type="dcterms:W3CDTF">2026-10-08T08:19:00Z</dcterms:created>
  <dcterms:modified xsi:type="dcterms:W3CDTF">2026-10-08T09:55:00Z</dcterms:modified>
</cp:coreProperties>
</file>