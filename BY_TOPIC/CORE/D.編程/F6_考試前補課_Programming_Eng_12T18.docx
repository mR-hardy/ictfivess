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1FF74B0F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Programming Part 01 (1</w:t>
      </w:r>
      <w:r w:rsidR="004454FA">
        <w:rPr>
          <w:rFonts w:ascii="Times New Roman" w:eastAsiaTheme="minorEastAsia" w:hAnsi="Times New Roman" w:hint="eastAsia"/>
          <w:b/>
          <w:sz w:val="24"/>
          <w:szCs w:val="24"/>
        </w:rPr>
        <w:t>2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4454FA">
        <w:rPr>
          <w:rFonts w:ascii="Times New Roman" w:eastAsiaTheme="minorEastAsia" w:hAnsi="Times New Roman" w:hint="eastAsia"/>
          <w:b/>
          <w:sz w:val="24"/>
          <w:szCs w:val="24"/>
        </w:rPr>
        <w:t>18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)</w:t>
      </w:r>
    </w:p>
    <w:p w14:paraId="2A6CB50D" w14:textId="30BD91A6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49664FE2" w:rsidR="00064F0F" w:rsidRPr="001E17A2" w:rsidRDefault="00731BB5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9984" behindDoc="0" locked="0" layoutInCell="1" allowOverlap="1" wp14:anchorId="3E7CC73D" wp14:editId="1624BCA5">
            <wp:simplePos x="0" y="0"/>
            <wp:positionH relativeFrom="column">
              <wp:posOffset>635</wp:posOffset>
            </wp:positionH>
            <wp:positionV relativeFrom="paragraph">
              <wp:posOffset>485390</wp:posOffset>
            </wp:positionV>
            <wp:extent cx="6120130" cy="6585585"/>
            <wp:effectExtent l="0" t="0" r="1270" b="5715"/>
            <wp:wrapTopAndBottom/>
            <wp:docPr id="142721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1217" name="Picture 142721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7D41FB30" w14:textId="3E25C0E8" w:rsidR="00A061A3" w:rsidRDefault="00A061A3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2D19B79" w14:textId="2B51E159" w:rsidR="007411AC" w:rsidRDefault="001B23E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2032" behindDoc="0" locked="0" layoutInCell="1" allowOverlap="1" wp14:anchorId="5FC5BB59" wp14:editId="2D631324">
            <wp:simplePos x="0" y="0"/>
            <wp:positionH relativeFrom="column">
              <wp:posOffset>2589270</wp:posOffset>
            </wp:positionH>
            <wp:positionV relativeFrom="paragraph">
              <wp:posOffset>7223241</wp:posOffset>
            </wp:positionV>
            <wp:extent cx="3467082" cy="1668430"/>
            <wp:effectExtent l="0" t="0" r="635" b="0"/>
            <wp:wrapNone/>
            <wp:docPr id="127466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8174" name="Picture 1274668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67082" cy="166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26C"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7EA201E6" wp14:editId="59C0D160">
            <wp:simplePos x="0" y="0"/>
            <wp:positionH relativeFrom="column">
              <wp:posOffset>65030</wp:posOffset>
            </wp:positionH>
            <wp:positionV relativeFrom="paragraph">
              <wp:posOffset>519</wp:posOffset>
            </wp:positionV>
            <wp:extent cx="6120130" cy="4599305"/>
            <wp:effectExtent l="0" t="0" r="1270" b="0"/>
            <wp:wrapTopAndBottom/>
            <wp:docPr id="1109941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1557" name="Picture 11099415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1AC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5647FB" w14:textId="1B45370B" w:rsidR="008A56E6" w:rsidRDefault="002C5221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93056" behindDoc="0" locked="0" layoutInCell="1" allowOverlap="1" wp14:anchorId="179C52E6" wp14:editId="21152628">
            <wp:simplePos x="0" y="0"/>
            <wp:positionH relativeFrom="column">
              <wp:posOffset>49229</wp:posOffset>
            </wp:positionH>
            <wp:positionV relativeFrom="paragraph">
              <wp:posOffset>438250</wp:posOffset>
            </wp:positionV>
            <wp:extent cx="6120130" cy="8204835"/>
            <wp:effectExtent l="0" t="0" r="1270" b="0"/>
            <wp:wrapTopAndBottom/>
            <wp:docPr id="1418732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2312" name="Picture 14187323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0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316933D3" w14:textId="495D6C39" w:rsidR="00064F0F" w:rsidRDefault="002C5221" w:rsidP="002C5221">
      <w:pPr>
        <w:widowControl/>
        <w:tabs>
          <w:tab w:val="left" w:pos="8754"/>
        </w:tabs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tab/>
      </w:r>
    </w:p>
    <w:p w14:paraId="6808BBDE" w14:textId="7C2BC0E9" w:rsidR="00A061A3" w:rsidRDefault="00A300CE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95104" behindDoc="0" locked="0" layoutInCell="1" allowOverlap="1" wp14:anchorId="5DE1DD0C" wp14:editId="2BEECF94">
            <wp:simplePos x="0" y="0"/>
            <wp:positionH relativeFrom="column">
              <wp:posOffset>470334</wp:posOffset>
            </wp:positionH>
            <wp:positionV relativeFrom="paragraph">
              <wp:posOffset>6734810</wp:posOffset>
            </wp:positionV>
            <wp:extent cx="5097445" cy="2232975"/>
            <wp:effectExtent l="0" t="0" r="0" b="2540"/>
            <wp:wrapNone/>
            <wp:docPr id="972421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1626" name="Picture 9724216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97445" cy="223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064F0F">
        <w:rPr>
          <w:rFonts w:ascii="Times New Roman" w:eastAsiaTheme="minorEastAsia" w:hAnsi="Times New Roman"/>
          <w:sz w:val="22"/>
          <w:szCs w:val="22"/>
        </w:rPr>
        <w:br w:type="page"/>
      </w:r>
      <w:r w:rsidR="001D29E8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4080" behindDoc="0" locked="0" layoutInCell="1" allowOverlap="1" wp14:anchorId="40528602" wp14:editId="1232D74F">
            <wp:simplePos x="0" y="0"/>
            <wp:positionH relativeFrom="column">
              <wp:posOffset>1270</wp:posOffset>
            </wp:positionH>
            <wp:positionV relativeFrom="paragraph">
              <wp:posOffset>7620</wp:posOffset>
            </wp:positionV>
            <wp:extent cx="6120130" cy="4043045"/>
            <wp:effectExtent l="0" t="0" r="1270" b="0"/>
            <wp:wrapTopAndBottom/>
            <wp:docPr id="1188472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2376" name="Picture 11884723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D548C" w14:textId="4E5DC42B" w:rsidR="00A061A3" w:rsidRDefault="004F005F" w:rsidP="00064F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6128" behindDoc="0" locked="0" layoutInCell="1" allowOverlap="1" wp14:anchorId="4ADDCD41" wp14:editId="6A9376EC">
            <wp:simplePos x="0" y="0"/>
            <wp:positionH relativeFrom="column">
              <wp:posOffset>1270</wp:posOffset>
            </wp:positionH>
            <wp:positionV relativeFrom="paragraph">
              <wp:posOffset>437549</wp:posOffset>
            </wp:positionV>
            <wp:extent cx="6120130" cy="7889240"/>
            <wp:effectExtent l="0" t="0" r="1270" b="0"/>
            <wp:wrapTopAndBottom/>
            <wp:docPr id="1621031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1922" name="Picture 16210319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8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  <w:r w:rsidR="00ED0EC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4</w:t>
      </w:r>
    </w:p>
    <w:p w14:paraId="462B1794" w14:textId="7F0DC57A" w:rsidR="00ED0EC3" w:rsidRDefault="00ED0EC3" w:rsidP="00064F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DB9D871" w14:textId="149C53AB" w:rsidR="00ED0EC3" w:rsidRDefault="004F005F" w:rsidP="004F005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8176" behindDoc="0" locked="0" layoutInCell="1" allowOverlap="1" wp14:anchorId="33E87C30" wp14:editId="3D62DBF0">
            <wp:simplePos x="0" y="0"/>
            <wp:positionH relativeFrom="column">
              <wp:posOffset>398379</wp:posOffset>
            </wp:positionH>
            <wp:positionV relativeFrom="paragraph">
              <wp:posOffset>6670709</wp:posOffset>
            </wp:positionV>
            <wp:extent cx="5181667" cy="2252127"/>
            <wp:effectExtent l="0" t="0" r="0" b="0"/>
            <wp:wrapNone/>
            <wp:docPr id="915614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14933" name="Picture 9156149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181667" cy="2252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7152" behindDoc="0" locked="0" layoutInCell="1" allowOverlap="1" wp14:anchorId="34D17A83" wp14:editId="3B6AF0FA">
            <wp:simplePos x="0" y="0"/>
            <wp:positionH relativeFrom="column">
              <wp:posOffset>1270</wp:posOffset>
            </wp:positionH>
            <wp:positionV relativeFrom="paragraph">
              <wp:posOffset>602</wp:posOffset>
            </wp:positionV>
            <wp:extent cx="6120130" cy="3761740"/>
            <wp:effectExtent l="0" t="0" r="1270" b="0"/>
            <wp:wrapTopAndBottom/>
            <wp:docPr id="644694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4884" name="Picture 6446948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EC3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B16A5D8" w14:textId="34F54EDA" w:rsidR="00ED0EC3" w:rsidRDefault="0028114D" w:rsidP="00064F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99200" behindDoc="0" locked="0" layoutInCell="1" allowOverlap="1" wp14:anchorId="70A22893" wp14:editId="0BAAA76D">
            <wp:simplePos x="0" y="0"/>
            <wp:positionH relativeFrom="column">
              <wp:posOffset>1270</wp:posOffset>
            </wp:positionH>
            <wp:positionV relativeFrom="paragraph">
              <wp:posOffset>500681</wp:posOffset>
            </wp:positionV>
            <wp:extent cx="6120130" cy="6332220"/>
            <wp:effectExtent l="0" t="0" r="1270" b="5080"/>
            <wp:wrapTopAndBottom/>
            <wp:docPr id="290835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35762" name="Picture 2908357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EC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2015</w:t>
      </w:r>
    </w:p>
    <w:p w14:paraId="207ABD92" w14:textId="3505A4FF" w:rsidR="00ED0EC3" w:rsidRDefault="00ED0EC3" w:rsidP="00064F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</w:p>
    <w:p w14:paraId="4A9A9BF5" w14:textId="5597A081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72F0B427" w:rsidR="008F4378" w:rsidRDefault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E630FFC" w14:textId="45106D07" w:rsidR="0028114D" w:rsidRDefault="0028114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0224" behindDoc="0" locked="0" layoutInCell="1" allowOverlap="1" wp14:anchorId="537ABDBA" wp14:editId="75CC6FFD">
            <wp:simplePos x="0" y="0"/>
            <wp:positionH relativeFrom="column">
              <wp:posOffset>37465</wp:posOffset>
            </wp:positionH>
            <wp:positionV relativeFrom="paragraph">
              <wp:posOffset>0</wp:posOffset>
            </wp:positionV>
            <wp:extent cx="5975350" cy="8867140"/>
            <wp:effectExtent l="0" t="0" r="6350" b="0"/>
            <wp:wrapTopAndBottom/>
            <wp:docPr id="16147749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74987" name="Picture 16147749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886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D668775" w14:textId="7E9A7FF9" w:rsidR="0028114D" w:rsidRDefault="0028114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1248" behindDoc="0" locked="0" layoutInCell="1" allowOverlap="1" wp14:anchorId="4D3F9BBC" wp14:editId="75FE6C3F">
            <wp:simplePos x="0" y="0"/>
            <wp:positionH relativeFrom="column">
              <wp:posOffset>1270</wp:posOffset>
            </wp:positionH>
            <wp:positionV relativeFrom="paragraph">
              <wp:posOffset>-54009</wp:posOffset>
            </wp:positionV>
            <wp:extent cx="6120130" cy="4692650"/>
            <wp:effectExtent l="0" t="0" r="1270" b="6350"/>
            <wp:wrapNone/>
            <wp:docPr id="1332207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7406" name="Picture 13322074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B4A5549" w14:textId="0AFB4B6B" w:rsidR="00EC6D5D" w:rsidRDefault="00903997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2272" behindDoc="0" locked="0" layoutInCell="1" allowOverlap="1" wp14:anchorId="55EAC9A2" wp14:editId="7BAD274B">
            <wp:simplePos x="0" y="0"/>
            <wp:positionH relativeFrom="column">
              <wp:posOffset>12733</wp:posOffset>
            </wp:positionH>
            <wp:positionV relativeFrom="paragraph">
              <wp:posOffset>467394</wp:posOffset>
            </wp:positionV>
            <wp:extent cx="6120130" cy="5681345"/>
            <wp:effectExtent l="0" t="0" r="1270" b="0"/>
            <wp:wrapTopAndBottom/>
            <wp:docPr id="1461147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7927" name="Picture 146114792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</w:p>
    <w:p w14:paraId="0FD4E6FC" w14:textId="2AC2B736" w:rsidR="00EC6D5D" w:rsidRDefault="00EC6D5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B3D06A7" w14:textId="34D88A46" w:rsidR="002E6662" w:rsidRDefault="00903997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3296" behindDoc="0" locked="0" layoutInCell="1" allowOverlap="1" wp14:anchorId="1246E95C" wp14:editId="33F3098D">
            <wp:simplePos x="0" y="0"/>
            <wp:positionH relativeFrom="column">
              <wp:posOffset>-310449</wp:posOffset>
            </wp:positionH>
            <wp:positionV relativeFrom="paragraph">
              <wp:posOffset>-28575</wp:posOffset>
            </wp:positionV>
            <wp:extent cx="6721670" cy="8746958"/>
            <wp:effectExtent l="0" t="0" r="0" b="3810"/>
            <wp:wrapNone/>
            <wp:docPr id="8270559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5904" name="Picture 8270559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21670" cy="8746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719FF" w14:textId="6D650140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3011A90" w14:textId="11779D41" w:rsidR="002E6662" w:rsidRDefault="002E666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14DABF4" w14:textId="0A9DE7A5" w:rsidR="00903997" w:rsidRDefault="00903997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4320" behindDoc="0" locked="0" layoutInCell="1" allowOverlap="1" wp14:anchorId="7895E12D" wp14:editId="53000A84">
            <wp:simplePos x="0" y="0"/>
            <wp:positionH relativeFrom="column">
              <wp:posOffset>1270</wp:posOffset>
            </wp:positionH>
            <wp:positionV relativeFrom="paragraph">
              <wp:posOffset>-28876</wp:posOffset>
            </wp:positionV>
            <wp:extent cx="6120130" cy="2512695"/>
            <wp:effectExtent l="0" t="0" r="1270" b="1905"/>
            <wp:wrapNone/>
            <wp:docPr id="15813721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2105" name="Picture 158137210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99A277" w14:textId="563E754E" w:rsidR="00EC6D5D" w:rsidRDefault="00155D78" w:rsidP="00EC6D5D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5344" behindDoc="0" locked="0" layoutInCell="1" allowOverlap="1" wp14:anchorId="7464FA57" wp14:editId="41E6DBFD">
            <wp:simplePos x="0" y="0"/>
            <wp:positionH relativeFrom="column">
              <wp:posOffset>217838</wp:posOffset>
            </wp:positionH>
            <wp:positionV relativeFrom="paragraph">
              <wp:posOffset>440055</wp:posOffset>
            </wp:positionV>
            <wp:extent cx="5702968" cy="8520724"/>
            <wp:effectExtent l="0" t="0" r="0" b="1270"/>
            <wp:wrapNone/>
            <wp:docPr id="4118069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6921" name="Picture 4118069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2968" cy="8520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41EBE8D1" w14:textId="159CFEFC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</w:p>
    <w:p w14:paraId="4249D6CD" w14:textId="0AC582FA" w:rsidR="002E6662" w:rsidRDefault="002E666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A96E93E" w14:textId="6299E04E" w:rsidR="00155D78" w:rsidRDefault="009B78D9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6368" behindDoc="0" locked="0" layoutInCell="1" allowOverlap="1" wp14:anchorId="61C13424" wp14:editId="39D01E4E">
            <wp:simplePos x="0" y="0"/>
            <wp:positionH relativeFrom="column">
              <wp:posOffset>73459</wp:posOffset>
            </wp:positionH>
            <wp:positionV relativeFrom="paragraph">
              <wp:posOffset>18415</wp:posOffset>
            </wp:positionV>
            <wp:extent cx="5702968" cy="8909245"/>
            <wp:effectExtent l="0" t="0" r="0" b="6350"/>
            <wp:wrapNone/>
            <wp:docPr id="18935086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08651" name="Picture 189350865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2968" cy="890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D78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6AD6F44" w14:textId="5E6B5963" w:rsidR="00155D78" w:rsidRDefault="00155D7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lastRenderedPageBreak/>
        <w:br w:type="page"/>
      </w:r>
      <w:r w:rsidR="009B78D9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7392" behindDoc="0" locked="0" layoutInCell="1" allowOverlap="1" wp14:anchorId="57510B79" wp14:editId="48633154">
            <wp:simplePos x="0" y="0"/>
            <wp:positionH relativeFrom="column">
              <wp:posOffset>1270</wp:posOffset>
            </wp:positionH>
            <wp:positionV relativeFrom="paragraph">
              <wp:posOffset>43180</wp:posOffset>
            </wp:positionV>
            <wp:extent cx="6120130" cy="2607945"/>
            <wp:effectExtent l="0" t="0" r="1270" b="0"/>
            <wp:wrapTopAndBottom/>
            <wp:docPr id="392013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322" name="Picture 39201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6C0FC" w14:textId="463422F4" w:rsidR="002E6662" w:rsidRDefault="00A57F48" w:rsidP="002E6662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8416" behindDoc="0" locked="0" layoutInCell="1" allowOverlap="1" wp14:anchorId="0A5415FC" wp14:editId="11E11562">
            <wp:simplePos x="0" y="0"/>
            <wp:positionH relativeFrom="column">
              <wp:posOffset>85725</wp:posOffset>
            </wp:positionH>
            <wp:positionV relativeFrom="paragraph">
              <wp:posOffset>403860</wp:posOffset>
            </wp:positionV>
            <wp:extent cx="5847080" cy="8518525"/>
            <wp:effectExtent l="0" t="0" r="0" b="3175"/>
            <wp:wrapTopAndBottom/>
            <wp:docPr id="6837706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0685" name="Picture 68377068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851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662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405E5066" w14:textId="4421E6E7" w:rsidR="002E6662" w:rsidRDefault="00A57F4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9440" behindDoc="0" locked="0" layoutInCell="1" allowOverlap="1" wp14:anchorId="4061C609" wp14:editId="32B5C2DC">
            <wp:simplePos x="0" y="0"/>
            <wp:positionH relativeFrom="column">
              <wp:posOffset>-23495</wp:posOffset>
            </wp:positionH>
            <wp:positionV relativeFrom="paragraph">
              <wp:posOffset>0</wp:posOffset>
            </wp:positionV>
            <wp:extent cx="6120130" cy="6885305"/>
            <wp:effectExtent l="0" t="0" r="1270" b="0"/>
            <wp:wrapTopAndBottom/>
            <wp:docPr id="3093164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6437" name="Picture 3093164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8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662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4C8533" w14:textId="47FD3F28" w:rsidR="001F1843" w:rsidRPr="008F4378" w:rsidRDefault="00A57F48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596CBC58" wp14:editId="3B07700E">
            <wp:extent cx="6120130" cy="3581400"/>
            <wp:effectExtent l="0" t="0" r="1270" b="0"/>
            <wp:docPr id="16505413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1343" name="Picture 165054134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43" w:rsidRPr="008F4378" w:rsidSect="002E1CA1">
      <w:headerReference w:type="default" r:id="rId30"/>
      <w:footerReference w:type="default" r:id="rId31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FB9024" w14:textId="77777777" w:rsidR="00FD17BF" w:rsidRDefault="00FD17BF">
      <w:r>
        <w:separator/>
      </w:r>
    </w:p>
  </w:endnote>
  <w:endnote w:type="continuationSeparator" w:id="0">
    <w:p w14:paraId="54538B71" w14:textId="77777777" w:rsidR="00FD17BF" w:rsidRDefault="00FD17BF">
      <w:r>
        <w:continuationSeparator/>
      </w:r>
    </w:p>
  </w:endnote>
  <w:endnote w:type="continuationNotice" w:id="1">
    <w:p w14:paraId="79A29F17" w14:textId="77777777" w:rsidR="00FD17BF" w:rsidRDefault="00FD17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2472D88B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662B74" w14:textId="77777777" w:rsidR="00FD17BF" w:rsidRDefault="00FD17BF">
      <w:r>
        <w:separator/>
      </w:r>
    </w:p>
  </w:footnote>
  <w:footnote w:type="continuationSeparator" w:id="0">
    <w:p w14:paraId="76091F4D" w14:textId="77777777" w:rsidR="00FD17BF" w:rsidRDefault="00FD17BF">
      <w:r>
        <w:continuationSeparator/>
      </w:r>
    </w:p>
  </w:footnote>
  <w:footnote w:type="continuationNotice" w:id="1">
    <w:p w14:paraId="1FCB5D03" w14:textId="77777777" w:rsidR="00FD17BF" w:rsidRDefault="00FD17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5D78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23E5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29E8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14D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4717"/>
    <w:rsid w:val="002B58B4"/>
    <w:rsid w:val="002B7153"/>
    <w:rsid w:val="002C0F64"/>
    <w:rsid w:val="002C2F56"/>
    <w:rsid w:val="002C3A29"/>
    <w:rsid w:val="002C5221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4FA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28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05F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3215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5EFF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B700D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BB5"/>
    <w:rsid w:val="00731D59"/>
    <w:rsid w:val="00733626"/>
    <w:rsid w:val="007345F0"/>
    <w:rsid w:val="00734683"/>
    <w:rsid w:val="007347D9"/>
    <w:rsid w:val="00734F4D"/>
    <w:rsid w:val="00734FE7"/>
    <w:rsid w:val="00735402"/>
    <w:rsid w:val="00735758"/>
    <w:rsid w:val="007367E2"/>
    <w:rsid w:val="00736806"/>
    <w:rsid w:val="00736A70"/>
    <w:rsid w:val="00740284"/>
    <w:rsid w:val="007411AC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96932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997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B78D9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00CE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57F48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246C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1D9"/>
    <w:rsid w:val="00CA4634"/>
    <w:rsid w:val="00CA4A2E"/>
    <w:rsid w:val="00CA4C05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05B4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208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426C"/>
    <w:rsid w:val="00EC5D47"/>
    <w:rsid w:val="00EC5EA7"/>
    <w:rsid w:val="00EC66B2"/>
    <w:rsid w:val="00EC6D5D"/>
    <w:rsid w:val="00EC7510"/>
    <w:rsid w:val="00ED0EC3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17BF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139</TotalTime>
  <Pages>18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18</cp:revision>
  <cp:lastPrinted>2026-10-09T02:07:00Z</cp:lastPrinted>
  <dcterms:created xsi:type="dcterms:W3CDTF">2026-10-08T08:28:00Z</dcterms:created>
  <dcterms:modified xsi:type="dcterms:W3CDTF">2026-10-09T05:59:00Z</dcterms:modified>
</cp:coreProperties>
</file>