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193FF701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Programming Part 0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2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 xml:space="preserve"> (1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9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F45EA1">
        <w:rPr>
          <w:rFonts w:ascii="Times New Roman" w:eastAsiaTheme="minorEastAsia" w:hAnsi="Times New Roman"/>
          <w:b/>
          <w:sz w:val="24"/>
          <w:szCs w:val="24"/>
        </w:rPr>
        <w:t>23</w:t>
      </w:r>
      <w:r w:rsidR="00B4246C">
        <w:rPr>
          <w:rFonts w:ascii="Times New Roman" w:eastAsiaTheme="minorEastAsia" w:hAnsi="Times New Roman" w:hint="eastAsia"/>
          <w:b/>
          <w:sz w:val="24"/>
          <w:szCs w:val="24"/>
        </w:rPr>
        <w:t>)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13CE6D60" w:rsidR="00064F0F" w:rsidRDefault="00064F0F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A708B9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9</w:t>
      </w:r>
    </w:p>
    <w:p w14:paraId="1D3E46A9" w14:textId="4874FF95" w:rsidR="00A708B9" w:rsidRPr="001E17A2" w:rsidRDefault="00E402DC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525EFED0" wp14:editId="64D176B2">
            <wp:simplePos x="0" y="0"/>
            <wp:positionH relativeFrom="column">
              <wp:posOffset>79375</wp:posOffset>
            </wp:positionH>
            <wp:positionV relativeFrom="paragraph">
              <wp:posOffset>44450</wp:posOffset>
            </wp:positionV>
            <wp:extent cx="6047943" cy="7556500"/>
            <wp:effectExtent l="0" t="0" r="0" b="0"/>
            <wp:wrapNone/>
            <wp:docPr id="7176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0401" name="Picture 717630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943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41FB30" w14:textId="22F913B0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3B0A1AE" w14:textId="66F972E7" w:rsidR="00E402DC" w:rsidRDefault="006C70B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7B57FBDF" wp14:editId="53179CB9">
            <wp:simplePos x="0" y="0"/>
            <wp:positionH relativeFrom="column">
              <wp:posOffset>-21590</wp:posOffset>
            </wp:positionH>
            <wp:positionV relativeFrom="paragraph">
              <wp:posOffset>-44450</wp:posOffset>
            </wp:positionV>
            <wp:extent cx="6248400" cy="8991600"/>
            <wp:effectExtent l="0" t="0" r="0" b="0"/>
            <wp:wrapNone/>
            <wp:docPr id="1122200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0721" name="Picture 11222007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2DC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F5E932F" w14:textId="41209DFF" w:rsidR="00E402DC" w:rsidRDefault="000B7F54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424CD873" wp14:editId="3FF441FD">
            <wp:simplePos x="0" y="0"/>
            <wp:positionH relativeFrom="column">
              <wp:posOffset>92710</wp:posOffset>
            </wp:positionH>
            <wp:positionV relativeFrom="paragraph">
              <wp:posOffset>0</wp:posOffset>
            </wp:positionV>
            <wp:extent cx="5600700" cy="2438400"/>
            <wp:effectExtent l="0" t="0" r="0" b="0"/>
            <wp:wrapTopAndBottom/>
            <wp:docPr id="164506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61973" name="Picture 16450619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2DC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33100903" w14:textId="18744FA8" w:rsidR="00E402DC" w:rsidRDefault="00E402DC" w:rsidP="00E402DC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20</w:t>
      </w:r>
    </w:p>
    <w:p w14:paraId="400CE7DF" w14:textId="226ABBC5" w:rsidR="00CB0123" w:rsidRDefault="00CB0123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35B145DA" wp14:editId="18802C84">
            <wp:extent cx="6226441" cy="8178800"/>
            <wp:effectExtent l="0" t="0" r="0" b="0"/>
            <wp:docPr id="108927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74882" name="Picture 10892748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340" cy="81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3F58" w14:textId="77777777" w:rsidR="00CB0123" w:rsidRDefault="00CB0123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31FF18E4" w14:textId="0C5BFC4A" w:rsidR="00CB0123" w:rsidRDefault="00CB0123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64B02390" wp14:editId="4B527514">
            <wp:extent cx="5994400" cy="8724900"/>
            <wp:effectExtent l="0" t="0" r="0" b="0"/>
            <wp:docPr id="1904463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3007" name="Picture 19044630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4ECB" w14:textId="2732C473" w:rsidR="00CB0123" w:rsidRDefault="00CB0123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64DC4DD7" wp14:editId="63D5BCEC">
            <wp:simplePos x="0" y="0"/>
            <wp:positionH relativeFrom="column">
              <wp:posOffset>54610</wp:posOffset>
            </wp:positionH>
            <wp:positionV relativeFrom="paragraph">
              <wp:posOffset>-69850</wp:posOffset>
            </wp:positionV>
            <wp:extent cx="6134100" cy="8928100"/>
            <wp:effectExtent l="0" t="0" r="0" b="0"/>
            <wp:wrapNone/>
            <wp:docPr id="158862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074" name="Picture 1588620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92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5D61CAE5" w14:textId="460DBFC3" w:rsidR="00CB0123" w:rsidRDefault="0078291A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6E642A54" wp14:editId="616D746C">
            <wp:simplePos x="0" y="0"/>
            <wp:positionH relativeFrom="column">
              <wp:posOffset>3810</wp:posOffset>
            </wp:positionH>
            <wp:positionV relativeFrom="paragraph">
              <wp:posOffset>196850</wp:posOffset>
            </wp:positionV>
            <wp:extent cx="6293272" cy="8140700"/>
            <wp:effectExtent l="0" t="0" r="6350" b="0"/>
            <wp:wrapNone/>
            <wp:docPr id="8892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36004" name="Picture 8892360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259" cy="814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123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7EE130AE" w14:textId="55AD9EB5" w:rsidR="00E96309" w:rsidRDefault="00E96309" w:rsidP="00197B1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022E3794" wp14:editId="111BA704">
            <wp:simplePos x="0" y="0"/>
            <wp:positionH relativeFrom="column">
              <wp:posOffset>-72390</wp:posOffset>
            </wp:positionH>
            <wp:positionV relativeFrom="paragraph">
              <wp:posOffset>400050</wp:posOffset>
            </wp:positionV>
            <wp:extent cx="6159500" cy="8594090"/>
            <wp:effectExtent l="0" t="0" r="0" b="3810"/>
            <wp:wrapNone/>
            <wp:docPr id="725884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4472" name="Picture 7258844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6627" cy="8604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B1B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97B1B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197B1B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21</w:t>
      </w:r>
    </w:p>
    <w:p w14:paraId="2D2536D3" w14:textId="1EF91BD6" w:rsidR="00E96309" w:rsidRDefault="00E96309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ADDF301" w14:textId="20FAA611" w:rsidR="00197B1B" w:rsidRDefault="00E96309" w:rsidP="00197B1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64A09A98" wp14:editId="49F44D45">
            <wp:simplePos x="0" y="0"/>
            <wp:positionH relativeFrom="column">
              <wp:posOffset>156272</wp:posOffset>
            </wp:positionH>
            <wp:positionV relativeFrom="paragraph">
              <wp:posOffset>69850</wp:posOffset>
            </wp:positionV>
            <wp:extent cx="5549900" cy="8466549"/>
            <wp:effectExtent l="0" t="0" r="0" b="4445"/>
            <wp:wrapNone/>
            <wp:docPr id="1052119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9217" name="Picture 10521192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8466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59FE7" w14:textId="7877A4D0" w:rsidR="00E96309" w:rsidRDefault="00E96309" w:rsidP="00197B1B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6F9E893" w14:textId="5B79205A" w:rsidR="00197B1B" w:rsidRDefault="00197B1B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50DAFA94" w14:textId="6B2FF170" w:rsidR="00197B1B" w:rsidRDefault="00E96309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7FE474CE" wp14:editId="64A9FC4A">
            <wp:simplePos x="0" y="0"/>
            <wp:positionH relativeFrom="column">
              <wp:posOffset>118110</wp:posOffset>
            </wp:positionH>
            <wp:positionV relativeFrom="paragraph">
              <wp:posOffset>108585</wp:posOffset>
            </wp:positionV>
            <wp:extent cx="5638800" cy="6223000"/>
            <wp:effectExtent l="0" t="0" r="0" b="0"/>
            <wp:wrapNone/>
            <wp:docPr id="2025186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6449" name="Picture 20251864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B1B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464D989" w14:textId="06E2F066" w:rsidR="00197B1B" w:rsidRDefault="008D0105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4D8FB48A" wp14:editId="0DA3BFC0">
            <wp:simplePos x="0" y="0"/>
            <wp:positionH relativeFrom="column">
              <wp:posOffset>-123190</wp:posOffset>
            </wp:positionH>
            <wp:positionV relativeFrom="paragraph">
              <wp:posOffset>2571750</wp:posOffset>
            </wp:positionV>
            <wp:extent cx="6005220" cy="3746500"/>
            <wp:effectExtent l="0" t="0" r="1905" b="0"/>
            <wp:wrapNone/>
            <wp:docPr id="1967969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9317" name="Picture 19679693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6357" cy="3747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0850C69" wp14:editId="4D7BF510">
            <wp:simplePos x="0" y="0"/>
            <wp:positionH relativeFrom="column">
              <wp:posOffset>3175</wp:posOffset>
            </wp:positionH>
            <wp:positionV relativeFrom="paragraph">
              <wp:posOffset>107950</wp:posOffset>
            </wp:positionV>
            <wp:extent cx="6072505" cy="2057400"/>
            <wp:effectExtent l="0" t="0" r="0" b="0"/>
            <wp:wrapTopAndBottom/>
            <wp:docPr id="1257317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17432" name="Picture 12573174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B1B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6DCA4382" w14:textId="789E76F0" w:rsidR="00E96309" w:rsidRDefault="00E96309" w:rsidP="00E96309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22</w:t>
      </w:r>
      <w:r w:rsidR="00465314"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7245C055" wp14:editId="6A6FA469">
            <wp:extent cx="6120130" cy="5984240"/>
            <wp:effectExtent l="0" t="0" r="1270" b="0"/>
            <wp:docPr id="15710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7017" name="Picture 15710870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B2F" w14:textId="4DBE042B" w:rsidR="00465314" w:rsidRDefault="00465314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DB2C169" w14:textId="1799ACA9" w:rsidR="00465314" w:rsidRDefault="00465314" w:rsidP="00E96309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lastRenderedPageBreak/>
        <w:drawing>
          <wp:inline distT="0" distB="0" distL="0" distR="0" wp14:anchorId="597D8BAF" wp14:editId="21D3667A">
            <wp:extent cx="5743108" cy="8724900"/>
            <wp:effectExtent l="0" t="0" r="0" b="0"/>
            <wp:docPr id="501634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4753" name="Picture 5016347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17" cy="874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82DE" w14:textId="03DD898E" w:rsidR="00465314" w:rsidRDefault="00465314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64F2B33F" wp14:editId="5259AFA9">
            <wp:extent cx="6120130" cy="8536305"/>
            <wp:effectExtent l="0" t="0" r="1270" b="0"/>
            <wp:docPr id="1017814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4574" name="Picture 101781457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C4C6" w14:textId="55B4D2D1" w:rsidR="00465314" w:rsidRDefault="00465314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086F66" w14:textId="5F57D961" w:rsidR="00465314" w:rsidRDefault="00A62016" w:rsidP="00E96309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8480" behindDoc="0" locked="0" layoutInCell="1" allowOverlap="1" wp14:anchorId="6650D282" wp14:editId="62604DA9">
            <wp:simplePos x="0" y="0"/>
            <wp:positionH relativeFrom="column">
              <wp:posOffset>3810</wp:posOffset>
            </wp:positionH>
            <wp:positionV relativeFrom="paragraph">
              <wp:posOffset>2000885</wp:posOffset>
            </wp:positionV>
            <wp:extent cx="6120130" cy="2788285"/>
            <wp:effectExtent l="0" t="0" r="1270" b="5715"/>
            <wp:wrapTopAndBottom/>
            <wp:docPr id="197467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160" name="Picture 1974671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drawing>
          <wp:inline distT="0" distB="0" distL="0" distR="0" wp14:anchorId="23D16D21" wp14:editId="2C4CEE3E">
            <wp:extent cx="6120130" cy="1793240"/>
            <wp:effectExtent l="0" t="0" r="1270" b="0"/>
            <wp:docPr id="179861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306" name="Picture 1798613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7BE" w14:textId="1241F830" w:rsidR="00A62016" w:rsidRDefault="00A62016" w:rsidP="00E96309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</w:p>
    <w:p w14:paraId="509EBB4C" w14:textId="483B34EE" w:rsidR="00A62016" w:rsidRDefault="00A62016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26A6E5F" w14:textId="0FF9928A" w:rsidR="00837BE6" w:rsidRDefault="00837BE6" w:rsidP="00E96309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13676CB4" wp14:editId="785EC373">
            <wp:simplePos x="0" y="0"/>
            <wp:positionH relativeFrom="column">
              <wp:posOffset>-46990</wp:posOffset>
            </wp:positionH>
            <wp:positionV relativeFrom="paragraph">
              <wp:posOffset>501650</wp:posOffset>
            </wp:positionV>
            <wp:extent cx="6223000" cy="8373110"/>
            <wp:effectExtent l="0" t="0" r="0" b="0"/>
            <wp:wrapNone/>
            <wp:docPr id="1265749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9273" name="Picture 126574927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8624" cy="840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73E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CF373E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CF373E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</w:t>
      </w:r>
      <w:r w:rsidR="00CF373E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3</w:t>
      </w:r>
    </w:p>
    <w:p w14:paraId="7477757F" w14:textId="77777777" w:rsidR="00837BE6" w:rsidRDefault="00837BE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6EC3D53" w14:textId="336D8ED6" w:rsidR="00837BE6" w:rsidRDefault="00837BE6" w:rsidP="00E96309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lastRenderedPageBreak/>
        <w:drawing>
          <wp:inline distT="0" distB="0" distL="0" distR="0" wp14:anchorId="0E239B7F" wp14:editId="2B8BE414">
            <wp:extent cx="6120130" cy="6245860"/>
            <wp:effectExtent l="0" t="0" r="1270" b="2540"/>
            <wp:docPr id="259102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2516" name="Picture 2591025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69C2" w14:textId="77777777" w:rsidR="00837BE6" w:rsidRDefault="00837BE6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5CAEA7F0" w14:textId="3EE80C8E" w:rsidR="00A62016" w:rsidRPr="008F4378" w:rsidRDefault="008A3B41" w:rsidP="00E96309">
      <w:pPr>
        <w:widowControl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 w:hint="eastAsia"/>
          <w:bCs/>
          <w:noProof/>
          <w:sz w:val="22"/>
          <w:szCs w:val="22"/>
        </w:rPr>
        <w:lastRenderedPageBreak/>
        <w:drawing>
          <wp:inline distT="0" distB="0" distL="0" distR="0" wp14:anchorId="673686F0" wp14:editId="3632678D">
            <wp:extent cx="6120130" cy="3800475"/>
            <wp:effectExtent l="0" t="0" r="1270" b="0"/>
            <wp:docPr id="1489877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77686" name="Picture 148987768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016" w:rsidRPr="008F4378" w:rsidSect="002E1CA1">
      <w:headerReference w:type="default" r:id="rId29"/>
      <w:footerReference w:type="default" r:id="rId30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11432E" w14:textId="77777777" w:rsidR="00371EC4" w:rsidRDefault="00371EC4">
      <w:r>
        <w:separator/>
      </w:r>
    </w:p>
  </w:endnote>
  <w:endnote w:type="continuationSeparator" w:id="0">
    <w:p w14:paraId="54421987" w14:textId="77777777" w:rsidR="00371EC4" w:rsidRDefault="00371EC4">
      <w:r>
        <w:continuationSeparator/>
      </w:r>
    </w:p>
  </w:endnote>
  <w:endnote w:type="continuationNotice" w:id="1">
    <w:p w14:paraId="7BF2A458" w14:textId="77777777" w:rsidR="00371EC4" w:rsidRDefault="00371E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735A731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66FF1D" w14:textId="77777777" w:rsidR="00371EC4" w:rsidRDefault="00371EC4">
      <w:r>
        <w:separator/>
      </w:r>
    </w:p>
  </w:footnote>
  <w:footnote w:type="continuationSeparator" w:id="0">
    <w:p w14:paraId="0EC106BC" w14:textId="77777777" w:rsidR="00371EC4" w:rsidRDefault="00371EC4">
      <w:r>
        <w:continuationSeparator/>
      </w:r>
    </w:p>
  </w:footnote>
  <w:footnote w:type="continuationNotice" w:id="1">
    <w:p w14:paraId="1ECAEC0E" w14:textId="77777777" w:rsidR="00371EC4" w:rsidRDefault="00371E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173E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B7F54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36E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97B1B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2610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4764D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1EC4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4FA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5314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3EFE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1EAA"/>
    <w:rsid w:val="00557342"/>
    <w:rsid w:val="0055788E"/>
    <w:rsid w:val="00557968"/>
    <w:rsid w:val="00561DA0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86606"/>
    <w:rsid w:val="00591352"/>
    <w:rsid w:val="00591A1A"/>
    <w:rsid w:val="00595B77"/>
    <w:rsid w:val="00595EFF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D6956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175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C70B6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36AD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38F5"/>
    <w:rsid w:val="007345F0"/>
    <w:rsid w:val="00734683"/>
    <w:rsid w:val="00734F4D"/>
    <w:rsid w:val="00734FE7"/>
    <w:rsid w:val="00735402"/>
    <w:rsid w:val="00735758"/>
    <w:rsid w:val="00735E5D"/>
    <w:rsid w:val="007367E2"/>
    <w:rsid w:val="00736806"/>
    <w:rsid w:val="00736A70"/>
    <w:rsid w:val="00740284"/>
    <w:rsid w:val="007411AC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532B"/>
    <w:rsid w:val="00776FBA"/>
    <w:rsid w:val="007807AB"/>
    <w:rsid w:val="0078291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E5CD4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37BE6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30A1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3B41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105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83E49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50D"/>
    <w:rsid w:val="009F4C51"/>
    <w:rsid w:val="009F4F69"/>
    <w:rsid w:val="009F642D"/>
    <w:rsid w:val="009F67C2"/>
    <w:rsid w:val="009F6994"/>
    <w:rsid w:val="009F7773"/>
    <w:rsid w:val="00A0196A"/>
    <w:rsid w:val="00A01EDC"/>
    <w:rsid w:val="00A01FCF"/>
    <w:rsid w:val="00A0211F"/>
    <w:rsid w:val="00A04FB0"/>
    <w:rsid w:val="00A05E7B"/>
    <w:rsid w:val="00A061A3"/>
    <w:rsid w:val="00A07D8F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2016"/>
    <w:rsid w:val="00A65198"/>
    <w:rsid w:val="00A66D63"/>
    <w:rsid w:val="00A6775F"/>
    <w:rsid w:val="00A67F3A"/>
    <w:rsid w:val="00A708B9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246C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81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87F3E"/>
    <w:rsid w:val="00C906E7"/>
    <w:rsid w:val="00C91BEA"/>
    <w:rsid w:val="00C931A1"/>
    <w:rsid w:val="00C936CA"/>
    <w:rsid w:val="00C937BE"/>
    <w:rsid w:val="00C94185"/>
    <w:rsid w:val="00C95A49"/>
    <w:rsid w:val="00CA1300"/>
    <w:rsid w:val="00CA1CCB"/>
    <w:rsid w:val="00CA3C73"/>
    <w:rsid w:val="00CA41D9"/>
    <w:rsid w:val="00CA4634"/>
    <w:rsid w:val="00CA4A2E"/>
    <w:rsid w:val="00CA63AD"/>
    <w:rsid w:val="00CA6817"/>
    <w:rsid w:val="00CA75DE"/>
    <w:rsid w:val="00CB0123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373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208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02DC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96309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E72E8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5EA1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A7E2EE53-07D8-654A-9B18-ED2B5AD6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49</TotalTime>
  <Pages>18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10</cp:revision>
  <cp:lastPrinted>2024-02-22T00:58:00Z</cp:lastPrinted>
  <dcterms:created xsi:type="dcterms:W3CDTF">2026-10-13T13:51:00Z</dcterms:created>
  <dcterms:modified xsi:type="dcterms:W3CDTF">2026-10-15T10:11:00Z</dcterms:modified>
</cp:coreProperties>
</file>